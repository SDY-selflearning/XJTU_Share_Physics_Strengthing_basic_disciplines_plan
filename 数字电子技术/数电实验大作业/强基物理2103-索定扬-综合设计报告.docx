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E390C" w14:textId="77777777" w:rsidR="00DC7EEB" w:rsidRDefault="00365FF5" w:rsidP="00C055F4">
      <w:pPr>
        <w:pStyle w:val="ad"/>
        <w:spacing w:line="480" w:lineRule="atLeast"/>
        <w:jc w:val="center"/>
        <w:rPr>
          <w:sz w:val="32"/>
          <w:szCs w:val="32"/>
        </w:rPr>
      </w:pPr>
      <w:bookmarkStart w:id="0" w:name="_Toc535244457"/>
      <w:r>
        <w:rPr>
          <w:noProof/>
          <w:sz w:val="32"/>
          <w:szCs w:val="32"/>
        </w:rPr>
        <w:pict w14:anchorId="36C64C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74" type="#_x0000_t75" style="position:absolute;left:0;text-align:left;margin-left:0;margin-top:56.7pt;width:289.05pt;height:67.2pt;z-index:1;mso-position-horizontal:center;mso-position-horizontal-relative:margin;mso-position-vertical-relative:margin">
            <v:imagedata r:id="rId8" o:title="txjtu" gain="0" blacklevel="-.5"/>
            <w10:wrap type="topAndBottom" anchorx="margin" anchory="margin"/>
          </v:shape>
        </w:pict>
      </w:r>
    </w:p>
    <w:p w14:paraId="15CF6850" w14:textId="77777777" w:rsidR="00DC7EEB" w:rsidRPr="00E12A0B" w:rsidRDefault="00DC7EEB" w:rsidP="0041220F">
      <w:pPr>
        <w:pStyle w:val="ad"/>
        <w:spacing w:line="480" w:lineRule="atLeast"/>
        <w:jc w:val="center"/>
        <w:rPr>
          <w:sz w:val="32"/>
          <w:szCs w:val="32"/>
        </w:rPr>
      </w:pPr>
    </w:p>
    <w:p w14:paraId="50E18EB7" w14:textId="77777777" w:rsidR="00DC7EEB" w:rsidRPr="00F46990" w:rsidRDefault="00D67F43" w:rsidP="00DC7EEB">
      <w:pPr>
        <w:pStyle w:val="ad"/>
        <w:spacing w:beforeLines="200" w:before="480" w:line="48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数字电子技术</w:t>
      </w:r>
      <w:r w:rsidR="008E300A">
        <w:rPr>
          <w:rFonts w:hint="eastAsia"/>
          <w:sz w:val="44"/>
          <w:szCs w:val="44"/>
        </w:rPr>
        <w:t>综合实验报告</w:t>
      </w:r>
    </w:p>
    <w:p w14:paraId="782CF185" w14:textId="77777777" w:rsidR="00DC7EEB" w:rsidRPr="00C61188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6F3A82DC" w14:textId="77777777" w:rsidR="00DC7EEB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32BB2264" w14:textId="77777777" w:rsidR="00DC7EEB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50232288" w14:textId="77777777" w:rsidR="00DC7EEB" w:rsidRPr="00CD7ECC" w:rsidRDefault="00DC7EEB" w:rsidP="00C055F4">
      <w:pPr>
        <w:pStyle w:val="ad"/>
        <w:spacing w:line="480" w:lineRule="atLeast"/>
        <w:jc w:val="center"/>
        <w:rPr>
          <w:noProof/>
          <w:sz w:val="32"/>
          <w:szCs w:val="32"/>
        </w:rPr>
      </w:pPr>
    </w:p>
    <w:p w14:paraId="6EF08AD4" w14:textId="1B14A458" w:rsidR="00B05B6D" w:rsidRPr="00B05B6D" w:rsidRDefault="00B05B6D" w:rsidP="00B05B6D">
      <w:pPr>
        <w:widowControl/>
        <w:snapToGrid w:val="0"/>
        <w:spacing w:line="360" w:lineRule="auto"/>
        <w:ind w:firstLine="643"/>
        <w:rPr>
          <w:rFonts w:ascii="宋体" w:hAnsi="宋体"/>
          <w:b/>
          <w:noProof w:val="0"/>
          <w:color w:val="000000"/>
          <w:sz w:val="32"/>
          <w:u w:val="single"/>
        </w:rPr>
      </w:pPr>
      <w:r w:rsidRPr="00B05B6D">
        <w:rPr>
          <w:rFonts w:ascii="宋体" w:hAnsi="宋体" w:hint="eastAsia"/>
          <w:b/>
          <w:noProof w:val="0"/>
          <w:color w:val="000000"/>
          <w:sz w:val="32"/>
        </w:rPr>
        <w:t>题  目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</w:t>
      </w:r>
      <w:bookmarkStart w:id="1" w:name="_Hlk168404834"/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基于F</w:t>
      </w:r>
      <w:r w:rsidR="00221730">
        <w:rPr>
          <w:rFonts w:ascii="宋体" w:hAnsi="宋体"/>
          <w:b/>
          <w:noProof w:val="0"/>
          <w:color w:val="000000"/>
          <w:sz w:val="32"/>
          <w:u w:val="single"/>
        </w:rPr>
        <w:t>PGA</w:t>
      </w:r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的D</w:t>
      </w:r>
      <w:r w:rsidR="00221730">
        <w:rPr>
          <w:rFonts w:ascii="宋体" w:hAnsi="宋体"/>
          <w:b/>
          <w:noProof w:val="0"/>
          <w:color w:val="000000"/>
          <w:sz w:val="32"/>
          <w:u w:val="single"/>
        </w:rPr>
        <w:t>DS</w:t>
      </w:r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波形发生器</w:t>
      </w:r>
      <w:r w:rsidR="00152E11">
        <w:rPr>
          <w:rFonts w:ascii="宋体" w:hAnsi="宋体" w:hint="eastAsia"/>
          <w:b/>
          <w:noProof w:val="0"/>
          <w:color w:val="000000"/>
          <w:sz w:val="32"/>
          <w:u w:val="single"/>
        </w:rPr>
        <w:t>设计</w:t>
      </w:r>
      <w:bookmarkEnd w:id="1"/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        </w:t>
      </w:r>
    </w:p>
    <w:p w14:paraId="1D0AD58A" w14:textId="77777777" w:rsidR="00B05B6D" w:rsidRDefault="00B05B6D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43AEBF9D" w14:textId="77777777" w:rsidR="00991A60" w:rsidRPr="00152E11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21F9B185" w14:textId="77777777" w:rsidR="00991A60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031BF9BC" w14:textId="77777777" w:rsidR="00991A60" w:rsidRPr="00B05B6D" w:rsidRDefault="00991A60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63486089" w14:textId="77777777" w:rsidR="00B05B6D" w:rsidRPr="00B05B6D" w:rsidRDefault="00B05B6D" w:rsidP="00B05B6D">
      <w:pPr>
        <w:widowControl/>
        <w:spacing w:line="300" w:lineRule="auto"/>
        <w:ind w:firstLineChars="0" w:firstLine="0"/>
        <w:rPr>
          <w:rFonts w:ascii="宋体" w:hAnsi="宋体"/>
          <w:b/>
          <w:noProof w:val="0"/>
          <w:color w:val="000000"/>
          <w:sz w:val="32"/>
          <w:u w:val="single"/>
        </w:rPr>
      </w:pPr>
    </w:p>
    <w:p w14:paraId="6AAC4D4C" w14:textId="17947F53" w:rsidR="00B05B6D" w:rsidRPr="00B05B6D" w:rsidRDefault="00B05B6D" w:rsidP="006E5DC6">
      <w:pPr>
        <w:widowControl/>
        <w:spacing w:line="300" w:lineRule="auto"/>
        <w:ind w:left="478" w:firstLineChars="431" w:firstLine="1385"/>
        <w:jc w:val="left"/>
        <w:rPr>
          <w:rFonts w:ascii="宋体" w:hAnsi="宋体"/>
          <w:b/>
          <w:noProof w:val="0"/>
          <w:color w:val="000000"/>
          <w:sz w:val="32"/>
        </w:rPr>
      </w:pPr>
      <w:r>
        <w:rPr>
          <w:rFonts w:ascii="宋体" w:hAnsi="宋体"/>
          <w:b/>
          <w:noProof w:val="0"/>
          <w:color w:val="000000"/>
          <w:sz w:val="32"/>
          <w:u w:val="single"/>
        </w:rPr>
        <w:t xml:space="preserve">    </w:t>
      </w:r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物理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学院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  </w:t>
      </w:r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物理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系</w:t>
      </w:r>
    </w:p>
    <w:p w14:paraId="6F1E522B" w14:textId="77777777" w:rsidR="00B05B6D" w:rsidRPr="00B05B6D" w:rsidRDefault="00B05B6D" w:rsidP="00B05B6D">
      <w:pPr>
        <w:widowControl/>
        <w:spacing w:line="300" w:lineRule="auto"/>
        <w:ind w:firstLineChars="500" w:firstLine="1606"/>
        <w:rPr>
          <w:rFonts w:ascii="宋体" w:hAnsi="宋体"/>
          <w:b/>
          <w:noProof w:val="0"/>
          <w:color w:val="000000"/>
          <w:sz w:val="32"/>
        </w:rPr>
      </w:pPr>
    </w:p>
    <w:p w14:paraId="79433B98" w14:textId="4A5E60A4" w:rsidR="00B05B6D" w:rsidRPr="00B05B6D" w:rsidRDefault="00B05B6D" w:rsidP="006E5DC6">
      <w:pPr>
        <w:widowControl/>
        <w:spacing w:line="300" w:lineRule="auto"/>
        <w:ind w:leftChars="-135" w:left="-324" w:rightChars="-162" w:right="-389" w:firstLine="643"/>
        <w:jc w:val="center"/>
        <w:rPr>
          <w:rFonts w:ascii="宋体" w:hAnsi="宋体"/>
          <w:b/>
          <w:noProof w:val="0"/>
          <w:color w:val="000000"/>
          <w:sz w:val="32"/>
          <w:u w:val="single"/>
        </w:rPr>
      </w:pPr>
      <w:r w:rsidRPr="00B05B6D">
        <w:rPr>
          <w:rFonts w:ascii="宋体" w:hAnsi="宋体" w:hint="eastAsia"/>
          <w:b/>
          <w:noProof w:val="0"/>
          <w:color w:val="000000"/>
          <w:sz w:val="32"/>
        </w:rPr>
        <w:t>学生姓名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</w:t>
      </w:r>
      <w:proofErr w:type="gramStart"/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索定扬</w:t>
      </w:r>
      <w:proofErr w:type="gramEnd"/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班级</w:t>
      </w:r>
      <w:r w:rsidRPr="00B05B6D">
        <w:rPr>
          <w:rFonts w:ascii="宋体" w:hAnsi="宋体"/>
          <w:b/>
          <w:noProof w:val="0"/>
          <w:color w:val="000000"/>
          <w:sz w:val="32"/>
          <w:u w:val="single"/>
        </w:rPr>
        <w:t xml:space="preserve">  </w:t>
      </w:r>
      <w:r w:rsidR="00221730">
        <w:rPr>
          <w:rFonts w:ascii="宋体" w:hAnsi="宋体" w:hint="eastAsia"/>
          <w:b/>
          <w:noProof w:val="0"/>
          <w:color w:val="000000"/>
          <w:sz w:val="32"/>
          <w:u w:val="single"/>
        </w:rPr>
        <w:t>强基物理2</w:t>
      </w:r>
      <w:r w:rsidR="00221730">
        <w:rPr>
          <w:rFonts w:ascii="宋体" w:hAnsi="宋体"/>
          <w:b/>
          <w:noProof w:val="0"/>
          <w:color w:val="000000"/>
          <w:sz w:val="32"/>
          <w:u w:val="single"/>
        </w:rPr>
        <w:t>103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 </w:t>
      </w:r>
      <w:r w:rsidRPr="00B05B6D">
        <w:rPr>
          <w:rFonts w:ascii="宋体" w:hAnsi="宋体" w:hint="eastAsia"/>
          <w:b/>
          <w:noProof w:val="0"/>
          <w:color w:val="000000"/>
          <w:sz w:val="32"/>
        </w:rPr>
        <w:t>学号</w:t>
      </w:r>
      <w:r w:rsidRPr="00B05B6D">
        <w:rPr>
          <w:rFonts w:ascii="宋体" w:hAnsi="宋体" w:hint="eastAsia"/>
          <w:b/>
          <w:noProof w:val="0"/>
          <w:color w:val="000000"/>
          <w:sz w:val="32"/>
          <w:u w:val="single"/>
        </w:rPr>
        <w:t xml:space="preserve"> </w:t>
      </w:r>
      <w:r w:rsidR="00483945">
        <w:rPr>
          <w:rFonts w:ascii="宋体" w:hAnsi="宋体"/>
          <w:b/>
          <w:noProof w:val="0"/>
          <w:color w:val="000000"/>
          <w:sz w:val="32"/>
          <w:u w:val="single"/>
        </w:rPr>
        <w:t>2216110081</w:t>
      </w:r>
    </w:p>
    <w:p w14:paraId="23523FB7" w14:textId="77777777" w:rsidR="00B05B6D" w:rsidRPr="00B05B6D" w:rsidRDefault="00B05B6D" w:rsidP="00B05B6D">
      <w:pPr>
        <w:widowControl/>
        <w:spacing w:line="300" w:lineRule="auto"/>
        <w:ind w:firstLine="643"/>
        <w:rPr>
          <w:rFonts w:ascii="宋体" w:hAnsi="宋体"/>
          <w:b/>
          <w:noProof w:val="0"/>
          <w:color w:val="000000"/>
          <w:sz w:val="32"/>
        </w:rPr>
      </w:pPr>
    </w:p>
    <w:p w14:paraId="25630EF2" w14:textId="6603F601" w:rsidR="006E5DC6" w:rsidRDefault="006E5DC6" w:rsidP="00991A60">
      <w:pPr>
        <w:spacing w:beforeLines="100" w:before="240" w:afterLines="100" w:after="240"/>
        <w:ind w:firstLineChars="650" w:firstLine="2088"/>
        <w:rPr>
          <w:rFonts w:ascii="宋体" w:hAnsi="宋体"/>
          <w:b/>
          <w:noProof w:val="0"/>
          <w:color w:val="000000"/>
          <w:sz w:val="32"/>
          <w:u w:val="single"/>
        </w:rPr>
      </w:pPr>
      <w:r>
        <w:rPr>
          <w:rFonts w:ascii="宋体" w:hAnsi="宋体" w:hint="eastAsia"/>
          <w:b/>
          <w:color w:val="000000"/>
          <w:sz w:val="32"/>
        </w:rPr>
        <w:t>指导教师</w:t>
      </w:r>
      <w:r>
        <w:rPr>
          <w:rFonts w:ascii="宋体" w:hAnsi="宋体" w:hint="eastAsia"/>
          <w:b/>
          <w:color w:val="000000"/>
          <w:sz w:val="32"/>
          <w:u w:val="single"/>
        </w:rPr>
        <w:t xml:space="preserve">         </w:t>
      </w:r>
      <w:r w:rsidR="00483945">
        <w:rPr>
          <w:rFonts w:ascii="宋体" w:hAnsi="宋体" w:hint="eastAsia"/>
          <w:b/>
          <w:color w:val="000000"/>
          <w:sz w:val="32"/>
          <w:u w:val="single"/>
        </w:rPr>
        <w:t>孙敏</w:t>
      </w:r>
      <w:r w:rsidR="00991A60">
        <w:rPr>
          <w:rFonts w:ascii="宋体" w:hAnsi="宋体"/>
          <w:b/>
          <w:color w:val="000000"/>
          <w:sz w:val="32"/>
          <w:u w:val="single"/>
        </w:rPr>
        <w:t xml:space="preserve"> </w:t>
      </w:r>
      <w:r w:rsidR="00994540">
        <w:rPr>
          <w:rFonts w:ascii="宋体" w:hAnsi="宋体"/>
          <w:b/>
          <w:color w:val="000000"/>
          <w:sz w:val="32"/>
          <w:u w:val="single"/>
        </w:rPr>
        <w:t xml:space="preserve">  </w:t>
      </w:r>
      <w:r w:rsidR="00991A60">
        <w:rPr>
          <w:rFonts w:ascii="宋体" w:hAnsi="宋体"/>
          <w:b/>
          <w:color w:val="000000"/>
          <w:sz w:val="32"/>
          <w:u w:val="single"/>
        </w:rPr>
        <w:t xml:space="preserve">       </w:t>
      </w:r>
    </w:p>
    <w:p w14:paraId="64412DFB" w14:textId="4A6AA7C9" w:rsidR="00DC7EEB" w:rsidRPr="00AC4DE3" w:rsidRDefault="00483945" w:rsidP="00B05B6D">
      <w:pPr>
        <w:spacing w:beforeLines="100" w:before="240" w:afterLines="100" w:after="240"/>
        <w:ind w:firstLineChars="0" w:firstLine="0"/>
        <w:jc w:val="center"/>
        <w:rPr>
          <w:sz w:val="32"/>
          <w:szCs w:val="32"/>
        </w:rPr>
      </w:pPr>
      <w:r>
        <w:rPr>
          <w:sz w:val="32"/>
          <w:szCs w:val="32"/>
        </w:rPr>
        <w:t>2024</w:t>
      </w:r>
      <w:r w:rsidR="00DC7EEB" w:rsidRPr="00AC4DE3">
        <w:rPr>
          <w:rFonts w:hAnsi="宋体"/>
          <w:sz w:val="32"/>
          <w:szCs w:val="32"/>
        </w:rPr>
        <w:t>年</w:t>
      </w:r>
      <w:r>
        <w:rPr>
          <w:sz w:val="32"/>
          <w:szCs w:val="32"/>
        </w:rPr>
        <w:t>06</w:t>
      </w:r>
      <w:r w:rsidR="00DC7EEB" w:rsidRPr="00AC4DE3">
        <w:rPr>
          <w:rFonts w:hAnsi="宋体"/>
          <w:sz w:val="32"/>
          <w:szCs w:val="32"/>
        </w:rPr>
        <w:t>月</w:t>
      </w:r>
    </w:p>
    <w:p w14:paraId="338DEEBF" w14:textId="77777777" w:rsidR="00DC7EEB" w:rsidRPr="00C2756C" w:rsidRDefault="00DC7EEB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670CD2D3" w14:textId="77777777" w:rsidR="004E12CD" w:rsidRPr="00C2756C" w:rsidRDefault="004E12CD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200E6C1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27A16EDA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7267B08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1A4AD9F2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4497CC17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0E7D6A85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7C6C33D3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5E0D18BE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377B0ADD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065C91F6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28583D65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5C3819EA" w14:textId="77777777" w:rsidR="00A10929" w:rsidRPr="00C2756C" w:rsidRDefault="00A10929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6F47181F" w14:textId="77777777" w:rsidR="004E12CD" w:rsidRPr="00C2756C" w:rsidRDefault="004E12CD" w:rsidP="00C2756C">
      <w:pPr>
        <w:pStyle w:val="ad"/>
        <w:spacing w:line="480" w:lineRule="atLeast"/>
        <w:jc w:val="center"/>
        <w:rPr>
          <w:sz w:val="32"/>
          <w:szCs w:val="32"/>
        </w:rPr>
      </w:pPr>
    </w:p>
    <w:p w14:paraId="15754F9B" w14:textId="77777777" w:rsidR="00DC7EEB" w:rsidRDefault="00DC7EEB" w:rsidP="00C2756C">
      <w:pPr>
        <w:pStyle w:val="ad"/>
        <w:spacing w:line="480" w:lineRule="atLeast"/>
        <w:jc w:val="center"/>
      </w:pPr>
    </w:p>
    <w:p w14:paraId="507BA7FA" w14:textId="77777777" w:rsidR="00DC7EEB" w:rsidRDefault="00DC7EEB" w:rsidP="00F95083">
      <w:pPr>
        <w:ind w:firstLine="480"/>
        <w:sectPr w:rsidR="00DC7EEB" w:rsidSect="00DC7EE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oddPage"/>
          <w:pgSz w:w="11907" w:h="16840" w:code="9"/>
          <w:pgMar w:top="1701" w:right="1474" w:bottom="1418" w:left="1474" w:header="1134" w:footer="992" w:gutter="0"/>
          <w:pgNumType w:fmt="upperRoman"/>
          <w:cols w:space="425"/>
          <w:titlePg/>
          <w:docGrid w:linePitch="384" w:charSpace="7430"/>
        </w:sectPr>
      </w:pPr>
    </w:p>
    <w:p w14:paraId="32E80447" w14:textId="086C1C15" w:rsidR="00770DB1" w:rsidRPr="005F2AF7" w:rsidRDefault="00770DB1" w:rsidP="002F6A90">
      <w:pPr>
        <w:ind w:firstLineChars="0" w:firstLine="0"/>
        <w:jc w:val="left"/>
        <w:rPr>
          <w:b/>
        </w:rPr>
      </w:pPr>
      <w:bookmarkStart w:id="2" w:name="_Toc34995160"/>
      <w:r>
        <w:rPr>
          <w:rFonts w:hint="eastAsia"/>
          <w:b/>
        </w:rPr>
        <w:lastRenderedPageBreak/>
        <w:t>实验</w:t>
      </w:r>
      <w:r w:rsidRPr="005F2AF7">
        <w:rPr>
          <w:b/>
        </w:rPr>
        <w:t>题目：</w:t>
      </w:r>
      <w:r w:rsidR="00152E11" w:rsidRPr="00152E11">
        <w:rPr>
          <w:rFonts w:hint="eastAsia"/>
          <w:b/>
        </w:rPr>
        <w:t>基于</w:t>
      </w:r>
      <w:r w:rsidR="00152E11" w:rsidRPr="000A585C">
        <w:rPr>
          <w:rFonts w:hint="eastAsia"/>
          <w:bCs/>
        </w:rPr>
        <w:t>F</w:t>
      </w:r>
      <w:r w:rsidR="00152E11" w:rsidRPr="000A585C">
        <w:rPr>
          <w:bCs/>
        </w:rPr>
        <w:t>PGA</w:t>
      </w:r>
      <w:r w:rsidR="00152E11" w:rsidRPr="00152E11">
        <w:rPr>
          <w:b/>
        </w:rPr>
        <w:t>的</w:t>
      </w:r>
      <w:r w:rsidR="00152E11" w:rsidRPr="000A585C">
        <w:rPr>
          <w:rFonts w:hint="eastAsia"/>
          <w:bCs/>
        </w:rPr>
        <w:t>D</w:t>
      </w:r>
      <w:r w:rsidR="00152E11" w:rsidRPr="000A585C">
        <w:rPr>
          <w:bCs/>
        </w:rPr>
        <w:t>DS</w:t>
      </w:r>
      <w:r w:rsidR="00152E11" w:rsidRPr="00152E11">
        <w:rPr>
          <w:b/>
        </w:rPr>
        <w:t>波形发生器</w:t>
      </w:r>
      <w:r w:rsidR="00152E11" w:rsidRPr="00152E11">
        <w:rPr>
          <w:rFonts w:hint="eastAsia"/>
          <w:b/>
        </w:rPr>
        <w:t>设计</w:t>
      </w:r>
    </w:p>
    <w:p w14:paraId="09F8E533" w14:textId="238F3423" w:rsidR="00770DB1" w:rsidRPr="005F2AF7" w:rsidRDefault="00770DB1" w:rsidP="002F6A90">
      <w:pPr>
        <w:ind w:firstLineChars="0" w:firstLine="0"/>
        <w:jc w:val="left"/>
        <w:rPr>
          <w:b/>
        </w:rPr>
      </w:pPr>
      <w:r>
        <w:rPr>
          <w:rFonts w:hint="eastAsia"/>
          <w:b/>
        </w:rPr>
        <w:t>学生姓名</w:t>
      </w:r>
      <w:r w:rsidRPr="005F2AF7">
        <w:rPr>
          <w:b/>
        </w:rPr>
        <w:t>：</w:t>
      </w:r>
      <w:r w:rsidR="000A585C">
        <w:rPr>
          <w:rFonts w:hint="eastAsia"/>
          <w:b/>
        </w:rPr>
        <w:t>索定扬</w:t>
      </w:r>
    </w:p>
    <w:p w14:paraId="2C7D7AFE" w14:textId="0EEEC2E3" w:rsidR="00770DB1" w:rsidRPr="005F2AF7" w:rsidRDefault="00770DB1" w:rsidP="002F6A90">
      <w:pPr>
        <w:ind w:firstLineChars="0" w:firstLine="0"/>
        <w:jc w:val="left"/>
        <w:rPr>
          <w:b/>
        </w:rPr>
      </w:pPr>
      <w:r w:rsidRPr="005F2AF7">
        <w:rPr>
          <w:b/>
        </w:rPr>
        <w:t>指导教师：</w:t>
      </w:r>
      <w:r w:rsidR="000A585C">
        <w:rPr>
          <w:rFonts w:hint="eastAsia"/>
          <w:b/>
        </w:rPr>
        <w:t>孙敏</w:t>
      </w:r>
    </w:p>
    <w:p w14:paraId="64E43538" w14:textId="77777777" w:rsidR="00770DB1" w:rsidRPr="00E90A2D" w:rsidRDefault="00770DB1" w:rsidP="00403823">
      <w:pPr>
        <w:spacing w:beforeLines="300" w:before="720" w:afterLines="200" w:after="480"/>
        <w:ind w:firstLineChars="0" w:firstLine="0"/>
        <w:jc w:val="center"/>
        <w:rPr>
          <w:sz w:val="32"/>
          <w:szCs w:val="32"/>
        </w:rPr>
      </w:pPr>
      <w:bookmarkStart w:id="3" w:name="_Toc156054417"/>
      <w:bookmarkStart w:id="4" w:name="_Toc156059698"/>
      <w:bookmarkStart w:id="5" w:name="_Toc156290948"/>
      <w:bookmarkStart w:id="6" w:name="_Toc156291003"/>
      <w:bookmarkStart w:id="7" w:name="_Toc156291138"/>
      <w:bookmarkStart w:id="8" w:name="_Toc156291990"/>
      <w:bookmarkStart w:id="9" w:name="_Toc156292241"/>
      <w:bookmarkStart w:id="10" w:name="_Toc156292341"/>
      <w:bookmarkStart w:id="11" w:name="_Toc156292612"/>
      <w:bookmarkStart w:id="12" w:name="_Toc156316882"/>
      <w:bookmarkStart w:id="13" w:name="_Toc160891962"/>
      <w:bookmarkStart w:id="14" w:name="_Toc163533792"/>
      <w:bookmarkStart w:id="15" w:name="_Toc163534517"/>
      <w:bookmarkStart w:id="16" w:name="_Toc163534798"/>
      <w:bookmarkStart w:id="17" w:name="_Toc163534838"/>
      <w:bookmarkStart w:id="18" w:name="_Toc163979241"/>
      <w:bookmarkStart w:id="19" w:name="_Toc175668068"/>
      <w:bookmarkStart w:id="20" w:name="_Toc176534948"/>
      <w:bookmarkStart w:id="21" w:name="_Toc176754252"/>
      <w:bookmarkStart w:id="22" w:name="_Toc176754562"/>
      <w:bookmarkStart w:id="23" w:name="_Toc176754847"/>
      <w:bookmarkStart w:id="24" w:name="_Toc176754954"/>
      <w:bookmarkStart w:id="25" w:name="_Toc176755014"/>
      <w:bookmarkStart w:id="26" w:name="_Toc176755151"/>
      <w:bookmarkStart w:id="27" w:name="_Toc176755198"/>
      <w:bookmarkStart w:id="28" w:name="_Toc176946083"/>
      <w:bookmarkStart w:id="29" w:name="_Toc176946403"/>
      <w:bookmarkStart w:id="30" w:name="_Toc177998622"/>
      <w:bookmarkStart w:id="31" w:name="_Toc177998742"/>
      <w:bookmarkStart w:id="32" w:name="_Toc178419012"/>
      <w:bookmarkStart w:id="33" w:name="_Toc178958404"/>
      <w:bookmarkStart w:id="34" w:name="_Toc179176260"/>
      <w:r w:rsidRPr="00E90A2D">
        <w:rPr>
          <w:rFonts w:hint="eastAsia"/>
          <w:sz w:val="32"/>
          <w:szCs w:val="32"/>
        </w:rPr>
        <w:t>摘</w:t>
      </w:r>
      <w:r w:rsidRPr="00E90A2D">
        <w:rPr>
          <w:rFonts w:hint="eastAsia"/>
          <w:sz w:val="32"/>
          <w:szCs w:val="32"/>
        </w:rPr>
        <w:t xml:space="preserve">  </w:t>
      </w:r>
      <w:r w:rsidRPr="00E90A2D">
        <w:rPr>
          <w:rFonts w:hint="eastAsia"/>
          <w:sz w:val="32"/>
          <w:szCs w:val="32"/>
        </w:rPr>
        <w:t>要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bookmarkEnd w:id="2"/>
    <w:p w14:paraId="0A7F0877" w14:textId="7690E0B9" w:rsidR="008F3012" w:rsidRPr="008F3012" w:rsidRDefault="008F3012" w:rsidP="008F3012">
      <w:pPr>
        <w:ind w:firstLine="480"/>
      </w:pPr>
      <w:r w:rsidRPr="008F3012">
        <w:rPr>
          <w:rFonts w:hint="eastAsia"/>
        </w:rPr>
        <w:t>本文详细介绍了一</w:t>
      </w:r>
      <w:r>
        <w:rPr>
          <w:rFonts w:hint="eastAsia"/>
        </w:rPr>
        <w:t>种</w:t>
      </w:r>
      <w:r w:rsidRPr="008F3012">
        <w:rPr>
          <w:rFonts w:hint="eastAsia"/>
        </w:rPr>
        <w:t>基于</w:t>
      </w:r>
      <w:r w:rsidRPr="008F3012">
        <w:rPr>
          <w:rFonts w:hint="eastAsia"/>
        </w:rPr>
        <w:t>FPGA</w:t>
      </w:r>
      <w:r w:rsidR="009C6424">
        <w:rPr>
          <w:rFonts w:hint="eastAsia"/>
        </w:rPr>
        <w:t>的</w:t>
      </w:r>
      <w:r w:rsidRPr="008F3012">
        <w:rPr>
          <w:rFonts w:hint="eastAsia"/>
        </w:rPr>
        <w:t>EGO</w:t>
      </w:r>
      <w:r w:rsidRPr="008F3012">
        <w:t>1</w:t>
      </w:r>
      <w:r w:rsidRPr="008F3012">
        <w:rPr>
          <w:rFonts w:hint="eastAsia"/>
        </w:rPr>
        <w:t>开发板的</w:t>
      </w:r>
      <w:r w:rsidR="009C6424">
        <w:rPr>
          <w:rFonts w:hint="eastAsia"/>
        </w:rPr>
        <w:t>D</w:t>
      </w:r>
      <w:r w:rsidR="009C6424">
        <w:t>DS</w:t>
      </w:r>
      <w:r w:rsidR="009C6424">
        <w:rPr>
          <w:rFonts w:hint="eastAsia"/>
        </w:rPr>
        <w:t>波形发生器</w:t>
      </w:r>
      <w:r w:rsidRPr="008F3012">
        <w:rPr>
          <w:rFonts w:hint="eastAsia"/>
        </w:rPr>
        <w:t>，</w:t>
      </w:r>
      <w:r w:rsidR="00327F3A">
        <w:rPr>
          <w:rFonts w:hint="eastAsia"/>
        </w:rPr>
        <w:t>并</w:t>
      </w:r>
      <w:r w:rsidR="003A3EDB">
        <w:rPr>
          <w:rFonts w:hint="eastAsia"/>
        </w:rPr>
        <w:t>通过按键进行</w:t>
      </w:r>
      <w:r w:rsidR="009C6424">
        <w:rPr>
          <w:rFonts w:hint="eastAsia"/>
        </w:rPr>
        <w:t>波形转换、</w:t>
      </w:r>
      <w:r w:rsidR="00327F3A">
        <w:rPr>
          <w:rFonts w:hint="eastAsia"/>
        </w:rPr>
        <w:t>波形参数</w:t>
      </w:r>
      <w:r w:rsidR="003A3EDB">
        <w:rPr>
          <w:rFonts w:hint="eastAsia"/>
        </w:rPr>
        <w:t>调节</w:t>
      </w:r>
      <w:r w:rsidRPr="008F3012">
        <w:rPr>
          <w:rFonts w:hint="eastAsia"/>
        </w:rPr>
        <w:t>。</w:t>
      </w:r>
    </w:p>
    <w:p w14:paraId="7E7BC5BF" w14:textId="13F28DDF" w:rsidR="008F3012" w:rsidRPr="008F3012" w:rsidRDefault="00C62CDB" w:rsidP="00057E04">
      <w:pPr>
        <w:ind w:firstLine="480"/>
      </w:pPr>
      <w:r>
        <w:rPr>
          <w:rFonts w:hint="eastAsia"/>
        </w:rPr>
        <w:t>设计</w:t>
      </w:r>
      <w:r w:rsidR="008F3012" w:rsidRPr="008F3012">
        <w:rPr>
          <w:rFonts w:hint="eastAsia"/>
        </w:rPr>
        <w:t>内容主要包括三大部分：一是</w:t>
      </w:r>
      <w:r w:rsidR="00426B75">
        <w:rPr>
          <w:rFonts w:hint="eastAsia"/>
        </w:rPr>
        <w:t>通过开发板上的</w:t>
      </w:r>
      <w:r w:rsidR="00426B75">
        <w:rPr>
          <w:rFonts w:hint="eastAsia"/>
        </w:rPr>
        <w:t>5</w:t>
      </w:r>
      <w:r w:rsidR="00426B75">
        <w:rPr>
          <w:rFonts w:hint="eastAsia"/>
        </w:rPr>
        <w:t>个按键</w:t>
      </w:r>
      <w:r w:rsidR="00152B2F">
        <w:rPr>
          <w:rFonts w:hint="eastAsia"/>
        </w:rPr>
        <w:t>和有限状态机对于输出波形以及</w:t>
      </w:r>
      <w:r w:rsidR="00DC06D5">
        <w:rPr>
          <w:rFonts w:hint="eastAsia"/>
        </w:rPr>
        <w:t>频率、幅值、直流偏移等参数</w:t>
      </w:r>
      <w:r w:rsidR="00F013D5">
        <w:rPr>
          <w:rFonts w:hint="eastAsia"/>
        </w:rPr>
        <w:t>的</w:t>
      </w:r>
      <w:r w:rsidR="00DC06D5">
        <w:rPr>
          <w:rFonts w:hint="eastAsia"/>
        </w:rPr>
        <w:t>使能信号</w:t>
      </w:r>
      <w:r>
        <w:rPr>
          <w:rFonts w:hint="eastAsia"/>
        </w:rPr>
        <w:t>进行</w:t>
      </w:r>
      <w:r w:rsidR="00DC06D5">
        <w:rPr>
          <w:rFonts w:hint="eastAsia"/>
        </w:rPr>
        <w:t>控制</w:t>
      </w:r>
      <w:r w:rsidR="008F3012" w:rsidRPr="008F3012">
        <w:rPr>
          <w:rFonts w:hint="eastAsia"/>
        </w:rPr>
        <w:t>；二是</w:t>
      </w:r>
      <w:r w:rsidR="00F013D5">
        <w:rPr>
          <w:rFonts w:hint="eastAsia"/>
        </w:rPr>
        <w:t>利用</w:t>
      </w:r>
      <w:r w:rsidR="00F013D5">
        <w:rPr>
          <w:rFonts w:hint="eastAsia"/>
        </w:rPr>
        <w:t>X</w:t>
      </w:r>
      <w:r w:rsidR="00F013D5">
        <w:t>ADC</w:t>
      </w:r>
      <w:r w:rsidR="00F013D5">
        <w:rPr>
          <w:rFonts w:hint="eastAsia"/>
        </w:rPr>
        <w:t>模数转换将</w:t>
      </w:r>
      <w:r w:rsidR="00A05A77">
        <w:rPr>
          <w:rFonts w:hint="eastAsia"/>
        </w:rPr>
        <w:t>开发板上轮盘</w:t>
      </w:r>
      <w:r w:rsidR="00F013D5">
        <w:rPr>
          <w:rFonts w:hint="eastAsia"/>
        </w:rPr>
        <w:t>电位信号转换为数字信号，</w:t>
      </w:r>
      <w:r w:rsidR="00233AF7">
        <w:rPr>
          <w:rFonts w:hint="eastAsia"/>
        </w:rPr>
        <w:t>并</w:t>
      </w:r>
      <w:r w:rsidR="00F013D5">
        <w:rPr>
          <w:rFonts w:hint="eastAsia"/>
        </w:rPr>
        <w:t>作为参数改变</w:t>
      </w:r>
      <w:r w:rsidR="00A05A77">
        <w:rPr>
          <w:rFonts w:hint="eastAsia"/>
        </w:rPr>
        <w:t>的输入信号</w:t>
      </w:r>
      <w:r w:rsidR="008F3012" w:rsidRPr="008F3012">
        <w:rPr>
          <w:rFonts w:hint="eastAsia"/>
        </w:rPr>
        <w:t>；三是</w:t>
      </w:r>
      <w:r w:rsidR="00C47734">
        <w:rPr>
          <w:rFonts w:hint="eastAsia"/>
        </w:rPr>
        <w:t>利用</w:t>
      </w:r>
      <w:r w:rsidR="00C47734">
        <w:rPr>
          <w:rFonts w:hint="eastAsia"/>
        </w:rPr>
        <w:t>D</w:t>
      </w:r>
      <w:r w:rsidR="00C47734">
        <w:t>DS</w:t>
      </w:r>
      <w:r w:rsidR="00C47734">
        <w:rPr>
          <w:rFonts w:hint="eastAsia"/>
        </w:rPr>
        <w:t>自动波形</w:t>
      </w:r>
      <w:r w:rsidR="00233AF7">
        <w:rPr>
          <w:rFonts w:hint="eastAsia"/>
        </w:rPr>
        <w:t>发生</w:t>
      </w:r>
      <w:r w:rsidR="00C47734">
        <w:rPr>
          <w:rFonts w:hint="eastAsia"/>
        </w:rPr>
        <w:t>原理，产生方波、正弦波以及三角波</w:t>
      </w:r>
      <w:r w:rsidR="008F3012" w:rsidRPr="008F3012">
        <w:rPr>
          <w:rFonts w:hint="eastAsia"/>
        </w:rPr>
        <w:t>。</w:t>
      </w:r>
      <w:r w:rsidR="006A6E7B">
        <w:rPr>
          <w:rFonts w:hint="eastAsia"/>
        </w:rPr>
        <w:t>并通过板载数模转换芯片</w:t>
      </w:r>
      <w:r w:rsidR="006A6E7B">
        <w:rPr>
          <w:rFonts w:hint="eastAsia"/>
        </w:rPr>
        <w:t>D</w:t>
      </w:r>
      <w:r w:rsidR="006A6E7B">
        <w:t>AC0832</w:t>
      </w:r>
      <w:r w:rsidR="006A6E7B">
        <w:rPr>
          <w:rFonts w:hint="eastAsia"/>
        </w:rPr>
        <w:t>将数字信号转换为模拟信号输出。</w:t>
      </w:r>
      <w:r w:rsidR="008F3012" w:rsidRPr="008F3012">
        <w:rPr>
          <w:rFonts w:hint="eastAsia"/>
        </w:rPr>
        <w:t>最后，通过</w:t>
      </w:r>
      <w:r w:rsidR="00057E04">
        <w:rPr>
          <w:rFonts w:hint="eastAsia"/>
        </w:rPr>
        <w:t>数码管对于波形、参数、单位等信息进行显示</w:t>
      </w:r>
      <w:r w:rsidR="008F3012" w:rsidRPr="008F3012">
        <w:rPr>
          <w:rFonts w:hint="eastAsia"/>
        </w:rPr>
        <w:t>。</w:t>
      </w:r>
    </w:p>
    <w:p w14:paraId="3B2BA76D" w14:textId="77777777" w:rsidR="002F6A90" w:rsidRPr="004B43E5" w:rsidRDefault="002F6A90" w:rsidP="002F6A90">
      <w:pPr>
        <w:ind w:firstLine="480"/>
      </w:pPr>
    </w:p>
    <w:p w14:paraId="14C2DC76" w14:textId="5372CD17" w:rsidR="00782C0D" w:rsidRDefault="002F6A90" w:rsidP="00782C0D">
      <w:pPr>
        <w:ind w:firstLine="422"/>
        <w:rPr>
          <w:sz w:val="21"/>
        </w:rPr>
      </w:pPr>
      <w:r w:rsidRPr="00C46DD6">
        <w:rPr>
          <w:rFonts w:hint="eastAsia"/>
          <w:b/>
          <w:sz w:val="21"/>
        </w:rPr>
        <w:t>关</w:t>
      </w:r>
      <w:r w:rsidRPr="00C46DD6">
        <w:rPr>
          <w:rFonts w:hint="eastAsia"/>
          <w:b/>
          <w:sz w:val="21"/>
        </w:rPr>
        <w:t xml:space="preserve"> </w:t>
      </w:r>
      <w:r w:rsidRPr="00C46DD6">
        <w:rPr>
          <w:rFonts w:hint="eastAsia"/>
          <w:b/>
          <w:sz w:val="21"/>
        </w:rPr>
        <w:t>键</w:t>
      </w:r>
      <w:r w:rsidRPr="00C46DD6">
        <w:rPr>
          <w:rFonts w:hint="eastAsia"/>
          <w:b/>
          <w:sz w:val="21"/>
        </w:rPr>
        <w:t xml:space="preserve"> </w:t>
      </w:r>
      <w:r w:rsidRPr="00331995">
        <w:rPr>
          <w:rFonts w:hint="eastAsia"/>
          <w:b/>
          <w:sz w:val="21"/>
        </w:rPr>
        <w:t>词</w:t>
      </w:r>
      <w:r w:rsidRPr="00331995">
        <w:rPr>
          <w:rFonts w:hint="eastAsia"/>
          <w:sz w:val="21"/>
        </w:rPr>
        <w:t>：</w:t>
      </w:r>
      <w:r w:rsidR="005577BD">
        <w:rPr>
          <w:rFonts w:hint="eastAsia"/>
          <w:sz w:val="21"/>
        </w:rPr>
        <w:t>F</w:t>
      </w:r>
      <w:r w:rsidR="005577BD">
        <w:rPr>
          <w:sz w:val="21"/>
        </w:rPr>
        <w:t>PGA</w:t>
      </w:r>
      <w:r w:rsidR="005577BD">
        <w:rPr>
          <w:rFonts w:hint="eastAsia"/>
          <w:sz w:val="21"/>
        </w:rPr>
        <w:t>；</w:t>
      </w:r>
      <w:r w:rsidR="005C22F5">
        <w:rPr>
          <w:sz w:val="21"/>
        </w:rPr>
        <w:t>DDS</w:t>
      </w:r>
      <w:r w:rsidR="005C22F5">
        <w:rPr>
          <w:rFonts w:hint="eastAsia"/>
          <w:sz w:val="21"/>
        </w:rPr>
        <w:t>波形发生器</w:t>
      </w:r>
      <w:r w:rsidRPr="00331995">
        <w:rPr>
          <w:rFonts w:hint="eastAsia"/>
          <w:sz w:val="21"/>
        </w:rPr>
        <w:t>；</w:t>
      </w:r>
      <w:r w:rsidR="005C22F5">
        <w:rPr>
          <w:rFonts w:hint="eastAsia"/>
          <w:sz w:val="21"/>
        </w:rPr>
        <w:t>有限状态机</w:t>
      </w:r>
      <w:r w:rsidRPr="00331995">
        <w:rPr>
          <w:rFonts w:hint="eastAsia"/>
          <w:sz w:val="21"/>
        </w:rPr>
        <w:t>；</w:t>
      </w:r>
      <w:r w:rsidR="005C22F5">
        <w:rPr>
          <w:sz w:val="21"/>
        </w:rPr>
        <w:t>DAC</w:t>
      </w:r>
      <w:r w:rsidR="0043447C">
        <w:rPr>
          <w:rFonts w:hint="eastAsia"/>
          <w:sz w:val="21"/>
        </w:rPr>
        <w:t>0</w:t>
      </w:r>
      <w:r w:rsidR="0043447C">
        <w:rPr>
          <w:sz w:val="21"/>
        </w:rPr>
        <w:t>832</w:t>
      </w:r>
      <w:r w:rsidRPr="00331995">
        <w:rPr>
          <w:rFonts w:hint="eastAsia"/>
          <w:sz w:val="21"/>
        </w:rPr>
        <w:t>；</w:t>
      </w:r>
      <w:r w:rsidR="0043447C">
        <w:rPr>
          <w:rFonts w:hint="eastAsia"/>
          <w:sz w:val="21"/>
        </w:rPr>
        <w:t>X</w:t>
      </w:r>
      <w:r w:rsidR="005C22F5">
        <w:rPr>
          <w:sz w:val="21"/>
        </w:rPr>
        <w:t>ADC</w:t>
      </w:r>
      <w:r w:rsidR="005C22F5">
        <w:rPr>
          <w:rFonts w:hint="eastAsia"/>
          <w:sz w:val="21"/>
        </w:rPr>
        <w:t>模数转换</w:t>
      </w:r>
    </w:p>
    <w:p w14:paraId="39137D2B" w14:textId="4067E811" w:rsidR="002F6A90" w:rsidRPr="001809DA" w:rsidRDefault="002F6A90" w:rsidP="00DA6C41">
      <w:pPr>
        <w:ind w:firstLineChars="100" w:firstLine="210"/>
        <w:jc w:val="left"/>
        <w:rPr>
          <w:sz w:val="21"/>
        </w:rPr>
      </w:pPr>
    </w:p>
    <w:p w14:paraId="3BB5A15B" w14:textId="77777777" w:rsidR="00952F3C" w:rsidRDefault="00952F3C" w:rsidP="009F526F">
      <w:pPr>
        <w:ind w:left="687" w:hangingChars="285" w:hanging="687"/>
        <w:rPr>
          <w:b/>
        </w:rPr>
      </w:pPr>
    </w:p>
    <w:p w14:paraId="41FBE584" w14:textId="77777777" w:rsidR="009F6F22" w:rsidRPr="009F6F22" w:rsidRDefault="009F6F22" w:rsidP="009F6F22">
      <w:pPr>
        <w:ind w:firstLine="480"/>
      </w:pPr>
    </w:p>
    <w:p w14:paraId="77A0E166" w14:textId="77777777" w:rsidR="009F6F22" w:rsidRPr="009F6F22" w:rsidRDefault="009F6F22" w:rsidP="009F6F22">
      <w:pPr>
        <w:ind w:firstLine="480"/>
      </w:pPr>
    </w:p>
    <w:p w14:paraId="71F40E32" w14:textId="77777777" w:rsidR="009F6F22" w:rsidRPr="009F6F22" w:rsidRDefault="009F6F22" w:rsidP="009F6F22">
      <w:pPr>
        <w:ind w:firstLine="480"/>
      </w:pPr>
    </w:p>
    <w:p w14:paraId="3AD19604" w14:textId="77777777" w:rsidR="009F6F22" w:rsidRPr="009F6F22" w:rsidRDefault="009F6F22" w:rsidP="009F6F22">
      <w:pPr>
        <w:ind w:firstLine="480"/>
      </w:pPr>
    </w:p>
    <w:p w14:paraId="1574E90E" w14:textId="77777777" w:rsidR="009F6F22" w:rsidRPr="009F6F22" w:rsidRDefault="009F6F22" w:rsidP="009F6F22">
      <w:pPr>
        <w:ind w:firstLine="480"/>
      </w:pPr>
    </w:p>
    <w:p w14:paraId="411D6A25" w14:textId="77777777" w:rsidR="009F6F22" w:rsidRPr="009F6F22" w:rsidRDefault="009F6F22" w:rsidP="009F6F22">
      <w:pPr>
        <w:ind w:firstLine="480"/>
      </w:pPr>
    </w:p>
    <w:p w14:paraId="207DDFCA" w14:textId="77777777" w:rsidR="009F6F22" w:rsidRPr="009F6F22" w:rsidRDefault="009F6F22" w:rsidP="009F6F22">
      <w:pPr>
        <w:ind w:firstLine="480"/>
      </w:pPr>
    </w:p>
    <w:p w14:paraId="17FF13C3" w14:textId="77777777" w:rsidR="009F6F22" w:rsidRPr="009F6F22" w:rsidRDefault="009F6F22" w:rsidP="009F6F22">
      <w:pPr>
        <w:ind w:firstLine="480"/>
      </w:pPr>
    </w:p>
    <w:p w14:paraId="2FA5EF57" w14:textId="77777777" w:rsidR="009F6F22" w:rsidRPr="009F6F22" w:rsidRDefault="009F6F22" w:rsidP="009F6F22">
      <w:pPr>
        <w:ind w:firstLine="480"/>
      </w:pPr>
    </w:p>
    <w:p w14:paraId="0BDBABBC" w14:textId="77777777" w:rsidR="009F6F22" w:rsidRPr="009F6F22" w:rsidRDefault="009F6F22" w:rsidP="009F6F22">
      <w:pPr>
        <w:ind w:firstLine="480"/>
      </w:pPr>
    </w:p>
    <w:p w14:paraId="0557F795" w14:textId="77777777" w:rsidR="009F6F22" w:rsidRPr="009F6F22" w:rsidRDefault="009F6F22" w:rsidP="009F6F22">
      <w:pPr>
        <w:ind w:firstLine="480"/>
      </w:pPr>
    </w:p>
    <w:p w14:paraId="1AC1D005" w14:textId="77777777" w:rsidR="009F6F22" w:rsidRPr="009F6F22" w:rsidRDefault="009F6F22" w:rsidP="009F6F22">
      <w:pPr>
        <w:ind w:firstLine="480"/>
      </w:pPr>
    </w:p>
    <w:p w14:paraId="18560ED5" w14:textId="77777777" w:rsidR="009F6F22" w:rsidRPr="009F6F22" w:rsidRDefault="009F6F22" w:rsidP="009F6F22">
      <w:pPr>
        <w:ind w:firstLine="480"/>
      </w:pPr>
    </w:p>
    <w:p w14:paraId="3883D201" w14:textId="77777777" w:rsidR="009F6F22" w:rsidRPr="009F6F22" w:rsidRDefault="009F6F22" w:rsidP="009F6F22">
      <w:pPr>
        <w:ind w:firstLine="480"/>
      </w:pPr>
    </w:p>
    <w:p w14:paraId="341C34EC" w14:textId="494D523B" w:rsidR="009F6F22" w:rsidRDefault="009F6F22" w:rsidP="009F6F22">
      <w:pPr>
        <w:ind w:firstLine="480"/>
      </w:pPr>
    </w:p>
    <w:p w14:paraId="365878E0" w14:textId="7B22023D" w:rsidR="00554292" w:rsidRDefault="00554292" w:rsidP="009F6F22">
      <w:pPr>
        <w:ind w:firstLine="480"/>
      </w:pPr>
    </w:p>
    <w:p w14:paraId="62BCC855" w14:textId="7F5E4D8D" w:rsidR="00554292" w:rsidRDefault="00554292" w:rsidP="009F6F22">
      <w:pPr>
        <w:ind w:firstLine="480"/>
      </w:pPr>
    </w:p>
    <w:p w14:paraId="5FD210E8" w14:textId="31AC7AE2" w:rsidR="00554292" w:rsidRDefault="00554292" w:rsidP="009F6F22">
      <w:pPr>
        <w:ind w:firstLine="480"/>
      </w:pPr>
    </w:p>
    <w:p w14:paraId="40F2EBB5" w14:textId="77777777" w:rsidR="00554292" w:rsidRPr="009F6F22" w:rsidRDefault="00554292" w:rsidP="009F6F22">
      <w:pPr>
        <w:ind w:firstLine="480"/>
      </w:pPr>
    </w:p>
    <w:p w14:paraId="3927234B" w14:textId="77777777" w:rsidR="009F6F22" w:rsidRDefault="009F6F22" w:rsidP="009F6F22">
      <w:pPr>
        <w:ind w:firstLine="480"/>
      </w:pPr>
    </w:p>
    <w:p w14:paraId="2D81BAC1" w14:textId="77777777" w:rsidR="00782C0D" w:rsidRDefault="00782C0D" w:rsidP="009F6F22">
      <w:pPr>
        <w:ind w:firstLine="480"/>
      </w:pPr>
    </w:p>
    <w:p w14:paraId="64E65507" w14:textId="77777777" w:rsidR="00782C0D" w:rsidRDefault="00782C0D" w:rsidP="009F6F22">
      <w:pPr>
        <w:ind w:firstLine="480"/>
      </w:pPr>
    </w:p>
    <w:p w14:paraId="7358E25A" w14:textId="77777777" w:rsidR="00782C0D" w:rsidRDefault="00782C0D" w:rsidP="009F6F22">
      <w:pPr>
        <w:ind w:firstLine="480"/>
        <w:sectPr w:rsidR="00782C0D" w:rsidSect="00482C15">
          <w:headerReference w:type="even" r:id="rId15"/>
          <w:headerReference w:type="default" r:id="rId16"/>
          <w:footerReference w:type="default" r:id="rId17"/>
          <w:footnotePr>
            <w:numFmt w:val="decimalEnclosedCircleChinese"/>
            <w:numRestart w:val="eachSect"/>
          </w:footnotePr>
          <w:type w:val="oddPage"/>
          <w:pgSz w:w="11907" w:h="16840" w:code="9"/>
          <w:pgMar w:top="1701" w:right="1474" w:bottom="1418" w:left="1474" w:header="1134" w:footer="992" w:gutter="0"/>
          <w:pgNumType w:fmt="upperRoman" w:start="1"/>
          <w:cols w:space="425"/>
          <w:docGrid w:linePitch="384" w:charSpace="7430"/>
        </w:sectPr>
      </w:pPr>
    </w:p>
    <w:p w14:paraId="33F09DB8" w14:textId="77777777" w:rsidR="004205A8" w:rsidRPr="004205A8" w:rsidRDefault="004205A8" w:rsidP="004205A8">
      <w:pPr>
        <w:ind w:firstLineChars="0" w:firstLine="0"/>
        <w:jc w:val="center"/>
        <w:rPr>
          <w:sz w:val="10"/>
          <w:szCs w:val="10"/>
        </w:rPr>
      </w:pPr>
    </w:p>
    <w:p w14:paraId="30DF5B9C" w14:textId="77777777" w:rsidR="00324699" w:rsidRPr="002E6663" w:rsidRDefault="00E01597" w:rsidP="00481268">
      <w:pPr>
        <w:pStyle w:val="af4"/>
      </w:pPr>
      <w:r>
        <w:rPr>
          <w:rFonts w:hint="eastAsia"/>
        </w:rPr>
        <w:t>目</w:t>
      </w:r>
      <w:r>
        <w:rPr>
          <w:rFonts w:hint="eastAsia"/>
        </w:rPr>
        <w:t xml:space="preserve">  </w:t>
      </w:r>
      <w:r>
        <w:rPr>
          <w:rFonts w:hint="eastAsia"/>
        </w:rPr>
        <w:t>录</w:t>
      </w:r>
    </w:p>
    <w:p w14:paraId="00DF492A" w14:textId="4A20F809" w:rsidR="00F50C81" w:rsidRPr="00365FF5" w:rsidRDefault="005C065F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68510516" w:history="1">
        <w:r w:rsidR="00F50C81" w:rsidRPr="00B738DF">
          <w:rPr>
            <w:rStyle w:val="ae"/>
          </w:rPr>
          <w:t xml:space="preserve">1 </w:t>
        </w:r>
        <w:r w:rsidR="00F50C81" w:rsidRPr="00B738DF">
          <w:rPr>
            <w:rStyle w:val="ae"/>
          </w:rPr>
          <w:t>前</w:t>
        </w:r>
        <w:r w:rsidR="00F50C81" w:rsidRPr="00B738DF">
          <w:rPr>
            <w:rStyle w:val="ae"/>
          </w:rPr>
          <w:t xml:space="preserve">  </w:t>
        </w:r>
        <w:r w:rsidR="00F50C81" w:rsidRPr="00B738DF">
          <w:rPr>
            <w:rStyle w:val="ae"/>
          </w:rPr>
          <w:t>言</w:t>
        </w:r>
        <w:r w:rsidR="00F50C81">
          <w:rPr>
            <w:webHidden/>
          </w:rPr>
          <w:tab/>
        </w:r>
        <w:r w:rsidR="00F50C81">
          <w:rPr>
            <w:webHidden/>
          </w:rPr>
          <w:fldChar w:fldCharType="begin"/>
        </w:r>
        <w:r w:rsidR="00F50C81">
          <w:rPr>
            <w:webHidden/>
          </w:rPr>
          <w:instrText xml:space="preserve"> PAGEREF _Toc168510516 \h </w:instrText>
        </w:r>
        <w:r w:rsidR="00F50C81">
          <w:rPr>
            <w:webHidden/>
          </w:rPr>
        </w:r>
        <w:r w:rsidR="00F50C81">
          <w:rPr>
            <w:webHidden/>
          </w:rPr>
          <w:fldChar w:fldCharType="separate"/>
        </w:r>
        <w:r w:rsidR="00FC2211">
          <w:rPr>
            <w:webHidden/>
          </w:rPr>
          <w:t>1</w:t>
        </w:r>
        <w:r w:rsidR="00F50C81">
          <w:rPr>
            <w:webHidden/>
          </w:rPr>
          <w:fldChar w:fldCharType="end"/>
        </w:r>
      </w:hyperlink>
    </w:p>
    <w:p w14:paraId="110676ED" w14:textId="68E92126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17" w:history="1">
        <w:r w:rsidRPr="00B738DF">
          <w:rPr>
            <w:rStyle w:val="ae"/>
          </w:rPr>
          <w:t xml:space="preserve">1.1 </w:t>
        </w:r>
        <w:r w:rsidRPr="00B738DF">
          <w:rPr>
            <w:rStyle w:val="ae"/>
          </w:rPr>
          <w:t>设计背景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00D0B16" w14:textId="52A031EA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18" w:history="1">
        <w:r w:rsidRPr="00B738DF">
          <w:rPr>
            <w:rStyle w:val="ae"/>
          </w:rPr>
          <w:t xml:space="preserve">1.2 </w:t>
        </w:r>
        <w:r w:rsidRPr="00B738DF">
          <w:rPr>
            <w:rStyle w:val="ae"/>
          </w:rPr>
          <w:t>主要实现的功能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F6F17AE" w14:textId="4DABF5D4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19" w:history="1">
        <w:r w:rsidRPr="00B738DF">
          <w:rPr>
            <w:rStyle w:val="ae"/>
          </w:rPr>
          <w:t xml:space="preserve">1.3 </w:t>
        </w:r>
        <w:r w:rsidRPr="00B738DF">
          <w:rPr>
            <w:rStyle w:val="ae"/>
          </w:rPr>
          <w:t>设计思路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3EC57B5" w14:textId="54BB663B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20" w:history="1">
        <w:r w:rsidRPr="00B738DF">
          <w:rPr>
            <w:rStyle w:val="ae"/>
          </w:rPr>
          <w:t xml:space="preserve">1.4 </w:t>
        </w:r>
        <w:r w:rsidRPr="00B738DF">
          <w:rPr>
            <w:rStyle w:val="ae"/>
          </w:rPr>
          <w:t>设计难点与亮点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CEDB15D" w14:textId="259E72E1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1" w:history="1">
        <w:r w:rsidRPr="00B738DF">
          <w:rPr>
            <w:rStyle w:val="ae"/>
          </w:rPr>
          <w:t xml:space="preserve">1.4.1 </w:t>
        </w:r>
        <w:r w:rsidRPr="00B738DF">
          <w:rPr>
            <w:rStyle w:val="ae"/>
          </w:rPr>
          <w:t>设计难点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5BA2B4E" w14:textId="7408C6BF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2" w:history="1">
        <w:r w:rsidRPr="00B738DF">
          <w:rPr>
            <w:rStyle w:val="ae"/>
          </w:rPr>
          <w:t xml:space="preserve">1.4.2 </w:t>
        </w:r>
        <w:r w:rsidRPr="00B738DF">
          <w:rPr>
            <w:rStyle w:val="ae"/>
          </w:rPr>
          <w:t>设计亮点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21C261A" w14:textId="76FBDF71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23" w:history="1">
        <w:r w:rsidRPr="00B738DF">
          <w:rPr>
            <w:rStyle w:val="ae"/>
          </w:rPr>
          <w:t xml:space="preserve">2 </w:t>
        </w:r>
        <w:r w:rsidRPr="00B738DF">
          <w:rPr>
            <w:rStyle w:val="ae"/>
          </w:rPr>
          <w:t>系统设计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CEE9A52" w14:textId="273FD480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24" w:history="1">
        <w:r w:rsidRPr="00B738DF">
          <w:rPr>
            <w:rStyle w:val="ae"/>
          </w:rPr>
          <w:t xml:space="preserve">2.1 </w:t>
        </w:r>
        <w:r w:rsidRPr="00B738DF">
          <w:rPr>
            <w:rStyle w:val="ae"/>
          </w:rPr>
          <w:t>总体结构及功能设计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8A324B1" w14:textId="53A2565F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5" w:history="1">
        <w:r w:rsidRPr="00B738DF">
          <w:rPr>
            <w:rStyle w:val="ae"/>
          </w:rPr>
          <w:t xml:space="preserve">2.1.1 </w:t>
        </w:r>
        <w:r w:rsidRPr="00B738DF">
          <w:rPr>
            <w:rStyle w:val="ae"/>
          </w:rPr>
          <w:t>实验平台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5C3592A" w14:textId="2884A2B8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6" w:history="1">
        <w:r w:rsidRPr="00B738DF">
          <w:rPr>
            <w:rStyle w:val="ae"/>
          </w:rPr>
          <w:t xml:space="preserve">2.1.1 </w:t>
        </w:r>
        <w:r w:rsidRPr="00B738DF">
          <w:rPr>
            <w:rStyle w:val="ae"/>
          </w:rPr>
          <w:t>实验设计流程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240894E" w14:textId="128D19E5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7" w:history="1">
        <w:r w:rsidRPr="00B738DF">
          <w:rPr>
            <w:rStyle w:val="ae"/>
          </w:rPr>
          <w:t xml:space="preserve">2.1.2 </w:t>
        </w:r>
        <w:r w:rsidRPr="00B738DF">
          <w:rPr>
            <w:rStyle w:val="ae"/>
          </w:rPr>
          <w:t>输入输出设计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0E06881" w14:textId="5C15C401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28" w:history="1">
        <w:r w:rsidRPr="00B738DF">
          <w:rPr>
            <w:rStyle w:val="ae"/>
          </w:rPr>
          <w:t xml:space="preserve">2.2 </w:t>
        </w:r>
        <w:r w:rsidRPr="00B738DF">
          <w:rPr>
            <w:rStyle w:val="ae"/>
          </w:rPr>
          <w:t>系统结构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15D762" w14:textId="781F9A7B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29" w:history="1">
        <w:r w:rsidRPr="00B738DF">
          <w:rPr>
            <w:rStyle w:val="ae"/>
          </w:rPr>
          <w:t xml:space="preserve">2.2.1 </w:t>
        </w:r>
        <w:r w:rsidRPr="00B738DF">
          <w:rPr>
            <w:rStyle w:val="ae"/>
          </w:rPr>
          <w:t>子模块划分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CF49F1F" w14:textId="2B169A26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0" w:history="1">
        <w:r w:rsidRPr="00B738DF">
          <w:rPr>
            <w:rStyle w:val="ae"/>
          </w:rPr>
          <w:t xml:space="preserve">2.2.2 </w:t>
        </w:r>
        <w:r w:rsidRPr="00B738DF">
          <w:rPr>
            <w:rStyle w:val="ae"/>
          </w:rPr>
          <w:t>顶层</w:t>
        </w:r>
        <w:r w:rsidRPr="00B738DF">
          <w:rPr>
            <w:rStyle w:val="ae"/>
          </w:rPr>
          <w:t>RTL</w:t>
        </w:r>
        <w:r w:rsidRPr="00B738DF">
          <w:rPr>
            <w:rStyle w:val="ae"/>
          </w:rPr>
          <w:t>逻辑图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F893DE8" w14:textId="180CA19F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31" w:history="1">
        <w:r w:rsidRPr="00B738DF">
          <w:rPr>
            <w:rStyle w:val="ae"/>
          </w:rPr>
          <w:t xml:space="preserve">2.3 </w:t>
        </w:r>
        <w:r w:rsidRPr="00B738DF">
          <w:rPr>
            <w:rStyle w:val="ae"/>
          </w:rPr>
          <w:t>子模块设计思路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F18B85C" w14:textId="394E9143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2" w:history="1">
        <w:r w:rsidRPr="00B738DF">
          <w:rPr>
            <w:rStyle w:val="ae"/>
          </w:rPr>
          <w:t xml:space="preserve">2.3.1 </w:t>
        </w:r>
        <w:r w:rsidRPr="00B738DF">
          <w:rPr>
            <w:rStyle w:val="ae"/>
          </w:rPr>
          <w:t>按键与状态机模块设计思路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2657B69" w14:textId="048C7F52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3" w:history="1">
        <w:r w:rsidRPr="00B738DF">
          <w:rPr>
            <w:rStyle w:val="ae"/>
          </w:rPr>
          <w:t xml:space="preserve">2.3.2 </w:t>
        </w:r>
        <w:r w:rsidRPr="00B738DF">
          <w:rPr>
            <w:rStyle w:val="ae"/>
          </w:rPr>
          <w:t>顶层波形模块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A3C4AC0" w14:textId="36E555B4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4" w:history="1">
        <w:r w:rsidRPr="00B738DF">
          <w:rPr>
            <w:rStyle w:val="ae"/>
          </w:rPr>
          <w:t xml:space="preserve">2.3.3 </w:t>
        </w:r>
        <w:r w:rsidRPr="00B738DF">
          <w:rPr>
            <w:rStyle w:val="ae"/>
          </w:rPr>
          <w:t>模数转换</w:t>
        </w:r>
        <w:r w:rsidRPr="00B738DF">
          <w:rPr>
            <w:rStyle w:val="ae"/>
          </w:rPr>
          <w:t>XADC</w:t>
        </w:r>
        <w:r w:rsidRPr="00B738DF">
          <w:rPr>
            <w:rStyle w:val="ae"/>
          </w:rPr>
          <w:t>模块与采样脉冲模块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60C9F42" w14:textId="3396B0CD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5" w:history="1">
        <w:r w:rsidRPr="00B738DF">
          <w:rPr>
            <w:rStyle w:val="ae"/>
          </w:rPr>
          <w:t xml:space="preserve">2.3.4 </w:t>
        </w:r>
        <w:r w:rsidRPr="00B738DF">
          <w:rPr>
            <w:rStyle w:val="ae"/>
          </w:rPr>
          <w:t>波形产生模块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D469C63" w14:textId="00C260CB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36" w:history="1">
        <w:r w:rsidRPr="00B738DF">
          <w:rPr>
            <w:rStyle w:val="ae"/>
          </w:rPr>
          <w:t xml:space="preserve">2.4 </w:t>
        </w:r>
        <w:r w:rsidRPr="00B738DF">
          <w:rPr>
            <w:rStyle w:val="ae"/>
          </w:rPr>
          <w:t>硬件占用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8EA7414" w14:textId="19A90174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37" w:history="1">
        <w:r w:rsidRPr="00B738DF">
          <w:rPr>
            <w:rStyle w:val="ae"/>
          </w:rPr>
          <w:t xml:space="preserve">3 </w:t>
        </w:r>
        <w:r w:rsidRPr="00B738DF">
          <w:rPr>
            <w:rStyle w:val="ae"/>
          </w:rPr>
          <w:t>系统调试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574159B" w14:textId="16A788AF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38" w:history="1">
        <w:r w:rsidRPr="00B738DF">
          <w:rPr>
            <w:rStyle w:val="ae"/>
          </w:rPr>
          <w:t xml:space="preserve">3.1 </w:t>
        </w:r>
        <w:r w:rsidRPr="00B738DF">
          <w:rPr>
            <w:rStyle w:val="ae"/>
          </w:rPr>
          <w:t>遇到的问题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16DBC57" w14:textId="3426D94C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39" w:history="1">
        <w:r w:rsidRPr="00B738DF">
          <w:rPr>
            <w:rStyle w:val="ae"/>
          </w:rPr>
          <w:t xml:space="preserve">3.1.1 </w:t>
        </w:r>
        <w:r w:rsidRPr="00B738DF">
          <w:rPr>
            <w:rStyle w:val="ae"/>
          </w:rPr>
          <w:t>系统出现问题排查错误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9DF3810" w14:textId="0FFDE200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0" w:history="1">
        <w:r w:rsidRPr="00B738DF">
          <w:rPr>
            <w:rStyle w:val="ae"/>
          </w:rPr>
          <w:t xml:space="preserve">3.1.2 </w:t>
        </w:r>
        <w:r w:rsidRPr="00B738DF">
          <w:rPr>
            <w:rStyle w:val="ae"/>
          </w:rPr>
          <w:t>修改不同参数时，不同参数的相互影响问题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3768B37" w14:textId="6F645D22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1" w:history="1">
        <w:r w:rsidRPr="00B738DF">
          <w:rPr>
            <w:rStyle w:val="ae"/>
          </w:rPr>
          <w:t xml:space="preserve">3.1.3 </w:t>
        </w:r>
        <w:r w:rsidRPr="00B738DF">
          <w:rPr>
            <w:rStyle w:val="ae"/>
          </w:rPr>
          <w:t>基于</w:t>
        </w:r>
        <w:r w:rsidRPr="00B738DF">
          <w:rPr>
            <w:rStyle w:val="ae"/>
          </w:rPr>
          <w:t>DDS</w:t>
        </w:r>
        <w:r w:rsidRPr="00B738DF">
          <w:rPr>
            <w:rStyle w:val="ae"/>
          </w:rPr>
          <w:t>波形发生原理无法改变方波占空比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5C788CF" w14:textId="10C68167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2" w:history="1">
        <w:r w:rsidRPr="00B738DF">
          <w:rPr>
            <w:rStyle w:val="ae"/>
          </w:rPr>
          <w:t xml:space="preserve">3.1.4 </w:t>
        </w:r>
        <w:r w:rsidRPr="00B738DF">
          <w:rPr>
            <w:rStyle w:val="ae"/>
          </w:rPr>
          <w:t>芯片</w:t>
        </w:r>
        <w:r w:rsidRPr="00B738DF">
          <w:rPr>
            <w:rStyle w:val="ae"/>
          </w:rPr>
          <w:t>DAC0832</w:t>
        </w:r>
        <w:r w:rsidRPr="00B738DF">
          <w:rPr>
            <w:rStyle w:val="ae"/>
          </w:rPr>
          <w:t>只输出高电平，无法进行电压转换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2D84026" w14:textId="1C54A5CB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3" w:history="1">
        <w:r w:rsidRPr="00B738DF">
          <w:rPr>
            <w:rStyle w:val="ae"/>
          </w:rPr>
          <w:t xml:space="preserve">3.1.5 </w:t>
        </w:r>
        <w:r w:rsidRPr="00B738DF">
          <w:rPr>
            <w:rStyle w:val="ae"/>
          </w:rPr>
          <w:t>数码管不亮无输出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D21A835" w14:textId="399FD55C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44" w:history="1">
        <w:r w:rsidRPr="00B738DF">
          <w:rPr>
            <w:rStyle w:val="ae"/>
          </w:rPr>
          <w:t xml:space="preserve">3.2 </w:t>
        </w:r>
        <w:r w:rsidRPr="00B738DF">
          <w:rPr>
            <w:rStyle w:val="ae"/>
          </w:rPr>
          <w:t>解决方案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F3EA7C8" w14:textId="10F1D8CF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5" w:history="1">
        <w:r w:rsidRPr="00B738DF">
          <w:rPr>
            <w:rStyle w:val="ae"/>
          </w:rPr>
          <w:t xml:space="preserve">3.2.1 </w:t>
        </w:r>
        <w:r w:rsidRPr="00B738DF">
          <w:rPr>
            <w:rStyle w:val="ae"/>
          </w:rPr>
          <w:t>设置多层模块分别仿真、调试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01B79C25" w14:textId="7B625B1E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6" w:history="1">
        <w:r w:rsidRPr="00B738DF">
          <w:rPr>
            <w:rStyle w:val="ae"/>
          </w:rPr>
          <w:t xml:space="preserve">3.2.2 </w:t>
        </w:r>
        <w:r w:rsidRPr="00B738DF">
          <w:rPr>
            <w:rStyle w:val="ae"/>
          </w:rPr>
          <w:t>选择</w:t>
        </w:r>
        <w:r w:rsidRPr="00B738DF">
          <w:rPr>
            <w:rStyle w:val="ae"/>
          </w:rPr>
          <w:t>5</w:t>
        </w:r>
        <w:r w:rsidRPr="00B738DF">
          <w:rPr>
            <w:rStyle w:val="ae"/>
          </w:rPr>
          <w:t>个按键代替原来的</w:t>
        </w:r>
        <w:r w:rsidRPr="00B738DF">
          <w:rPr>
            <w:rStyle w:val="ae"/>
          </w:rPr>
          <w:t>2</w:t>
        </w:r>
        <w:r w:rsidRPr="00B738DF">
          <w:rPr>
            <w:rStyle w:val="ae"/>
          </w:rPr>
          <w:t>个按键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BEDEDE9" w14:textId="6AF65577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7" w:history="1">
        <w:r w:rsidRPr="00B738DF">
          <w:rPr>
            <w:rStyle w:val="ae"/>
          </w:rPr>
          <w:t xml:space="preserve">3.2.3 </w:t>
        </w:r>
        <w:r w:rsidRPr="00B738DF">
          <w:rPr>
            <w:rStyle w:val="ae"/>
          </w:rPr>
          <w:t>使用采样脉冲，改变方波占空比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1CD05DF" w14:textId="4C5AAF2C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8" w:history="1">
        <w:r w:rsidRPr="00B738DF">
          <w:rPr>
            <w:rStyle w:val="ae"/>
          </w:rPr>
          <w:t xml:space="preserve">3.2.4 </w:t>
        </w:r>
        <w:r w:rsidRPr="00B738DF">
          <w:rPr>
            <w:rStyle w:val="ae"/>
          </w:rPr>
          <w:t>必须要对于控制信号在约束文件中定义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1672117" w14:textId="4AB98C36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49" w:history="1">
        <w:r w:rsidRPr="00B738DF">
          <w:rPr>
            <w:rStyle w:val="ae"/>
          </w:rPr>
          <w:t xml:space="preserve">3.2.5 </w:t>
        </w:r>
        <w:r w:rsidRPr="00B738DF">
          <w:rPr>
            <w:rStyle w:val="ae"/>
          </w:rPr>
          <w:t>数码管的输出信号无法复用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C6D4A8B" w14:textId="2CA70F5B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50" w:history="1">
        <w:r w:rsidRPr="00B738DF">
          <w:rPr>
            <w:rStyle w:val="ae"/>
          </w:rPr>
          <w:t xml:space="preserve">3.3 </w:t>
        </w:r>
        <w:r w:rsidRPr="00B738DF">
          <w:rPr>
            <w:rStyle w:val="ae"/>
          </w:rPr>
          <w:t>创新设计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7D19283" w14:textId="740A6F0C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1" w:history="1">
        <w:r w:rsidRPr="00B738DF">
          <w:rPr>
            <w:rStyle w:val="ae"/>
          </w:rPr>
          <w:t xml:space="preserve">3.3.1 </w:t>
        </w:r>
        <w:r w:rsidRPr="00B738DF">
          <w:rPr>
            <w:rStyle w:val="ae"/>
          </w:rPr>
          <w:t>采用</w:t>
        </w:r>
        <w:r w:rsidRPr="00B738DF">
          <w:rPr>
            <w:rStyle w:val="ae"/>
          </w:rPr>
          <w:t>XADC</w:t>
        </w:r>
        <w:r w:rsidRPr="00B738DF">
          <w:rPr>
            <w:rStyle w:val="ae"/>
          </w:rPr>
          <w:t>进行参数的输入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5DEE6129" w14:textId="441C7B68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2" w:history="1">
        <w:r w:rsidRPr="00B738DF">
          <w:rPr>
            <w:rStyle w:val="ae"/>
          </w:rPr>
          <w:t xml:space="preserve">3.3.2 </w:t>
        </w:r>
        <w:r w:rsidRPr="00B738DF">
          <w:rPr>
            <w:rStyle w:val="ae"/>
          </w:rPr>
          <w:t>数码管显示时设计了修改参数时数码管闪动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D125D3B" w14:textId="71723EB3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3" w:history="1">
        <w:r w:rsidRPr="00B738DF">
          <w:rPr>
            <w:rStyle w:val="ae"/>
          </w:rPr>
          <w:t xml:space="preserve">3.3.3 </w:t>
        </w:r>
        <w:r w:rsidRPr="00B738DF">
          <w:rPr>
            <w:rStyle w:val="ae"/>
          </w:rPr>
          <w:t>利用</w:t>
        </w:r>
        <w:r w:rsidRPr="00B738DF">
          <w:rPr>
            <w:rStyle w:val="ae"/>
          </w:rPr>
          <w:t>LED</w:t>
        </w:r>
        <w:r w:rsidRPr="00B738DF">
          <w:rPr>
            <w:rStyle w:val="ae"/>
          </w:rPr>
          <w:t>灯与数码管的结合显示波形信息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648F5328" w14:textId="0E4F5E7F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54" w:history="1">
        <w:r w:rsidRPr="00B738DF">
          <w:rPr>
            <w:rStyle w:val="ae"/>
          </w:rPr>
          <w:t xml:space="preserve">4 </w:t>
        </w:r>
        <w:r w:rsidRPr="00B738DF">
          <w:rPr>
            <w:rStyle w:val="ae"/>
          </w:rPr>
          <w:t>系统使用说明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976249C" w14:textId="23ED2125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55" w:history="1">
        <w:r w:rsidRPr="00B738DF">
          <w:rPr>
            <w:rStyle w:val="ae"/>
          </w:rPr>
          <w:t xml:space="preserve">4.1 </w:t>
        </w:r>
        <w:r w:rsidRPr="00B738DF">
          <w:rPr>
            <w:rStyle w:val="ae"/>
          </w:rPr>
          <w:t>数码管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46750E8" w14:textId="10C91BE9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6" w:history="1">
        <w:r w:rsidRPr="00B738DF">
          <w:rPr>
            <w:rStyle w:val="ae"/>
          </w:rPr>
          <w:t xml:space="preserve">4.1.1 </w:t>
        </w:r>
        <w:r w:rsidRPr="00B738DF">
          <w:rPr>
            <w:rStyle w:val="ae"/>
          </w:rPr>
          <w:t>数码管显示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A97C520" w14:textId="58DDAD7A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7" w:history="1">
        <w:r w:rsidRPr="00B738DF">
          <w:rPr>
            <w:rStyle w:val="ae"/>
          </w:rPr>
          <w:t>4.1.2 LED</w:t>
        </w:r>
        <w:r w:rsidRPr="00B738DF">
          <w:rPr>
            <w:rStyle w:val="ae"/>
          </w:rPr>
          <w:t>灯显示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B722561" w14:textId="15E68910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58" w:history="1">
        <w:r w:rsidRPr="00B738DF">
          <w:rPr>
            <w:rStyle w:val="ae"/>
          </w:rPr>
          <w:t xml:space="preserve">4.2 </w:t>
        </w:r>
        <w:r w:rsidRPr="00B738DF">
          <w:rPr>
            <w:rStyle w:val="ae"/>
          </w:rPr>
          <w:t>按键控制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510E264" w14:textId="48CCB5ED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59" w:history="1">
        <w:r w:rsidRPr="00B738DF">
          <w:rPr>
            <w:rStyle w:val="ae"/>
          </w:rPr>
          <w:t xml:space="preserve">4.2.1 </w:t>
        </w:r>
        <w:r w:rsidRPr="00B738DF">
          <w:rPr>
            <w:rStyle w:val="ae"/>
          </w:rPr>
          <w:t>按键</w:t>
        </w:r>
        <w:r w:rsidRPr="00B738DF">
          <w:rPr>
            <w:rStyle w:val="ae"/>
          </w:rPr>
          <w:t>(5</w:t>
        </w:r>
        <w:r w:rsidRPr="00B738DF">
          <w:rPr>
            <w:rStyle w:val="ae"/>
          </w:rPr>
          <w:t>个</w:t>
        </w:r>
        <w:r w:rsidRPr="00B738DF">
          <w:rPr>
            <w:rStyle w:val="ae"/>
          </w:rPr>
          <w:t>)</w:t>
        </w:r>
        <w:r w:rsidRPr="00B738DF">
          <w:rPr>
            <w:rStyle w:val="ae"/>
          </w:rPr>
          <w:t>控制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3C9DC63" w14:textId="7F8F877C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60" w:history="1">
        <w:r w:rsidRPr="00B738DF">
          <w:rPr>
            <w:rStyle w:val="ae"/>
          </w:rPr>
          <w:t xml:space="preserve">4.2.2 </w:t>
        </w:r>
        <w:r w:rsidRPr="00B738DF">
          <w:rPr>
            <w:rStyle w:val="ae"/>
          </w:rPr>
          <w:t>按键与电位器配合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2189570" w14:textId="7C4611CA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61" w:history="1">
        <w:r w:rsidRPr="00B738DF">
          <w:rPr>
            <w:rStyle w:val="ae"/>
          </w:rPr>
          <w:t xml:space="preserve">5 </w:t>
        </w:r>
        <w:r w:rsidRPr="00B738DF">
          <w:rPr>
            <w:rStyle w:val="ae"/>
          </w:rPr>
          <w:t>参考文献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429AA7F" w14:textId="5FA4791A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62" w:history="1">
        <w:r w:rsidRPr="00B738DF">
          <w:rPr>
            <w:rStyle w:val="ae"/>
          </w:rPr>
          <w:t xml:space="preserve">6 </w:t>
        </w:r>
        <w:r w:rsidRPr="00B738DF">
          <w:rPr>
            <w:rStyle w:val="ae"/>
          </w:rPr>
          <w:t>总结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D7ECEE8" w14:textId="3A6C35C5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63" w:history="1">
        <w:r w:rsidRPr="00B738DF">
          <w:rPr>
            <w:rStyle w:val="ae"/>
          </w:rPr>
          <w:t xml:space="preserve">6.1 </w:t>
        </w:r>
        <w:r w:rsidRPr="00B738DF">
          <w:rPr>
            <w:rStyle w:val="ae"/>
          </w:rPr>
          <w:t>课程收获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04D49564" w14:textId="0CEE92C8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64" w:history="1">
        <w:r w:rsidRPr="00B738DF">
          <w:rPr>
            <w:rStyle w:val="ae"/>
          </w:rPr>
          <w:t xml:space="preserve">6.2 </w:t>
        </w:r>
        <w:r w:rsidRPr="00B738DF">
          <w:rPr>
            <w:rStyle w:val="ae"/>
          </w:rPr>
          <w:t>心得体会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6A73E196" w14:textId="060FA9B5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65" w:history="1">
        <w:r w:rsidRPr="00B738DF">
          <w:rPr>
            <w:rStyle w:val="ae"/>
          </w:rPr>
          <w:t xml:space="preserve">6.3 </w:t>
        </w:r>
        <w:r w:rsidRPr="00B738DF">
          <w:rPr>
            <w:rStyle w:val="ae"/>
          </w:rPr>
          <w:t>实验总结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7AA22389" w14:textId="4D2647A1" w:rsidR="00F50C81" w:rsidRPr="00365FF5" w:rsidRDefault="00F50C81">
      <w:pPr>
        <w:pStyle w:val="TOC1"/>
        <w:tabs>
          <w:tab w:val="right" w:leader="dot" w:pos="8949"/>
        </w:tabs>
        <w:rPr>
          <w:rFonts w:ascii="等线" w:eastAsia="等线" w:hAnsi="等线"/>
          <w:sz w:val="21"/>
          <w:szCs w:val="22"/>
        </w:rPr>
      </w:pPr>
      <w:hyperlink w:anchor="_Toc168510566" w:history="1">
        <w:r w:rsidRPr="00B738DF">
          <w:rPr>
            <w:rStyle w:val="ae"/>
          </w:rPr>
          <w:t xml:space="preserve">7 </w:t>
        </w:r>
        <w:r w:rsidRPr="00B738DF">
          <w:rPr>
            <w:rStyle w:val="ae"/>
          </w:rPr>
          <w:t>附</w:t>
        </w:r>
        <w:r w:rsidRPr="00B738DF">
          <w:rPr>
            <w:rStyle w:val="ae"/>
          </w:rPr>
          <w:t xml:space="preserve">   </w:t>
        </w:r>
        <w:r w:rsidRPr="00B738DF">
          <w:rPr>
            <w:rStyle w:val="ae"/>
          </w:rPr>
          <w:t>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93A3C20" w14:textId="421D24B3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67" w:history="1">
        <w:r w:rsidRPr="00B738DF">
          <w:rPr>
            <w:rStyle w:val="ae"/>
          </w:rPr>
          <w:t xml:space="preserve">7.1 </w:t>
        </w:r>
        <w:r w:rsidRPr="00B738DF">
          <w:rPr>
            <w:rStyle w:val="ae"/>
          </w:rPr>
          <w:t>源程序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A216D1F" w14:textId="21FCD432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68" w:history="1">
        <w:r w:rsidRPr="00B738DF">
          <w:rPr>
            <w:rStyle w:val="ae"/>
          </w:rPr>
          <w:t xml:space="preserve">7.1.1 </w:t>
        </w:r>
        <w:r w:rsidRPr="00B738DF">
          <w:rPr>
            <w:rStyle w:val="ae"/>
          </w:rPr>
          <w:t>顶层模块</w:t>
        </w:r>
        <w:r w:rsidRPr="00B738DF">
          <w:rPr>
            <w:rStyle w:val="ae"/>
          </w:rPr>
          <w:t>(top_dds.v)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3F63FB67" w14:textId="7967F0F7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69" w:history="1">
        <w:r w:rsidRPr="00B738DF">
          <w:rPr>
            <w:rStyle w:val="ae"/>
          </w:rPr>
          <w:t xml:space="preserve">7.1.2 </w:t>
        </w:r>
        <w:r w:rsidRPr="00B738DF">
          <w:rPr>
            <w:rStyle w:val="ae"/>
          </w:rPr>
          <w:t>按键与状态机模块</w:t>
        </w:r>
        <w:r w:rsidRPr="00B738DF">
          <w:rPr>
            <w:rStyle w:val="ae"/>
          </w:rPr>
          <w:t>(top_key_and_FSM.v)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9B080A5" w14:textId="06123B2A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0" w:history="1">
        <w:r w:rsidRPr="00B738DF">
          <w:rPr>
            <w:rStyle w:val="ae"/>
          </w:rPr>
          <w:t xml:space="preserve">7.1.3 </w:t>
        </w:r>
        <w:r w:rsidRPr="00B738DF">
          <w:rPr>
            <w:rStyle w:val="ae"/>
          </w:rPr>
          <w:t>按键</w:t>
        </w:r>
        <w:r w:rsidRPr="00B738DF">
          <w:rPr>
            <w:rStyle w:val="ae"/>
          </w:rPr>
          <w:t>5</w:t>
        </w:r>
        <w:r w:rsidRPr="00B738DF">
          <w:rPr>
            <w:rStyle w:val="ae"/>
          </w:rPr>
          <w:t>个的综合模块</w:t>
        </w:r>
        <w:r w:rsidRPr="00B738DF">
          <w:rPr>
            <w:rStyle w:val="ae"/>
          </w:rPr>
          <w:t>(get_5key.v)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3443F2B" w14:textId="005DC596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1" w:history="1">
        <w:r w:rsidRPr="00B738DF">
          <w:rPr>
            <w:rStyle w:val="ae"/>
          </w:rPr>
          <w:t xml:space="preserve">7.1.4 </w:t>
        </w:r>
        <w:r w:rsidRPr="00B738DF">
          <w:rPr>
            <w:rStyle w:val="ae"/>
          </w:rPr>
          <w:t>按键消抖模块</w:t>
        </w:r>
        <w:r w:rsidRPr="00B738DF">
          <w:rPr>
            <w:rStyle w:val="ae"/>
          </w:rPr>
          <w:t>(key_debounce.v)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C380699" w14:textId="2F72D95D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2" w:history="1">
        <w:r w:rsidRPr="00B738DF">
          <w:rPr>
            <w:rStyle w:val="ae"/>
          </w:rPr>
          <w:t xml:space="preserve">7.1.5 </w:t>
        </w:r>
        <w:r w:rsidRPr="00B738DF">
          <w:rPr>
            <w:rStyle w:val="ae"/>
          </w:rPr>
          <w:t>有限状态机模块</w:t>
        </w:r>
        <w:r w:rsidRPr="00B738DF">
          <w:rPr>
            <w:rStyle w:val="ae"/>
          </w:rPr>
          <w:t>(FSM_5key.v)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3C61FB58" w14:textId="5C87FACB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3" w:history="1">
        <w:r w:rsidRPr="00B738DF">
          <w:rPr>
            <w:rStyle w:val="ae"/>
          </w:rPr>
          <w:t xml:space="preserve">7.1.6 </w:t>
        </w:r>
        <w:r w:rsidRPr="00B738DF">
          <w:rPr>
            <w:rStyle w:val="ae"/>
          </w:rPr>
          <w:t>顶层波形模块</w:t>
        </w:r>
        <w:r w:rsidRPr="00B738DF">
          <w:rPr>
            <w:rStyle w:val="ae"/>
          </w:rPr>
          <w:t>(top_wave.v)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15F42EC5" w14:textId="76AB0472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4" w:history="1">
        <w:r w:rsidRPr="00B738DF">
          <w:rPr>
            <w:rStyle w:val="ae"/>
          </w:rPr>
          <w:t xml:space="preserve">7.1.7 </w:t>
        </w:r>
        <w:r w:rsidRPr="00B738DF">
          <w:rPr>
            <w:rStyle w:val="ae"/>
          </w:rPr>
          <w:t>模数转换</w:t>
        </w:r>
        <w:r w:rsidRPr="00B738DF">
          <w:rPr>
            <w:rStyle w:val="ae"/>
          </w:rPr>
          <w:t>(XADC_to_data.v)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3B30033" w14:textId="54E075F0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5" w:history="1">
        <w:r w:rsidRPr="00B738DF">
          <w:rPr>
            <w:rStyle w:val="ae"/>
          </w:rPr>
          <w:t xml:space="preserve">7.1.8 </w:t>
        </w:r>
        <w:r w:rsidRPr="00B738DF">
          <w:rPr>
            <w:rStyle w:val="ae"/>
          </w:rPr>
          <w:t>模数转换</w:t>
        </w:r>
        <w:r w:rsidRPr="00B738DF">
          <w:rPr>
            <w:rStyle w:val="ae"/>
          </w:rPr>
          <w:t>XADC</w:t>
        </w:r>
        <w:r w:rsidRPr="00B738DF">
          <w:rPr>
            <w:rStyle w:val="ae"/>
          </w:rPr>
          <w:t>的</w:t>
        </w:r>
        <w:r w:rsidRPr="00B738DF">
          <w:rPr>
            <w:rStyle w:val="ae"/>
          </w:rPr>
          <w:t>IP</w:t>
        </w:r>
        <w:r w:rsidRPr="00B738DF">
          <w:rPr>
            <w:rStyle w:val="ae"/>
          </w:rPr>
          <w:t>核模块</w:t>
        </w:r>
        <w:r w:rsidRPr="00B738DF">
          <w:rPr>
            <w:rStyle w:val="ae"/>
          </w:rPr>
          <w:t>(XADC_channel_1.v)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151B8D0E" w14:textId="60D143B0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6" w:history="1">
        <w:r w:rsidRPr="00B738DF">
          <w:rPr>
            <w:rStyle w:val="ae"/>
          </w:rPr>
          <w:t xml:space="preserve">7.1.9 </w:t>
        </w:r>
        <w:r w:rsidRPr="00B738DF">
          <w:rPr>
            <w:rStyle w:val="ae"/>
          </w:rPr>
          <w:t>数据转换输出模块</w:t>
        </w:r>
        <w:r w:rsidRPr="00B738DF">
          <w:rPr>
            <w:rStyle w:val="ae"/>
          </w:rPr>
          <w:t>(data_output.v)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5CFF1479" w14:textId="4BF544D5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7" w:history="1">
        <w:r w:rsidRPr="00B738DF">
          <w:rPr>
            <w:rStyle w:val="ae"/>
          </w:rPr>
          <w:t xml:space="preserve">7.1.10 </w:t>
        </w:r>
        <w:r w:rsidRPr="00B738DF">
          <w:rPr>
            <w:rStyle w:val="ae"/>
          </w:rPr>
          <w:t>二进制转换为</w:t>
        </w:r>
        <w:r w:rsidRPr="00B738DF">
          <w:rPr>
            <w:rStyle w:val="ae"/>
          </w:rPr>
          <w:t>BCD</w:t>
        </w:r>
        <w:r w:rsidRPr="00B738DF">
          <w:rPr>
            <w:rStyle w:val="ae"/>
          </w:rPr>
          <w:t>码输出在数码管上</w:t>
        </w:r>
        <w:r w:rsidRPr="00B738DF">
          <w:rPr>
            <w:rStyle w:val="ae"/>
          </w:rPr>
          <w:t>(bin2BCD.v)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40C13D40" w14:textId="14C72F37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8" w:history="1">
        <w:r w:rsidRPr="00B738DF">
          <w:rPr>
            <w:rStyle w:val="ae"/>
          </w:rPr>
          <w:t xml:space="preserve">7.1.11 </w:t>
        </w:r>
        <w:r w:rsidRPr="00B738DF">
          <w:rPr>
            <w:rStyle w:val="ae"/>
          </w:rPr>
          <w:t>数码管显示模块</w:t>
        </w:r>
        <w:r w:rsidRPr="00B738DF">
          <w:rPr>
            <w:rStyle w:val="ae"/>
          </w:rPr>
          <w:t>(show_high_low.v)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50578B2D" w14:textId="7BF8B549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79" w:history="1">
        <w:r w:rsidRPr="00B738DF">
          <w:rPr>
            <w:rStyle w:val="ae"/>
          </w:rPr>
          <w:t xml:space="preserve">7.1.12 </w:t>
        </w:r>
        <w:r w:rsidRPr="00B738DF">
          <w:rPr>
            <w:rStyle w:val="ae"/>
          </w:rPr>
          <w:t>四位数码管显示模块</w:t>
        </w:r>
        <w:r w:rsidRPr="00B738DF">
          <w:rPr>
            <w:rStyle w:val="ae"/>
          </w:rPr>
          <w:t>(show_4_digit.v)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41</w:t>
        </w:r>
        <w:r>
          <w:rPr>
            <w:webHidden/>
          </w:rPr>
          <w:fldChar w:fldCharType="end"/>
        </w:r>
      </w:hyperlink>
    </w:p>
    <w:p w14:paraId="49832FC3" w14:textId="7EC97EE1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0" w:history="1">
        <w:r w:rsidRPr="00B738DF">
          <w:rPr>
            <w:rStyle w:val="ae"/>
          </w:rPr>
          <w:t xml:space="preserve">7.1.13 </w:t>
        </w:r>
        <w:r w:rsidRPr="00B738DF">
          <w:rPr>
            <w:rStyle w:val="ae"/>
          </w:rPr>
          <w:t>将</w:t>
        </w:r>
        <w:r w:rsidRPr="00B738DF">
          <w:rPr>
            <w:rStyle w:val="ae"/>
          </w:rPr>
          <w:t>BCD</w:t>
        </w:r>
        <w:r w:rsidRPr="00B738DF">
          <w:rPr>
            <w:rStyle w:val="ae"/>
          </w:rPr>
          <w:t>码转为有波形，参数，单位等信息的码</w:t>
        </w:r>
        <w:r w:rsidRPr="00B738DF">
          <w:rPr>
            <w:rStyle w:val="ae"/>
          </w:rPr>
          <w:t>(convert.v)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48CC33B1" w14:textId="3ACF7566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1" w:history="1">
        <w:r w:rsidRPr="00B738DF">
          <w:rPr>
            <w:rStyle w:val="ae"/>
          </w:rPr>
          <w:t xml:space="preserve">7.1.14 </w:t>
        </w:r>
        <w:r w:rsidRPr="00B738DF">
          <w:rPr>
            <w:rStyle w:val="ae"/>
          </w:rPr>
          <w:t>采样脉冲模块</w:t>
        </w:r>
        <w:r w:rsidRPr="00B738DF">
          <w:rPr>
            <w:rStyle w:val="ae"/>
          </w:rPr>
          <w:t>(pulse.v)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5CE7DDB3" w14:textId="420801C1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2" w:history="1">
        <w:r w:rsidRPr="00B738DF">
          <w:rPr>
            <w:rStyle w:val="ae"/>
          </w:rPr>
          <w:t xml:space="preserve">7.1.15 </w:t>
        </w:r>
        <w:r w:rsidRPr="00B738DF">
          <w:rPr>
            <w:rStyle w:val="ae"/>
          </w:rPr>
          <w:t>数模转换</w:t>
        </w:r>
        <w:r w:rsidRPr="00B738DF">
          <w:rPr>
            <w:rStyle w:val="ae"/>
          </w:rPr>
          <w:t>DAC</w:t>
        </w:r>
        <w:r w:rsidRPr="00B738DF">
          <w:rPr>
            <w:rStyle w:val="ae"/>
          </w:rPr>
          <w:t>波形模块</w:t>
        </w:r>
        <w:r w:rsidRPr="00B738DF">
          <w:rPr>
            <w:rStyle w:val="ae"/>
          </w:rPr>
          <w:t>(wave.v)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4630F20C" w14:textId="29FE3AB5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3" w:history="1">
        <w:r w:rsidRPr="00B738DF">
          <w:rPr>
            <w:rStyle w:val="ae"/>
          </w:rPr>
          <w:t xml:space="preserve">7.1.16 </w:t>
        </w:r>
        <w:r w:rsidRPr="00B738DF">
          <w:rPr>
            <w:rStyle w:val="ae"/>
          </w:rPr>
          <w:t>方波产生模块</w:t>
        </w:r>
        <w:r w:rsidRPr="00B738DF">
          <w:rPr>
            <w:rStyle w:val="ae"/>
          </w:rPr>
          <w:t>(square_wave.v)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47</w:t>
        </w:r>
        <w:r>
          <w:rPr>
            <w:webHidden/>
          </w:rPr>
          <w:fldChar w:fldCharType="end"/>
        </w:r>
      </w:hyperlink>
    </w:p>
    <w:p w14:paraId="5EC27DEA" w14:textId="52A2EAB7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4" w:history="1">
        <w:r w:rsidRPr="00B738DF">
          <w:rPr>
            <w:rStyle w:val="ae"/>
          </w:rPr>
          <w:t xml:space="preserve">7.1.17 </w:t>
        </w:r>
        <w:r w:rsidRPr="00B738DF">
          <w:rPr>
            <w:rStyle w:val="ae"/>
          </w:rPr>
          <w:t>正弦波产生模块</w:t>
        </w:r>
        <w:r w:rsidRPr="00B738DF">
          <w:rPr>
            <w:rStyle w:val="ae"/>
          </w:rPr>
          <w:t>(sine_wave.v)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666565C1" w14:textId="32F815E2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5" w:history="1">
        <w:r w:rsidRPr="00B738DF">
          <w:rPr>
            <w:rStyle w:val="ae"/>
          </w:rPr>
          <w:t xml:space="preserve">7.1.18 </w:t>
        </w:r>
        <w:r w:rsidRPr="00B738DF">
          <w:rPr>
            <w:rStyle w:val="ae"/>
          </w:rPr>
          <w:t>三角波产生模块</w:t>
        </w:r>
        <w:r w:rsidRPr="00B738DF">
          <w:rPr>
            <w:rStyle w:val="ae"/>
          </w:rPr>
          <w:t>(triangle.v)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51</w:t>
        </w:r>
        <w:r>
          <w:rPr>
            <w:webHidden/>
          </w:rPr>
          <w:fldChar w:fldCharType="end"/>
        </w:r>
      </w:hyperlink>
    </w:p>
    <w:p w14:paraId="5AFD7E98" w14:textId="3FF09A7E" w:rsidR="00F50C81" w:rsidRPr="00365FF5" w:rsidRDefault="00F50C81">
      <w:pPr>
        <w:pStyle w:val="TOC3"/>
        <w:tabs>
          <w:tab w:val="right" w:leader="dot" w:pos="8949"/>
        </w:tabs>
        <w:ind w:left="480"/>
        <w:rPr>
          <w:rFonts w:ascii="等线" w:eastAsia="等线" w:hAnsi="等线"/>
          <w:sz w:val="21"/>
          <w:szCs w:val="22"/>
        </w:rPr>
      </w:pPr>
      <w:hyperlink w:anchor="_Toc168510586" w:history="1">
        <w:r w:rsidRPr="00B738DF">
          <w:rPr>
            <w:rStyle w:val="ae"/>
          </w:rPr>
          <w:t xml:space="preserve">7.1.19 </w:t>
        </w:r>
        <w:r w:rsidRPr="00B738DF">
          <w:rPr>
            <w:rStyle w:val="ae"/>
          </w:rPr>
          <w:t>波形选择模块</w:t>
        </w:r>
        <w:r w:rsidRPr="00B738DF">
          <w:rPr>
            <w:rStyle w:val="ae"/>
          </w:rPr>
          <w:t>(select.v)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49EE731F" w14:textId="670271F7" w:rsidR="00F50C81" w:rsidRPr="00365FF5" w:rsidRDefault="00F50C81">
      <w:pPr>
        <w:pStyle w:val="TOC2"/>
        <w:tabs>
          <w:tab w:val="right" w:leader="dot" w:pos="8949"/>
        </w:tabs>
        <w:ind w:left="240"/>
        <w:rPr>
          <w:rFonts w:ascii="等线" w:eastAsia="等线" w:hAnsi="等线"/>
          <w:sz w:val="21"/>
          <w:szCs w:val="22"/>
        </w:rPr>
      </w:pPr>
      <w:hyperlink w:anchor="_Toc168510587" w:history="1">
        <w:r w:rsidRPr="00B738DF">
          <w:rPr>
            <w:rStyle w:val="ae"/>
          </w:rPr>
          <w:t xml:space="preserve">7.2 </w:t>
        </w:r>
        <w:r w:rsidRPr="00B738DF">
          <w:rPr>
            <w:rStyle w:val="ae"/>
          </w:rPr>
          <w:t>约束文件</w:t>
        </w:r>
        <w:r w:rsidRPr="00B738DF">
          <w:rPr>
            <w:rStyle w:val="ae"/>
          </w:rPr>
          <w:t>(XADC_voltage.xdc)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_Toc168510587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2211">
          <w:rPr>
            <w:webHidden/>
          </w:rPr>
          <w:t>53</w:t>
        </w:r>
        <w:r>
          <w:rPr>
            <w:webHidden/>
          </w:rPr>
          <w:fldChar w:fldCharType="end"/>
        </w:r>
      </w:hyperlink>
    </w:p>
    <w:p w14:paraId="5CE2336E" w14:textId="5BC3474C" w:rsidR="006D678D" w:rsidRDefault="005C065F" w:rsidP="004A59CC">
      <w:pPr>
        <w:ind w:firstLineChars="0" w:firstLine="0"/>
      </w:pPr>
      <w:r>
        <w:fldChar w:fldCharType="end"/>
      </w:r>
    </w:p>
    <w:p w14:paraId="6CDBE2F1" w14:textId="77777777" w:rsidR="002505B1" w:rsidRDefault="002505B1" w:rsidP="004A59CC">
      <w:pPr>
        <w:ind w:firstLineChars="0" w:firstLine="0"/>
      </w:pPr>
    </w:p>
    <w:p w14:paraId="30F92DDE" w14:textId="6EA114C2" w:rsidR="00D06D31" w:rsidRPr="0019567C" w:rsidRDefault="0042294F" w:rsidP="00D67F43">
      <w:pPr>
        <w:ind w:firstLineChars="0" w:firstLine="0"/>
        <w:rPr>
          <w:color w:val="FFFFFF"/>
        </w:rPr>
      </w:pPr>
      <w:r w:rsidRPr="0019567C">
        <w:rPr>
          <w:rFonts w:hint="eastAsia"/>
          <w:color w:val="FFFFFF"/>
        </w:rPr>
        <w:t>在每一章的末尾</w:t>
      </w:r>
      <w:r w:rsidR="007F2CDB" w:rsidRPr="0019567C">
        <w:rPr>
          <w:rFonts w:hint="eastAsia"/>
          <w:color w:val="FFFFFF"/>
        </w:rPr>
        <w:t>插入</w:t>
      </w:r>
      <w:r w:rsidRPr="0019567C">
        <w:rPr>
          <w:rFonts w:hint="eastAsia"/>
          <w:color w:val="FFFFFF"/>
        </w:rPr>
        <w:t>下一章的</w:t>
      </w:r>
      <w:r w:rsidR="007F2CDB" w:rsidRPr="0019567C">
        <w:rPr>
          <w:rFonts w:hint="eastAsia"/>
          <w:color w:val="FFFFFF"/>
        </w:rPr>
        <w:t>MathType</w:t>
      </w:r>
      <w:r w:rsidR="007F2CDB" w:rsidRPr="0019567C">
        <w:rPr>
          <w:rFonts w:hint="eastAsia"/>
          <w:color w:val="FFFFFF"/>
        </w:rPr>
        <w:t>的章</w:t>
      </w:r>
      <w:r w:rsidR="005F206D" w:rsidRPr="0019567C">
        <w:rPr>
          <w:rFonts w:hint="eastAsia"/>
          <w:color w:val="FFFFFF"/>
        </w:rPr>
        <w:t>标记</w:t>
      </w:r>
      <w:r w:rsidR="002226BD" w:rsidRPr="0019567C">
        <w:rPr>
          <w:rFonts w:hint="eastAsia"/>
          <w:color w:val="FFFFFF"/>
        </w:rPr>
        <w:t>（打印前将其</w:t>
      </w:r>
      <w:r w:rsidR="00547101" w:rsidRPr="0019567C">
        <w:rPr>
          <w:rFonts w:hint="eastAsia"/>
          <w:color w:val="FFFFFF"/>
        </w:rPr>
        <w:t>字体颜色</w:t>
      </w:r>
      <w:r w:rsidR="002226BD" w:rsidRPr="0019567C">
        <w:rPr>
          <w:rFonts w:hint="eastAsia"/>
          <w:color w:val="FFFFFF"/>
        </w:rPr>
        <w:t>变为白色，</w:t>
      </w:r>
      <w:r w:rsidR="00263B27" w:rsidRPr="0019567C">
        <w:rPr>
          <w:rFonts w:hint="eastAsia"/>
          <w:color w:val="FFFFFF"/>
        </w:rPr>
        <w:t>在打印预览中</w:t>
      </w:r>
      <w:r w:rsidR="002226BD" w:rsidRPr="0019567C">
        <w:rPr>
          <w:rFonts w:hint="eastAsia"/>
          <w:color w:val="FFFFFF"/>
        </w:rPr>
        <w:t>看不见即可）</w:t>
      </w:r>
      <w:r w:rsidR="007F2CDB" w:rsidRPr="0019567C">
        <w:rPr>
          <w:rFonts w:hint="eastAsia"/>
          <w:color w:val="FFFFFF"/>
        </w:rPr>
        <w:t>：</w:t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</w:instrText>
      </w:r>
      <w:r w:rsidR="00E66A1F" w:rsidRPr="00E66A1F">
        <w:rPr>
          <w:rFonts w:hint="eastAsia"/>
          <w:color w:val="FFFFFF"/>
        </w:rPr>
        <w:instrText>MACROBUTTON MTEditEquationSection2</w:instrText>
      </w:r>
      <w:r w:rsidR="00E66A1F" w:rsidRPr="00E66A1F">
        <w:rPr>
          <w:color w:val="FFFFFF"/>
        </w:rPr>
        <w:instrText xml:space="preserve"> </w:instrText>
      </w:r>
      <w:r w:rsidR="00E66A1F" w:rsidRPr="00E66A1F">
        <w:rPr>
          <w:rStyle w:val="MTEquationSection"/>
          <w:color w:val="FFFFFF"/>
        </w:rPr>
        <w:instrText>Equation Chapter 1 Section 1</w:instrText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MTEqn \r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MTSec \r 1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begin"/>
      </w:r>
      <w:r w:rsidR="00E66A1F" w:rsidRPr="00E66A1F">
        <w:rPr>
          <w:color w:val="FFFFFF"/>
        </w:rPr>
        <w:instrText xml:space="preserve"> SEQ MTChap \r 1 \h \* MERGEFORMAT </w:instrText>
      </w:r>
      <w:r w:rsidR="00E66A1F" w:rsidRPr="00E66A1F">
        <w:rPr>
          <w:color w:val="FFFFFF"/>
        </w:rPr>
        <w:fldChar w:fldCharType="end"/>
      </w:r>
      <w:r w:rsidR="00E66A1F" w:rsidRPr="00E66A1F">
        <w:rPr>
          <w:color w:val="FFFFFF"/>
        </w:rPr>
        <w:fldChar w:fldCharType="end"/>
      </w:r>
    </w:p>
    <w:p w14:paraId="6261643B" w14:textId="77777777" w:rsidR="006D678D" w:rsidRDefault="006D678D" w:rsidP="00A604D2">
      <w:pPr>
        <w:ind w:firstLine="480"/>
      </w:pPr>
    </w:p>
    <w:p w14:paraId="4D4F0951" w14:textId="77777777" w:rsidR="001F419D" w:rsidRDefault="001F419D" w:rsidP="00333C37">
      <w:pPr>
        <w:ind w:firstLine="480"/>
        <w:sectPr w:rsidR="001F419D" w:rsidSect="00E61A76">
          <w:headerReference w:type="default" r:id="rId18"/>
          <w:pgSz w:w="11907" w:h="16840" w:code="9"/>
          <w:pgMar w:top="1701" w:right="1474" w:bottom="1418" w:left="1474" w:header="1134" w:footer="992" w:gutter="0"/>
          <w:pgNumType w:fmt="upperRoman"/>
          <w:cols w:space="425"/>
          <w:docGrid w:linePitch="384" w:charSpace="7430"/>
        </w:sectPr>
      </w:pPr>
      <w:bookmarkStart w:id="35" w:name="_Toc156291141"/>
      <w:bookmarkStart w:id="36" w:name="_Toc156291993"/>
      <w:bookmarkStart w:id="37" w:name="_Toc163533795"/>
    </w:p>
    <w:p w14:paraId="2BAE3FC2" w14:textId="197A6D4E" w:rsidR="00567E67" w:rsidRPr="00567E67" w:rsidRDefault="00194039" w:rsidP="00567E67">
      <w:pPr>
        <w:pStyle w:val="1"/>
        <w:spacing w:before="720" w:after="480"/>
      </w:pPr>
      <w:bookmarkStart w:id="38" w:name="_Toc168510516"/>
      <w:bookmarkEnd w:id="35"/>
      <w:bookmarkEnd w:id="36"/>
      <w:bookmarkEnd w:id="37"/>
      <w:r>
        <w:rPr>
          <w:rFonts w:hint="eastAsia"/>
        </w:rPr>
        <w:lastRenderedPageBreak/>
        <w:t>前</w:t>
      </w:r>
      <w:r w:rsidR="002108AD">
        <w:rPr>
          <w:rFonts w:hint="eastAsia"/>
        </w:rPr>
        <w:t xml:space="preserve"> </w:t>
      </w:r>
      <w:r w:rsidR="002108AD">
        <w:t xml:space="preserve"> </w:t>
      </w:r>
      <w:r>
        <w:rPr>
          <w:rFonts w:hint="eastAsia"/>
        </w:rPr>
        <w:t>言</w:t>
      </w:r>
      <w:bookmarkEnd w:id="38"/>
    </w:p>
    <w:p w14:paraId="1F9BDE82" w14:textId="37E353F4" w:rsidR="0068453C" w:rsidRPr="0068453C" w:rsidRDefault="0068453C" w:rsidP="0068453C">
      <w:pPr>
        <w:pStyle w:val="2"/>
      </w:pPr>
      <w:bookmarkStart w:id="39" w:name="_Toc57972612"/>
      <w:bookmarkStart w:id="40" w:name="_Toc168510517"/>
      <w:r>
        <w:rPr>
          <w:rFonts w:hint="eastAsia"/>
        </w:rPr>
        <w:t>设计背景</w:t>
      </w:r>
      <w:bookmarkEnd w:id="39"/>
      <w:bookmarkEnd w:id="40"/>
    </w:p>
    <w:p w14:paraId="1EF6DE6B" w14:textId="00F7E2F7" w:rsidR="00567E67" w:rsidRPr="0068453C" w:rsidRDefault="00567E67" w:rsidP="00342373">
      <w:pPr>
        <w:ind w:firstLine="480"/>
        <w:rPr>
          <w:bCs/>
        </w:rPr>
      </w:pPr>
      <w:r w:rsidRPr="0068453C">
        <w:rPr>
          <w:rFonts w:hint="eastAsia"/>
          <w:bCs/>
        </w:rPr>
        <w:t>在现代电子技术的快速发展和应用中，数字信号处理（</w:t>
      </w:r>
      <w:r w:rsidRPr="0068453C">
        <w:rPr>
          <w:rFonts w:hint="eastAsia"/>
          <w:bCs/>
        </w:rPr>
        <w:t>DSP</w:t>
      </w:r>
      <w:r w:rsidRPr="0068453C">
        <w:rPr>
          <w:rFonts w:hint="eastAsia"/>
          <w:bCs/>
        </w:rPr>
        <w:t>）技术在各种领域中发挥着重要作用。其中，直接数字频率合成（</w:t>
      </w:r>
      <w:r w:rsidRPr="0068453C">
        <w:rPr>
          <w:rFonts w:hint="eastAsia"/>
          <w:bCs/>
        </w:rPr>
        <w:t>DDS</w:t>
      </w:r>
      <w:r w:rsidRPr="0068453C">
        <w:rPr>
          <w:rFonts w:hint="eastAsia"/>
          <w:bCs/>
        </w:rPr>
        <w:t>）技术因其高精度、灵活性和可编程性而备受关注。</w:t>
      </w:r>
      <w:r w:rsidRPr="0068453C">
        <w:rPr>
          <w:rFonts w:hint="eastAsia"/>
          <w:bCs/>
        </w:rPr>
        <w:t>DDS</w:t>
      </w:r>
      <w:r w:rsidRPr="0068453C">
        <w:rPr>
          <w:rFonts w:hint="eastAsia"/>
          <w:bCs/>
        </w:rPr>
        <w:t>波形发生器作为</w:t>
      </w:r>
      <w:r w:rsidRPr="0068453C">
        <w:rPr>
          <w:rFonts w:hint="eastAsia"/>
          <w:bCs/>
        </w:rPr>
        <w:t>DDS</w:t>
      </w:r>
      <w:r w:rsidRPr="0068453C">
        <w:rPr>
          <w:rFonts w:hint="eastAsia"/>
          <w:bCs/>
        </w:rPr>
        <w:t>技术的一个典型应用，被广泛应用于通信系统、医疗设备、声音处理、测试测量等领域。</w:t>
      </w:r>
    </w:p>
    <w:p w14:paraId="6CC7FB05" w14:textId="2CA8AD43" w:rsidR="00567E67" w:rsidRPr="00342373" w:rsidRDefault="00567E67" w:rsidP="00342373">
      <w:pPr>
        <w:ind w:firstLine="480"/>
        <w:rPr>
          <w:bCs/>
        </w:rPr>
      </w:pPr>
      <w:r w:rsidRPr="0068453C">
        <w:rPr>
          <w:rFonts w:hint="eastAsia"/>
          <w:bCs/>
        </w:rPr>
        <w:t>本项目旨在设计并实现一个基于现场可编程门阵列（</w:t>
      </w:r>
      <w:r w:rsidRPr="0068453C">
        <w:rPr>
          <w:rFonts w:hint="eastAsia"/>
          <w:bCs/>
        </w:rPr>
        <w:t>FPGA</w:t>
      </w:r>
      <w:r w:rsidRPr="0068453C">
        <w:rPr>
          <w:rFonts w:hint="eastAsia"/>
          <w:bCs/>
        </w:rPr>
        <w:t>）的</w:t>
      </w:r>
      <w:r w:rsidRPr="0068453C">
        <w:rPr>
          <w:rFonts w:hint="eastAsia"/>
          <w:bCs/>
        </w:rPr>
        <w:t>DDS</w:t>
      </w:r>
      <w:r w:rsidRPr="0068453C">
        <w:rPr>
          <w:rFonts w:hint="eastAsia"/>
          <w:bCs/>
        </w:rPr>
        <w:t>波形发生器。通过</w:t>
      </w:r>
      <w:r w:rsidRPr="0068453C">
        <w:rPr>
          <w:rFonts w:hint="eastAsia"/>
          <w:bCs/>
        </w:rPr>
        <w:t>FPGA</w:t>
      </w:r>
      <w:r w:rsidRPr="0068453C">
        <w:rPr>
          <w:rFonts w:hint="eastAsia"/>
          <w:bCs/>
        </w:rPr>
        <w:t>的灵活性和强大的计算能力，我们能够实现高精度、高速度的波形发生器，并且可以根据具体需求进行灵活的定制和扩展。该波形发生器将具有以下主要特点：</w:t>
      </w:r>
    </w:p>
    <w:p w14:paraId="47339A5D" w14:textId="0813C722" w:rsidR="00567E67" w:rsidRPr="00342373" w:rsidRDefault="00567E67" w:rsidP="00342373">
      <w:pPr>
        <w:ind w:firstLine="482"/>
        <w:rPr>
          <w:bCs/>
        </w:rPr>
      </w:pPr>
      <w:r w:rsidRPr="00790178">
        <w:rPr>
          <w:rFonts w:hint="eastAsia"/>
          <w:b/>
        </w:rPr>
        <w:t>1.</w:t>
      </w:r>
      <w:r w:rsidR="00342373" w:rsidRPr="00790178">
        <w:rPr>
          <w:b/>
        </w:rPr>
        <w:t xml:space="preserve"> </w:t>
      </w:r>
      <w:r w:rsidRPr="00790178">
        <w:rPr>
          <w:rFonts w:hint="eastAsia"/>
          <w:b/>
        </w:rPr>
        <w:t>高精度波形生成</w:t>
      </w:r>
      <w:r w:rsidRPr="00790178">
        <w:rPr>
          <w:rFonts w:hint="eastAsia"/>
          <w:b/>
        </w:rPr>
        <w:t>:</w:t>
      </w:r>
      <w:r w:rsidR="00342373">
        <w:rPr>
          <w:bCs/>
        </w:rPr>
        <w:t xml:space="preserve"> </w:t>
      </w:r>
      <w:r w:rsidRPr="00342373">
        <w:rPr>
          <w:rFonts w:hint="eastAsia"/>
          <w:bCs/>
        </w:rPr>
        <w:t>利用</w:t>
      </w:r>
      <w:r w:rsidRPr="00342373">
        <w:rPr>
          <w:rFonts w:hint="eastAsia"/>
          <w:bCs/>
        </w:rPr>
        <w:t>FPGA</w:t>
      </w:r>
      <w:r w:rsidRPr="00342373">
        <w:rPr>
          <w:rFonts w:hint="eastAsia"/>
          <w:bCs/>
        </w:rPr>
        <w:t>的高速时钟和精确的计算能力，实现对各种类型的波形（如正弦波、方波、锯齿波等）的高精度生成，满足不同应用场景的需求。</w:t>
      </w:r>
    </w:p>
    <w:p w14:paraId="5319E43D" w14:textId="24176915" w:rsidR="00567E67" w:rsidRPr="00342373" w:rsidRDefault="00567E67" w:rsidP="00AE03C1">
      <w:pPr>
        <w:ind w:firstLine="482"/>
        <w:rPr>
          <w:bCs/>
        </w:rPr>
      </w:pPr>
      <w:r w:rsidRPr="00790178">
        <w:rPr>
          <w:rFonts w:hint="eastAsia"/>
          <w:b/>
        </w:rPr>
        <w:t xml:space="preserve">2. </w:t>
      </w:r>
      <w:r w:rsidRPr="00790178">
        <w:rPr>
          <w:rFonts w:hint="eastAsia"/>
          <w:b/>
        </w:rPr>
        <w:t>灵活的频率和相位调节</w:t>
      </w:r>
      <w:r w:rsidRPr="00790178">
        <w:rPr>
          <w:rFonts w:hint="eastAsia"/>
          <w:b/>
        </w:rPr>
        <w:t>:</w:t>
      </w:r>
      <w:r w:rsidRPr="00342373">
        <w:rPr>
          <w:rFonts w:hint="eastAsia"/>
          <w:bCs/>
        </w:rPr>
        <w:t xml:space="preserve"> </w:t>
      </w:r>
      <w:r w:rsidRPr="00342373">
        <w:rPr>
          <w:rFonts w:hint="eastAsia"/>
          <w:bCs/>
        </w:rPr>
        <w:t>用户可以通过简单的</w:t>
      </w:r>
      <w:r w:rsidR="00014693">
        <w:rPr>
          <w:rFonts w:hint="eastAsia"/>
          <w:bCs/>
        </w:rPr>
        <w:t>按键与轮盘</w:t>
      </w:r>
      <w:r w:rsidRPr="00342373">
        <w:rPr>
          <w:rFonts w:hint="eastAsia"/>
          <w:bCs/>
        </w:rPr>
        <w:t>，实时调节波形的频率和相位，实现波形的动态调节和变化，适应不同的工作环境和要求。</w:t>
      </w:r>
    </w:p>
    <w:p w14:paraId="2D6C06ED" w14:textId="541DE753" w:rsidR="00567E67" w:rsidRPr="00342373" w:rsidRDefault="00567E67" w:rsidP="00014693">
      <w:pPr>
        <w:ind w:firstLine="482"/>
        <w:rPr>
          <w:bCs/>
        </w:rPr>
      </w:pPr>
      <w:r w:rsidRPr="00790178">
        <w:rPr>
          <w:rFonts w:hint="eastAsia"/>
          <w:b/>
        </w:rPr>
        <w:t xml:space="preserve">3. </w:t>
      </w:r>
      <w:r w:rsidRPr="00790178">
        <w:rPr>
          <w:rFonts w:hint="eastAsia"/>
          <w:b/>
        </w:rPr>
        <w:t>多种</w:t>
      </w:r>
      <w:r w:rsidR="006C7F14" w:rsidRPr="00790178">
        <w:rPr>
          <w:rFonts w:hint="eastAsia"/>
          <w:b/>
        </w:rPr>
        <w:t>交互</w:t>
      </w:r>
      <w:r w:rsidRPr="00790178">
        <w:rPr>
          <w:rFonts w:hint="eastAsia"/>
          <w:b/>
        </w:rPr>
        <w:t>接口</w:t>
      </w:r>
      <w:r w:rsidRPr="00790178">
        <w:rPr>
          <w:rFonts w:hint="eastAsia"/>
          <w:b/>
        </w:rPr>
        <w:t>:</w:t>
      </w:r>
      <w:r w:rsidRPr="00342373">
        <w:rPr>
          <w:rFonts w:hint="eastAsia"/>
          <w:bCs/>
        </w:rPr>
        <w:t xml:space="preserve"> </w:t>
      </w:r>
      <w:r w:rsidRPr="00342373">
        <w:rPr>
          <w:rFonts w:hint="eastAsia"/>
          <w:bCs/>
        </w:rPr>
        <w:t>波形发生器将提供多种</w:t>
      </w:r>
      <w:r w:rsidR="007E5DA3">
        <w:rPr>
          <w:rFonts w:hint="eastAsia"/>
          <w:bCs/>
        </w:rPr>
        <w:t>人机交互接口</w:t>
      </w:r>
      <w:r w:rsidRPr="00342373">
        <w:rPr>
          <w:rFonts w:hint="eastAsia"/>
          <w:bCs/>
        </w:rPr>
        <w:t>，方便</w:t>
      </w:r>
      <w:r w:rsidR="007E5DA3">
        <w:rPr>
          <w:rFonts w:hint="eastAsia"/>
          <w:bCs/>
        </w:rPr>
        <w:t>对于波形以及各种参数的调节，包括按键、轮盘以及数码管和</w:t>
      </w:r>
      <w:r w:rsidR="007E5DA3">
        <w:rPr>
          <w:rFonts w:hint="eastAsia"/>
          <w:bCs/>
        </w:rPr>
        <w:t>L</w:t>
      </w:r>
      <w:r w:rsidR="007E5DA3">
        <w:rPr>
          <w:bCs/>
        </w:rPr>
        <w:t>ED</w:t>
      </w:r>
      <w:r w:rsidR="007E5DA3">
        <w:rPr>
          <w:rFonts w:hint="eastAsia"/>
          <w:bCs/>
        </w:rPr>
        <w:t>灯</w:t>
      </w:r>
      <w:r w:rsidRPr="00342373">
        <w:rPr>
          <w:rFonts w:hint="eastAsia"/>
          <w:bCs/>
        </w:rPr>
        <w:t>。</w:t>
      </w:r>
    </w:p>
    <w:p w14:paraId="09FB13F7" w14:textId="20E11519" w:rsidR="00567E67" w:rsidRPr="00342373" w:rsidRDefault="00567E67" w:rsidP="00014693">
      <w:pPr>
        <w:ind w:firstLine="482"/>
        <w:rPr>
          <w:bCs/>
        </w:rPr>
      </w:pPr>
      <w:r w:rsidRPr="00790178">
        <w:rPr>
          <w:rFonts w:hint="eastAsia"/>
          <w:b/>
        </w:rPr>
        <w:t xml:space="preserve">4. </w:t>
      </w:r>
      <w:r w:rsidRPr="00790178">
        <w:rPr>
          <w:rFonts w:hint="eastAsia"/>
          <w:b/>
        </w:rPr>
        <w:t>易于集成和扩展</w:t>
      </w:r>
      <w:r w:rsidRPr="00790178">
        <w:rPr>
          <w:rFonts w:hint="eastAsia"/>
          <w:b/>
        </w:rPr>
        <w:t>:</w:t>
      </w:r>
      <w:r w:rsidRPr="00342373">
        <w:rPr>
          <w:rFonts w:hint="eastAsia"/>
          <w:bCs/>
        </w:rPr>
        <w:t xml:space="preserve"> </w:t>
      </w:r>
      <w:r w:rsidRPr="00342373">
        <w:rPr>
          <w:rFonts w:hint="eastAsia"/>
          <w:bCs/>
        </w:rPr>
        <w:t>由于采用了</w:t>
      </w:r>
      <w:r w:rsidRPr="00342373">
        <w:rPr>
          <w:rFonts w:hint="eastAsia"/>
          <w:bCs/>
        </w:rPr>
        <w:t>FPGA</w:t>
      </w:r>
      <w:r w:rsidRPr="00342373">
        <w:rPr>
          <w:rFonts w:hint="eastAsia"/>
          <w:bCs/>
        </w:rPr>
        <w:t>作为核心处理器，波形发生器具有较高的灵活性和可编程性，可以轻松集成到各种系统中，并且可以根据需要进行功能扩展和定制开发。</w:t>
      </w:r>
    </w:p>
    <w:p w14:paraId="06DEFDA1" w14:textId="3BEA267F" w:rsidR="00567E67" w:rsidRDefault="00567E67" w:rsidP="00342373">
      <w:pPr>
        <w:ind w:firstLine="480"/>
        <w:rPr>
          <w:bCs/>
        </w:rPr>
      </w:pPr>
      <w:r w:rsidRPr="00342373">
        <w:rPr>
          <w:rFonts w:hint="eastAsia"/>
          <w:bCs/>
        </w:rPr>
        <w:t>通过本项目的实施，我们将深入理解</w:t>
      </w:r>
      <w:r w:rsidRPr="00342373">
        <w:rPr>
          <w:rFonts w:hint="eastAsia"/>
          <w:bCs/>
        </w:rPr>
        <w:t>DDS</w:t>
      </w:r>
      <w:r w:rsidRPr="00342373">
        <w:rPr>
          <w:rFonts w:hint="eastAsia"/>
          <w:bCs/>
        </w:rPr>
        <w:t>技术的原理和实现方法，掌握</w:t>
      </w:r>
      <w:r w:rsidRPr="00342373">
        <w:rPr>
          <w:rFonts w:hint="eastAsia"/>
          <w:bCs/>
        </w:rPr>
        <w:t>FPGA</w:t>
      </w:r>
      <w:r w:rsidRPr="00342373">
        <w:rPr>
          <w:rFonts w:hint="eastAsia"/>
          <w:bCs/>
        </w:rPr>
        <w:t>在数字信号处理中的应用。</w:t>
      </w:r>
    </w:p>
    <w:p w14:paraId="1F6B9C9A" w14:textId="77777777" w:rsidR="00BA2FDC" w:rsidRDefault="00BA2FDC" w:rsidP="00BA2FDC">
      <w:pPr>
        <w:pStyle w:val="2"/>
      </w:pPr>
      <w:bookmarkStart w:id="41" w:name="_Toc57972613"/>
      <w:bookmarkStart w:id="42" w:name="_Toc168510518"/>
      <w:r>
        <w:rPr>
          <w:rFonts w:hint="eastAsia"/>
        </w:rPr>
        <w:t>主要实现的功能</w:t>
      </w:r>
      <w:bookmarkEnd w:id="41"/>
      <w:bookmarkEnd w:id="42"/>
    </w:p>
    <w:p w14:paraId="24B5299E" w14:textId="3DBCF2E2" w:rsidR="008E214C" w:rsidRDefault="008E214C" w:rsidP="008E214C">
      <w:pPr>
        <w:ind w:firstLine="480"/>
      </w:pPr>
      <w:r>
        <w:rPr>
          <w:rFonts w:hint="eastAsia"/>
        </w:rPr>
        <w:t>本实验要求设计一个基于</w:t>
      </w:r>
      <w:r>
        <w:rPr>
          <w:rFonts w:hint="eastAsia"/>
        </w:rPr>
        <w:t>FPGA</w:t>
      </w:r>
      <w:r>
        <w:rPr>
          <w:rFonts w:hint="eastAsia"/>
        </w:rPr>
        <w:t>的</w:t>
      </w:r>
      <w:r>
        <w:rPr>
          <w:rFonts w:hint="eastAsia"/>
        </w:rPr>
        <w:t>D</w:t>
      </w:r>
      <w:r>
        <w:t>DS</w:t>
      </w:r>
      <w:r>
        <w:rPr>
          <w:rFonts w:hint="eastAsia"/>
        </w:rPr>
        <w:t>波形发生器，用于</w:t>
      </w:r>
      <w:r w:rsidR="00D50269">
        <w:rPr>
          <w:rFonts w:hint="eastAsia"/>
        </w:rPr>
        <w:t>产生各种模拟信号波形</w:t>
      </w:r>
      <w:r>
        <w:rPr>
          <w:rFonts w:hint="eastAsia"/>
        </w:rPr>
        <w:t>，具有以下功能：</w:t>
      </w:r>
    </w:p>
    <w:p w14:paraId="550A51B6" w14:textId="01B7EF03" w:rsidR="008E214C" w:rsidRPr="00D50269" w:rsidRDefault="00D50269" w:rsidP="00365FF5">
      <w:pPr>
        <w:numPr>
          <w:ilvl w:val="0"/>
          <w:numId w:val="6"/>
        </w:numPr>
        <w:ind w:firstLineChars="0"/>
        <w:rPr>
          <w:rFonts w:ascii="宋体" w:hAnsi="宋体" w:cs="宋体"/>
          <w:kern w:val="0"/>
          <w:szCs w:val="24"/>
        </w:rPr>
      </w:pPr>
      <w:r w:rsidRPr="00D50269">
        <w:rPr>
          <w:rFonts w:ascii="宋体" w:hAnsi="宋体" w:cs="宋体" w:hint="eastAsia"/>
          <w:kern w:val="0"/>
          <w:szCs w:val="24"/>
        </w:rPr>
        <w:t>可产生方波，正弦波和三角波，通过按键可以选择要产生的波形</w:t>
      </w:r>
      <w:r w:rsidR="008E214C" w:rsidRPr="00D50269">
        <w:rPr>
          <w:rFonts w:ascii="宋体" w:hAnsi="宋体" w:cs="宋体" w:hint="eastAsia"/>
          <w:kern w:val="0"/>
          <w:szCs w:val="24"/>
        </w:rPr>
        <w:t>。</w:t>
      </w:r>
    </w:p>
    <w:p w14:paraId="07ED9F9E" w14:textId="0AD9D11C" w:rsidR="008E214C" w:rsidRDefault="006E4697" w:rsidP="00365FF5">
      <w:pPr>
        <w:numPr>
          <w:ilvl w:val="0"/>
          <w:numId w:val="6"/>
        </w:numPr>
        <w:ind w:firstLineChars="0"/>
      </w:pPr>
      <w:r w:rsidRPr="006E4697">
        <w:rPr>
          <w:rFonts w:hint="eastAsia"/>
        </w:rPr>
        <w:t>通过数码管</w:t>
      </w:r>
      <w:r>
        <w:rPr>
          <w:rFonts w:hint="eastAsia"/>
        </w:rPr>
        <w:t>及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灯</w:t>
      </w:r>
      <w:r w:rsidRPr="006E4697">
        <w:rPr>
          <w:rFonts w:hint="eastAsia"/>
        </w:rPr>
        <w:t>显示相关信息，如波形类型</w:t>
      </w:r>
      <w:r>
        <w:rPr>
          <w:rFonts w:hint="eastAsia"/>
        </w:rPr>
        <w:t>、</w:t>
      </w:r>
      <w:r w:rsidRPr="006E4697">
        <w:rPr>
          <w:rFonts w:hint="eastAsia"/>
        </w:rPr>
        <w:t>频率</w:t>
      </w:r>
      <w:r>
        <w:rPr>
          <w:rFonts w:hint="eastAsia"/>
        </w:rPr>
        <w:t>、幅值、</w:t>
      </w:r>
      <w:r w:rsidR="00971820">
        <w:rPr>
          <w:rFonts w:hint="eastAsia"/>
        </w:rPr>
        <w:t>直流偏移、</w:t>
      </w:r>
      <w:r>
        <w:rPr>
          <w:rFonts w:hint="eastAsia"/>
        </w:rPr>
        <w:t>占空比以及他们的单位</w:t>
      </w:r>
      <w:r w:rsidRPr="006E4697">
        <w:rPr>
          <w:rFonts w:hint="eastAsia"/>
        </w:rPr>
        <w:t>等。</w:t>
      </w:r>
    </w:p>
    <w:p w14:paraId="42112479" w14:textId="6A1F3ADE" w:rsidR="008E214C" w:rsidRPr="00A00ECB" w:rsidRDefault="00971820" w:rsidP="00365FF5">
      <w:pPr>
        <w:numPr>
          <w:ilvl w:val="0"/>
          <w:numId w:val="6"/>
        </w:numPr>
        <w:ind w:firstLineChars="0"/>
      </w:pPr>
      <w:r w:rsidRPr="00971820">
        <w:rPr>
          <w:rFonts w:ascii="宋体" w:hAnsi="宋体" w:cs="宋体" w:hint="eastAsia"/>
          <w:kern w:val="0"/>
          <w:szCs w:val="24"/>
        </w:rPr>
        <w:t>波形频率可设置</w:t>
      </w:r>
      <w:r>
        <w:rPr>
          <w:rFonts w:ascii="宋体" w:hAnsi="宋体" w:cs="宋体" w:hint="eastAsia"/>
          <w:kern w:val="0"/>
          <w:szCs w:val="24"/>
        </w:rPr>
        <w:t>为</w:t>
      </w:r>
      <w:r w:rsidR="008C4D93" w:rsidRPr="008C4D93">
        <w:rPr>
          <w:rFonts w:ascii="宋体" w:hAnsi="宋体" w:cs="宋体"/>
          <w:kern w:val="0"/>
          <w:position w:val="-6"/>
          <w:szCs w:val="24"/>
        </w:rPr>
        <w:object w:dxaOrig="1540" w:dyaOrig="279" w14:anchorId="30A9307C">
          <v:shape id="_x0000_i1035" type="#_x0000_t75" style="width:77pt;height:14.25pt" o:ole="">
            <v:imagedata r:id="rId19" o:title=""/>
          </v:shape>
          <o:OLEObject Type="Embed" ProgID="Equation.DSMT4" ShapeID="_x0000_i1035" DrawAspect="Content" ObjectID="_1779123649" r:id="rId20"/>
        </w:object>
      </w:r>
      <w:r w:rsidR="008E214C">
        <w:rPr>
          <w:rFonts w:ascii="宋体" w:hAnsi="宋体" w:cs="宋体"/>
          <w:kern w:val="0"/>
          <w:szCs w:val="24"/>
        </w:rPr>
        <w:t>。</w:t>
      </w:r>
    </w:p>
    <w:p w14:paraId="26B11904" w14:textId="69E5929D" w:rsidR="008E214C" w:rsidRDefault="008C4D93" w:rsidP="00365FF5">
      <w:pPr>
        <w:numPr>
          <w:ilvl w:val="0"/>
          <w:numId w:val="6"/>
        </w:numPr>
        <w:ind w:firstLineChars="0"/>
      </w:pPr>
      <w:r w:rsidRPr="008C4D93">
        <w:rPr>
          <w:rFonts w:hint="eastAsia"/>
        </w:rPr>
        <w:t>波形幅度可调节</w:t>
      </w:r>
      <w:r>
        <w:rPr>
          <w:rFonts w:hint="eastAsia"/>
        </w:rPr>
        <w:t>为</w:t>
      </w:r>
      <w:r w:rsidR="003D1B5A" w:rsidRPr="003D1B5A">
        <w:rPr>
          <w:position w:val="-6"/>
        </w:rPr>
        <w:object w:dxaOrig="900" w:dyaOrig="279" w14:anchorId="629B226D">
          <v:shape id="_x0000_i1040" type="#_x0000_t75" style="width:44.9pt;height:14.25pt" o:ole="">
            <v:imagedata r:id="rId21" o:title=""/>
          </v:shape>
          <o:OLEObject Type="Embed" ProgID="Equation.DSMT4" ShapeID="_x0000_i1040" DrawAspect="Content" ObjectID="_1779123650" r:id="rId22"/>
        </w:object>
      </w:r>
      <w:r w:rsidR="008E214C">
        <w:rPr>
          <w:rFonts w:hint="eastAsia"/>
        </w:rPr>
        <w:t>。</w:t>
      </w:r>
    </w:p>
    <w:p w14:paraId="273677FD" w14:textId="07FD4B31" w:rsidR="003D1B5A" w:rsidRDefault="003D1B5A" w:rsidP="00365FF5">
      <w:pPr>
        <w:numPr>
          <w:ilvl w:val="0"/>
          <w:numId w:val="6"/>
        </w:numPr>
        <w:ind w:firstLineChars="0"/>
      </w:pPr>
      <w:r>
        <w:rPr>
          <w:rFonts w:hint="eastAsia"/>
        </w:rPr>
        <w:t>波形可以调节直流偏移，直流偏移最小为</w:t>
      </w:r>
      <w:r>
        <w:rPr>
          <w:rFonts w:hint="eastAsia"/>
        </w:rPr>
        <w:t>0</w:t>
      </w:r>
      <w:r>
        <w:rPr>
          <w:rFonts w:hint="eastAsia"/>
        </w:rPr>
        <w:t>，最大</w:t>
      </w:r>
      <w:r w:rsidR="00C9248E">
        <w:rPr>
          <w:rFonts w:hint="eastAsia"/>
        </w:rPr>
        <w:t>可以</w:t>
      </w:r>
      <w:r>
        <w:rPr>
          <w:rFonts w:hint="eastAsia"/>
        </w:rPr>
        <w:t>使波形</w:t>
      </w:r>
      <w:r w:rsidR="00C9248E">
        <w:rPr>
          <w:rFonts w:hint="eastAsia"/>
        </w:rPr>
        <w:t>最大值达到</w:t>
      </w:r>
      <w:r w:rsidR="00C9248E" w:rsidRPr="00C9248E">
        <w:rPr>
          <w:position w:val="-6"/>
        </w:rPr>
        <w:object w:dxaOrig="540" w:dyaOrig="279" w14:anchorId="514701BB">
          <v:shape id="_x0000_i1047" type="#_x0000_t75" style="width:27.1pt;height:14.25pt" o:ole="">
            <v:imagedata r:id="rId23" o:title=""/>
          </v:shape>
          <o:OLEObject Type="Embed" ProgID="Equation.DSMT4" ShapeID="_x0000_i1047" DrawAspect="Content" ObjectID="_1779123651" r:id="rId24"/>
        </w:object>
      </w:r>
    </w:p>
    <w:p w14:paraId="731966DF" w14:textId="4BDFFBA5" w:rsidR="008E214C" w:rsidRDefault="00C9248E" w:rsidP="00365FF5">
      <w:pPr>
        <w:numPr>
          <w:ilvl w:val="0"/>
          <w:numId w:val="6"/>
        </w:numPr>
        <w:ind w:firstLineChars="0"/>
      </w:pPr>
      <w:r>
        <w:rPr>
          <w:rFonts w:hint="eastAsia"/>
        </w:rPr>
        <w:t>对于方波而言，可以对占空比调节，</w:t>
      </w:r>
      <w:r w:rsidR="00035C0F" w:rsidRPr="00035C0F">
        <w:rPr>
          <w:position w:val="-6"/>
        </w:rPr>
        <w:object w:dxaOrig="980" w:dyaOrig="279" w14:anchorId="6A8D6A86">
          <v:shape id="_x0000_i1050" type="#_x0000_t75" style="width:49.2pt;height:14.25pt" o:ole="">
            <v:imagedata r:id="rId25" o:title=""/>
          </v:shape>
          <o:OLEObject Type="Embed" ProgID="Equation.DSMT4" ShapeID="_x0000_i1050" DrawAspect="Content" ObjectID="_1779123652" r:id="rId26"/>
        </w:object>
      </w:r>
      <w:r w:rsidR="008E214C">
        <w:rPr>
          <w:rFonts w:hint="eastAsia"/>
        </w:rPr>
        <w:t>。</w:t>
      </w:r>
    </w:p>
    <w:p w14:paraId="308C7099" w14:textId="039F9DAE" w:rsidR="008E214C" w:rsidRDefault="00035C0F" w:rsidP="00365FF5">
      <w:pPr>
        <w:numPr>
          <w:ilvl w:val="0"/>
          <w:numId w:val="6"/>
        </w:numPr>
        <w:ind w:firstLineChars="0"/>
      </w:pPr>
      <w:r>
        <w:rPr>
          <w:rFonts w:hint="eastAsia"/>
        </w:rPr>
        <w:t>利用</w:t>
      </w:r>
      <w:r>
        <w:rPr>
          <w:rFonts w:hint="eastAsia"/>
        </w:rPr>
        <w:t>X</w:t>
      </w:r>
      <w:r>
        <w:t>ADC</w:t>
      </w:r>
      <w:r>
        <w:rPr>
          <w:rFonts w:hint="eastAsia"/>
        </w:rPr>
        <w:t>对于参数实现相对连续、快速的调节。</w:t>
      </w:r>
    </w:p>
    <w:p w14:paraId="4A2F0B46" w14:textId="77777777" w:rsidR="00B90A8D" w:rsidRDefault="00B90A8D" w:rsidP="00B90A8D">
      <w:pPr>
        <w:pStyle w:val="2"/>
      </w:pPr>
      <w:bookmarkStart w:id="43" w:name="_Toc57972614"/>
      <w:bookmarkStart w:id="44" w:name="_Toc168510519"/>
      <w:r>
        <w:rPr>
          <w:rFonts w:hint="eastAsia"/>
        </w:rPr>
        <w:lastRenderedPageBreak/>
        <w:t>设计思路</w:t>
      </w:r>
      <w:bookmarkEnd w:id="43"/>
      <w:bookmarkEnd w:id="44"/>
    </w:p>
    <w:p w14:paraId="5CC8B5E3" w14:textId="61556679" w:rsidR="006532C6" w:rsidRDefault="006532C6" w:rsidP="00B10817">
      <w:pPr>
        <w:ind w:firstLine="480"/>
        <w:rPr>
          <w:bCs/>
        </w:rPr>
      </w:pPr>
      <w:r w:rsidRPr="00B10817">
        <w:rPr>
          <w:rFonts w:hint="eastAsia"/>
          <w:bCs/>
        </w:rPr>
        <w:t>有限状态机</w:t>
      </w:r>
      <w:r w:rsidR="004F479E">
        <w:rPr>
          <w:rFonts w:hint="eastAsia"/>
          <w:bCs/>
        </w:rPr>
        <w:t>以及</w:t>
      </w:r>
      <w:r w:rsidR="004F479E">
        <w:rPr>
          <w:rFonts w:hint="eastAsia"/>
          <w:bCs/>
        </w:rPr>
        <w:t>D</w:t>
      </w:r>
      <w:r w:rsidR="004F479E">
        <w:rPr>
          <w:bCs/>
        </w:rPr>
        <w:t>DS</w:t>
      </w:r>
      <w:r w:rsidR="004F479E">
        <w:rPr>
          <w:rFonts w:hint="eastAsia"/>
          <w:bCs/>
        </w:rPr>
        <w:t>波形发生原理使</w:t>
      </w:r>
      <w:r w:rsidRPr="00B10817">
        <w:rPr>
          <w:rFonts w:hint="eastAsia"/>
          <w:bCs/>
        </w:rPr>
        <w:t>系统实现的中心思想。本程序主要由</w:t>
      </w:r>
      <w:r w:rsidR="00940558">
        <w:rPr>
          <w:rFonts w:hint="eastAsia"/>
          <w:bCs/>
        </w:rPr>
        <w:t>四</w:t>
      </w:r>
      <w:r w:rsidRPr="00B10817">
        <w:rPr>
          <w:rFonts w:hint="eastAsia"/>
          <w:bCs/>
        </w:rPr>
        <w:t>大模块组成：</w:t>
      </w:r>
      <w:r w:rsidR="00B10817">
        <w:rPr>
          <w:rFonts w:hint="eastAsia"/>
          <w:bCs/>
        </w:rPr>
        <w:t>按键和</w:t>
      </w:r>
      <w:r w:rsidRPr="00B10817">
        <w:rPr>
          <w:rFonts w:hint="eastAsia"/>
          <w:bCs/>
        </w:rPr>
        <w:t>有限状态机</w:t>
      </w:r>
      <w:r w:rsidR="00B10817">
        <w:rPr>
          <w:rFonts w:hint="eastAsia"/>
          <w:bCs/>
        </w:rPr>
        <w:t>控制</w:t>
      </w:r>
      <w:r w:rsidRPr="00B10817">
        <w:rPr>
          <w:rFonts w:hint="eastAsia"/>
          <w:bCs/>
        </w:rPr>
        <w:t>模块、</w:t>
      </w:r>
      <w:r w:rsidR="00940558">
        <w:rPr>
          <w:rFonts w:hint="eastAsia"/>
          <w:bCs/>
        </w:rPr>
        <w:t>波形生成</w:t>
      </w:r>
      <w:r w:rsidRPr="00B10817">
        <w:rPr>
          <w:rFonts w:hint="eastAsia"/>
          <w:bCs/>
        </w:rPr>
        <w:t>模块、</w:t>
      </w:r>
      <w:r w:rsidR="00940558">
        <w:rPr>
          <w:rFonts w:hint="eastAsia"/>
          <w:bCs/>
        </w:rPr>
        <w:t>X</w:t>
      </w:r>
      <w:r w:rsidR="00940558">
        <w:rPr>
          <w:bCs/>
        </w:rPr>
        <w:t>ADC</w:t>
      </w:r>
      <w:r w:rsidRPr="00B10817">
        <w:rPr>
          <w:rFonts w:hint="eastAsia"/>
          <w:bCs/>
        </w:rPr>
        <w:t>参数设置模块</w:t>
      </w:r>
      <w:r w:rsidR="00940558">
        <w:rPr>
          <w:rFonts w:hint="eastAsia"/>
          <w:bCs/>
        </w:rPr>
        <w:t>和参数显示模块四个部分</w:t>
      </w:r>
      <w:r w:rsidRPr="00B10817">
        <w:rPr>
          <w:rFonts w:hint="eastAsia"/>
          <w:bCs/>
        </w:rPr>
        <w:t>。这</w:t>
      </w:r>
      <w:r w:rsidR="001F1D06">
        <w:rPr>
          <w:rFonts w:hint="eastAsia"/>
          <w:bCs/>
        </w:rPr>
        <w:t>四</w:t>
      </w:r>
      <w:r w:rsidRPr="00B10817">
        <w:rPr>
          <w:rFonts w:hint="eastAsia"/>
          <w:bCs/>
        </w:rPr>
        <w:t>个模块体现了程序的</w:t>
      </w:r>
      <w:r w:rsidR="001F1D06">
        <w:rPr>
          <w:rFonts w:hint="eastAsia"/>
          <w:bCs/>
        </w:rPr>
        <w:t>四个</w:t>
      </w:r>
      <w:r w:rsidRPr="00B10817">
        <w:rPr>
          <w:rFonts w:hint="eastAsia"/>
          <w:bCs/>
        </w:rPr>
        <w:t>部分主要功能。</w:t>
      </w:r>
    </w:p>
    <w:p w14:paraId="475FF968" w14:textId="5A12F193" w:rsidR="001F1D06" w:rsidRPr="001F1D06" w:rsidRDefault="00592D24" w:rsidP="001F1D06">
      <w:pPr>
        <w:pStyle w:val="af5"/>
        <w:spacing w:before="0" w:beforeAutospacing="0" w:after="0" w:afterAutospacing="0" w:line="288" w:lineRule="auto"/>
        <w:ind w:firstLine="480"/>
        <w:rPr>
          <w:rFonts w:ascii="Times New Roman" w:hAnsi="Times New Roman" w:cs="Times New Roman"/>
          <w:bCs/>
          <w:noProof/>
          <w:kern w:val="2"/>
          <w:szCs w:val="21"/>
        </w:rPr>
      </w:pPr>
      <w:r>
        <w:rPr>
          <w:rFonts w:ascii="Times New Roman" w:hAnsi="Times New Roman" w:cs="Times New Roman" w:hint="eastAsia"/>
          <w:bCs/>
          <w:noProof/>
          <w:kern w:val="2"/>
          <w:szCs w:val="21"/>
        </w:rPr>
        <w:t>对于基础控制功能，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按键和有限状态机控制模块，通过有限状态机的方式实现按键控制波形生成的状态转换。不同的按键操作对应不同的状态，如选择波形类型、启动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/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停止波形生成等。有限状态机根据按键输入的状态转换规则，控制波形生成模块的工作状态，实现波形生成的启动、停止、切换等功能。</w:t>
      </w:r>
    </w:p>
    <w:p w14:paraId="47EFE9A4" w14:textId="77777777" w:rsidR="001F1D06" w:rsidRPr="001F1D06" w:rsidRDefault="001F1D06" w:rsidP="001F1D06">
      <w:pPr>
        <w:pStyle w:val="af5"/>
        <w:spacing w:before="0" w:beforeAutospacing="0" w:after="0" w:afterAutospacing="0" w:line="288" w:lineRule="auto"/>
        <w:ind w:firstLineChars="200" w:firstLine="480"/>
        <w:rPr>
          <w:rFonts w:ascii="Times New Roman" w:hAnsi="Times New Roman" w:cs="Times New Roman"/>
          <w:bCs/>
          <w:noProof/>
          <w:kern w:val="2"/>
          <w:szCs w:val="21"/>
        </w:rPr>
      </w:pP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波形生成模块负责根据参数生成相应的波形信号。根据当前设置的波形类型、频率、幅值等参数，生成对应的波形数据。这部分的设计可以采用直接数字频率合成（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DDS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）等算法，通过数学运算产生相应的波形数据。</w:t>
      </w:r>
    </w:p>
    <w:p w14:paraId="59E310C4" w14:textId="2B97CB04" w:rsidR="001F1D06" w:rsidRPr="001F1D06" w:rsidRDefault="00592D24" w:rsidP="001F1D06">
      <w:pPr>
        <w:pStyle w:val="af5"/>
        <w:spacing w:before="0" w:beforeAutospacing="0" w:after="0" w:afterAutospacing="0" w:line="288" w:lineRule="auto"/>
        <w:ind w:firstLineChars="200" w:firstLine="480"/>
        <w:rPr>
          <w:rFonts w:ascii="Times New Roman" w:hAnsi="Times New Roman" w:cs="Times New Roman"/>
          <w:bCs/>
          <w:noProof/>
          <w:kern w:val="2"/>
          <w:szCs w:val="21"/>
        </w:rPr>
      </w:pPr>
      <w:r>
        <w:rPr>
          <w:rFonts w:ascii="Times New Roman" w:hAnsi="Times New Roman" w:cs="Times New Roman" w:hint="eastAsia"/>
          <w:bCs/>
          <w:noProof/>
          <w:kern w:val="2"/>
          <w:szCs w:val="21"/>
        </w:rPr>
        <w:t>对于创意功能，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XADC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参数设置模块用于读取外部模数转换器（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XADC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）的输入，并将输入的模拟信号转换为数字信号。用户可以通过外部接口（如旋钮、电位器等）调节波形生成的参数，如频率、幅值等，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XADC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模块负责将这些调节的参数转换为数字信号，输入到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FPGA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中进行处理。</w:t>
      </w:r>
    </w:p>
    <w:p w14:paraId="77072763" w14:textId="1BC383D4" w:rsidR="001F1D06" w:rsidRPr="001F1D06" w:rsidRDefault="004F479E" w:rsidP="001F1D06">
      <w:pPr>
        <w:pStyle w:val="af5"/>
        <w:spacing w:before="0" w:beforeAutospacing="0" w:after="0" w:afterAutospacing="0" w:line="288" w:lineRule="auto"/>
        <w:ind w:firstLineChars="200" w:firstLine="480"/>
        <w:rPr>
          <w:rFonts w:ascii="Times New Roman" w:hAnsi="Times New Roman" w:cs="Times New Roman"/>
          <w:bCs/>
          <w:noProof/>
          <w:kern w:val="2"/>
          <w:szCs w:val="21"/>
        </w:rPr>
      </w:pPr>
      <w:r>
        <w:rPr>
          <w:rFonts w:ascii="Times New Roman" w:hAnsi="Times New Roman" w:cs="Times New Roman" w:hint="eastAsia"/>
          <w:bCs/>
          <w:noProof/>
          <w:kern w:val="2"/>
          <w:szCs w:val="21"/>
        </w:rPr>
        <w:t>对于进阶补充功能，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参数显示模块负责将波形生成的参数显示在数码管、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LED</w:t>
      </w:r>
      <w:r w:rsidR="001F1D06" w:rsidRPr="001F1D06">
        <w:rPr>
          <w:rFonts w:ascii="Times New Roman" w:hAnsi="Times New Roman" w:cs="Times New Roman"/>
          <w:bCs/>
          <w:noProof/>
          <w:kern w:val="2"/>
          <w:szCs w:val="21"/>
        </w:rPr>
        <w:t>等显示设备上，供用户实时监测和调节。根据波形生成模块产生的波形参数数据，参数显示模块将这些数据转换为合适的格式，并输出到显示设备上进行显示，方便用户对波形参数进行观察和调节。</w:t>
      </w:r>
    </w:p>
    <w:p w14:paraId="19FD4E9F" w14:textId="25E3C33D" w:rsidR="00806D4F" w:rsidRDefault="001F1D06" w:rsidP="00806D4F">
      <w:pPr>
        <w:pStyle w:val="af5"/>
        <w:spacing w:before="0" w:beforeAutospacing="0" w:after="0" w:afterAutospacing="0" w:line="288" w:lineRule="auto"/>
        <w:ind w:firstLine="480"/>
        <w:rPr>
          <w:rFonts w:ascii="Times New Roman" w:hAnsi="Times New Roman" w:cs="Times New Roman"/>
          <w:bCs/>
          <w:noProof/>
          <w:kern w:val="2"/>
          <w:szCs w:val="21"/>
        </w:rPr>
      </w:pP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通过以上四个模块的设计和协作，可以实现一个功能完善、灵活可控的基于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FPGA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的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DDS</w:t>
      </w:r>
      <w:r w:rsidRPr="001F1D06">
        <w:rPr>
          <w:rFonts w:ascii="Times New Roman" w:hAnsi="Times New Roman" w:cs="Times New Roman"/>
          <w:bCs/>
          <w:noProof/>
          <w:kern w:val="2"/>
          <w:szCs w:val="21"/>
        </w:rPr>
        <w:t>波形发生器，满足不同用户对波形生成的需求，并提供良好的用户交互体验。</w:t>
      </w:r>
    </w:p>
    <w:p w14:paraId="4005FB62" w14:textId="77777777" w:rsidR="00806D4F" w:rsidRDefault="00806D4F" w:rsidP="00806D4F">
      <w:pPr>
        <w:pStyle w:val="2"/>
      </w:pPr>
      <w:bookmarkStart w:id="45" w:name="_Toc57972615"/>
      <w:bookmarkStart w:id="46" w:name="_Toc168510520"/>
      <w:r w:rsidRPr="00060C7D">
        <w:rPr>
          <w:rFonts w:hint="eastAsia"/>
        </w:rPr>
        <w:t>设计难点与亮点</w:t>
      </w:r>
      <w:bookmarkEnd w:id="45"/>
      <w:bookmarkEnd w:id="46"/>
    </w:p>
    <w:p w14:paraId="4089BEBD" w14:textId="77777777" w:rsidR="00806D4F" w:rsidRDefault="00806D4F" w:rsidP="000312D8">
      <w:pPr>
        <w:pStyle w:val="3"/>
      </w:pPr>
      <w:bookmarkStart w:id="47" w:name="_Toc57972616"/>
      <w:bookmarkStart w:id="48" w:name="_Toc168510521"/>
      <w:r>
        <w:rPr>
          <w:rFonts w:hint="eastAsia"/>
        </w:rPr>
        <w:t>设计难点</w:t>
      </w:r>
      <w:bookmarkEnd w:id="47"/>
      <w:bookmarkEnd w:id="48"/>
    </w:p>
    <w:p w14:paraId="7F6724DC" w14:textId="2F48F455" w:rsidR="00806D4F" w:rsidRDefault="007A12F5" w:rsidP="00365FF5">
      <w:pPr>
        <w:numPr>
          <w:ilvl w:val="0"/>
          <w:numId w:val="7"/>
        </w:numPr>
        <w:ind w:firstLineChars="0"/>
      </w:pPr>
      <w:r>
        <w:rPr>
          <w:rFonts w:hint="eastAsia"/>
        </w:rPr>
        <w:t>方波占空比的调节方法</w:t>
      </w:r>
      <w:r w:rsidR="00806D4F">
        <w:rPr>
          <w:rFonts w:hint="eastAsia"/>
        </w:rPr>
        <w:t>；</w:t>
      </w:r>
    </w:p>
    <w:p w14:paraId="32FE01B6" w14:textId="5EEFB9C9" w:rsidR="00806D4F" w:rsidRDefault="007A12F5" w:rsidP="00365FF5">
      <w:pPr>
        <w:numPr>
          <w:ilvl w:val="0"/>
          <w:numId w:val="7"/>
        </w:numPr>
        <w:ind w:firstLineChars="0"/>
      </w:pPr>
      <w:r>
        <w:rPr>
          <w:rFonts w:hint="eastAsia"/>
        </w:rPr>
        <w:t>按键个数以及状态翻转个数的选择问题</w:t>
      </w:r>
      <w:r w:rsidR="00806D4F">
        <w:rPr>
          <w:rFonts w:hint="eastAsia"/>
        </w:rPr>
        <w:t>；</w:t>
      </w:r>
    </w:p>
    <w:p w14:paraId="55946B46" w14:textId="20E71CB7" w:rsidR="00806D4F" w:rsidRPr="005F75E1" w:rsidRDefault="00D325D6" w:rsidP="00365FF5">
      <w:pPr>
        <w:numPr>
          <w:ilvl w:val="0"/>
          <w:numId w:val="7"/>
        </w:numPr>
        <w:ind w:firstLineChars="0"/>
      </w:pPr>
      <w:r>
        <w:rPr>
          <w:rFonts w:ascii="宋体" w:hAnsi="宋体" w:cs="宋体" w:hint="eastAsia"/>
          <w:kern w:val="0"/>
          <w:szCs w:val="24"/>
        </w:rPr>
        <w:t>基于</w:t>
      </w:r>
      <w:r w:rsidRPr="00D325D6">
        <w:rPr>
          <w:kern w:val="0"/>
          <w:szCs w:val="24"/>
        </w:rPr>
        <w:t>DDS</w:t>
      </w:r>
      <w:r>
        <w:rPr>
          <w:rFonts w:ascii="宋体" w:hAnsi="宋体" w:cs="宋体" w:hint="eastAsia"/>
          <w:kern w:val="0"/>
          <w:szCs w:val="24"/>
        </w:rPr>
        <w:t>波形发生的频率改变</w:t>
      </w:r>
      <w:r w:rsidR="00806D4F">
        <w:rPr>
          <w:rFonts w:ascii="宋体" w:hAnsi="宋体" w:cs="宋体" w:hint="eastAsia"/>
          <w:kern w:val="0"/>
          <w:szCs w:val="24"/>
        </w:rPr>
        <w:t>；</w:t>
      </w:r>
    </w:p>
    <w:p w14:paraId="39E43333" w14:textId="7F5A6AA5" w:rsidR="00806D4F" w:rsidRDefault="005C5528" w:rsidP="00365FF5">
      <w:pPr>
        <w:numPr>
          <w:ilvl w:val="0"/>
          <w:numId w:val="7"/>
        </w:numPr>
        <w:ind w:firstLineChars="0"/>
      </w:pPr>
      <w:r>
        <w:rPr>
          <w:rFonts w:hint="eastAsia"/>
        </w:rPr>
        <w:t>修改参数时不同参数的相互影响；</w:t>
      </w:r>
    </w:p>
    <w:p w14:paraId="4ABA4775" w14:textId="628DFA24" w:rsidR="005C5528" w:rsidRDefault="005C5528" w:rsidP="00365FF5">
      <w:pPr>
        <w:numPr>
          <w:ilvl w:val="0"/>
          <w:numId w:val="7"/>
        </w:numPr>
        <w:ind w:firstLineChars="0"/>
      </w:pPr>
      <w:r>
        <w:rPr>
          <w:rFonts w:hint="eastAsia"/>
        </w:rPr>
        <w:t>遇到其他的一些问题时的调试并排查错误问题。</w:t>
      </w:r>
    </w:p>
    <w:p w14:paraId="028CEC0B" w14:textId="77777777" w:rsidR="00806D4F" w:rsidRDefault="00806D4F" w:rsidP="000312D8">
      <w:pPr>
        <w:pStyle w:val="3"/>
      </w:pPr>
      <w:bookmarkStart w:id="49" w:name="_Toc57972617"/>
      <w:bookmarkStart w:id="50" w:name="_Toc168510522"/>
      <w:r>
        <w:rPr>
          <w:rFonts w:hint="eastAsia"/>
        </w:rPr>
        <w:t>设计亮点</w:t>
      </w:r>
      <w:bookmarkEnd w:id="49"/>
      <w:bookmarkEnd w:id="50"/>
    </w:p>
    <w:p w14:paraId="73482488" w14:textId="38002518" w:rsidR="00806D4F" w:rsidRDefault="00806D4F" w:rsidP="00365FF5">
      <w:pPr>
        <w:numPr>
          <w:ilvl w:val="0"/>
          <w:numId w:val="8"/>
        </w:numPr>
        <w:ind w:firstLineChars="0"/>
      </w:pPr>
      <w:r>
        <w:rPr>
          <w:rFonts w:hint="eastAsia"/>
        </w:rPr>
        <w:t>采用</w:t>
      </w:r>
      <w:r w:rsidR="00CD70A8">
        <w:rPr>
          <w:rFonts w:hint="eastAsia"/>
        </w:rPr>
        <w:t>X</w:t>
      </w:r>
      <w:r w:rsidR="00CD70A8">
        <w:t>ADC</w:t>
      </w:r>
      <w:r w:rsidR="00CD70A8">
        <w:rPr>
          <w:rFonts w:hint="eastAsia"/>
        </w:rPr>
        <w:t>进行参数的输入</w:t>
      </w:r>
      <w:r>
        <w:rPr>
          <w:rFonts w:hint="eastAsia"/>
        </w:rPr>
        <w:t>；</w:t>
      </w:r>
    </w:p>
    <w:p w14:paraId="31AE5AA3" w14:textId="009AC87C" w:rsidR="00806D4F" w:rsidRDefault="00CD70A8" w:rsidP="00365FF5">
      <w:pPr>
        <w:numPr>
          <w:ilvl w:val="0"/>
          <w:numId w:val="8"/>
        </w:numPr>
        <w:ind w:firstLineChars="0"/>
      </w:pPr>
      <w:r>
        <w:rPr>
          <w:rFonts w:hint="eastAsia"/>
        </w:rPr>
        <w:t>数码管显示时设计了修改参数时数码管闪动</w:t>
      </w:r>
      <w:r w:rsidR="00806D4F">
        <w:rPr>
          <w:rFonts w:hint="eastAsia"/>
        </w:rPr>
        <w:t>；</w:t>
      </w:r>
    </w:p>
    <w:p w14:paraId="08D7F8E8" w14:textId="0D21BB9C" w:rsidR="00806D4F" w:rsidRPr="003A5328" w:rsidRDefault="009A46DF" w:rsidP="00365FF5">
      <w:pPr>
        <w:numPr>
          <w:ilvl w:val="0"/>
          <w:numId w:val="8"/>
        </w:numPr>
        <w:ind w:firstLineChars="0"/>
      </w:pPr>
      <w:r>
        <w:rPr>
          <w:rFonts w:hint="eastAsia"/>
        </w:rPr>
        <w:t>利用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灯与数码管的结合显示波形信息</w:t>
      </w:r>
      <w:r w:rsidR="00806D4F">
        <w:rPr>
          <w:rFonts w:hint="eastAsia"/>
        </w:rPr>
        <w:t>。</w:t>
      </w:r>
    </w:p>
    <w:p w14:paraId="0FF65561" w14:textId="799D6CE0" w:rsidR="008013FB" w:rsidRDefault="008013FB" w:rsidP="00F95083">
      <w:pPr>
        <w:ind w:firstLine="480"/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78362C19" w14:textId="77777777" w:rsidR="003E0F5C" w:rsidRDefault="003E0F5C" w:rsidP="00333C37">
      <w:pPr>
        <w:ind w:firstLine="480"/>
        <w:sectPr w:rsidR="003E0F5C" w:rsidSect="001F419D">
          <w:headerReference w:type="default" r:id="rId27"/>
          <w:footnotePr>
            <w:numFmt w:val="decimalEnclosedCircleChinese"/>
            <w:numRestart w:val="eachSect"/>
          </w:footnotePr>
          <w:type w:val="oddPage"/>
          <w:pgSz w:w="11907" w:h="16840" w:code="9"/>
          <w:pgMar w:top="1701" w:right="1474" w:bottom="1418" w:left="1474" w:header="1134" w:footer="992" w:gutter="0"/>
          <w:pgNumType w:start="1"/>
          <w:cols w:space="425"/>
          <w:docGrid w:linePitch="384" w:charSpace="7430"/>
        </w:sectPr>
      </w:pPr>
      <w:bookmarkStart w:id="51" w:name="_Toc156291144"/>
      <w:bookmarkStart w:id="52" w:name="_Toc156291996"/>
      <w:bookmarkStart w:id="53" w:name="_Toc163533796"/>
    </w:p>
    <w:p w14:paraId="2237A421" w14:textId="77777777" w:rsidR="009267C8" w:rsidRPr="009267C8" w:rsidRDefault="009267C8" w:rsidP="009267C8">
      <w:pPr>
        <w:pStyle w:val="1"/>
        <w:spacing w:before="720" w:after="480"/>
        <w:rPr>
          <w:sz w:val="30"/>
        </w:rPr>
      </w:pPr>
      <w:bookmarkStart w:id="54" w:name="_Toc57972618"/>
      <w:bookmarkStart w:id="55" w:name="_Toc168510523"/>
      <w:bookmarkEnd w:id="51"/>
      <w:bookmarkEnd w:id="52"/>
      <w:bookmarkEnd w:id="53"/>
      <w:r>
        <w:rPr>
          <w:rFonts w:hint="eastAsia"/>
        </w:rPr>
        <w:lastRenderedPageBreak/>
        <w:t>系统</w:t>
      </w:r>
      <w:r>
        <w:t>设计</w:t>
      </w:r>
      <w:bookmarkEnd w:id="54"/>
      <w:bookmarkEnd w:id="55"/>
    </w:p>
    <w:p w14:paraId="361D60DE" w14:textId="77777777" w:rsidR="00591979" w:rsidRDefault="00591979" w:rsidP="00591979">
      <w:pPr>
        <w:pStyle w:val="2"/>
      </w:pPr>
      <w:bookmarkStart w:id="56" w:name="_Toc156291146"/>
      <w:bookmarkStart w:id="57" w:name="_Toc156291998"/>
      <w:bookmarkStart w:id="58" w:name="_Toc57972619"/>
      <w:bookmarkStart w:id="59" w:name="_Toc168510524"/>
      <w:r>
        <w:rPr>
          <w:rFonts w:hint="eastAsia"/>
        </w:rPr>
        <w:t>总体结构及功能设计</w:t>
      </w:r>
      <w:bookmarkEnd w:id="58"/>
      <w:bookmarkEnd w:id="59"/>
    </w:p>
    <w:p w14:paraId="1B6E3AC0" w14:textId="6C20706C" w:rsidR="00591979" w:rsidRDefault="00591979" w:rsidP="000312D8">
      <w:pPr>
        <w:pStyle w:val="3"/>
      </w:pPr>
      <w:bookmarkStart w:id="60" w:name="_Toc156291147"/>
      <w:bookmarkStart w:id="61" w:name="_Toc156291999"/>
      <w:bookmarkStart w:id="62" w:name="_Toc57972620"/>
      <w:bookmarkStart w:id="63" w:name="_Toc168510525"/>
      <w:bookmarkEnd w:id="56"/>
      <w:bookmarkEnd w:id="57"/>
      <w:bookmarkEnd w:id="60"/>
      <w:bookmarkEnd w:id="61"/>
      <w:r>
        <w:rPr>
          <w:rFonts w:hint="eastAsia"/>
        </w:rPr>
        <w:t>实验平台</w:t>
      </w:r>
      <w:bookmarkEnd w:id="62"/>
      <w:bookmarkEnd w:id="63"/>
    </w:p>
    <w:p w14:paraId="659C16B4" w14:textId="5125717F" w:rsidR="00B65270" w:rsidRDefault="00537268" w:rsidP="00B65270">
      <w:pPr>
        <w:ind w:firstLine="480"/>
      </w:pPr>
      <w:r>
        <w:t>F</w:t>
      </w:r>
      <w:r w:rsidR="00B65270" w:rsidRPr="004B5FAB">
        <w:rPr>
          <w:rFonts w:hint="eastAsia"/>
        </w:rPr>
        <w:t>PGA</w:t>
      </w:r>
      <w:r>
        <w:t xml:space="preserve"> </w:t>
      </w:r>
      <w:r>
        <w:rPr>
          <w:rFonts w:hint="eastAsia"/>
        </w:rPr>
        <w:t>(</w:t>
      </w:r>
      <w:r w:rsidR="00B65270" w:rsidRPr="004B5FAB">
        <w:rPr>
          <w:rFonts w:hint="eastAsia"/>
        </w:rPr>
        <w:t>Field Programmable Gate Array</w:t>
      </w:r>
      <w:r>
        <w:t>)</w:t>
      </w:r>
      <w:r>
        <w:rPr>
          <w:rFonts w:hint="eastAsia"/>
        </w:rPr>
        <w:t>，即</w:t>
      </w:r>
      <w:r w:rsidR="00B65270" w:rsidRPr="004B5FAB">
        <w:rPr>
          <w:rFonts w:hint="eastAsia"/>
        </w:rPr>
        <w:t>“现场可编程逻辑阵列”，就是可反复变成的逻辑器件（可编程数字电路）。是在</w:t>
      </w:r>
      <w:r w:rsidR="00B65270" w:rsidRPr="004B5FAB">
        <w:rPr>
          <w:rFonts w:hint="eastAsia"/>
        </w:rPr>
        <w:t>PAL</w:t>
      </w:r>
      <w:r w:rsidR="00B65270" w:rsidRPr="004B5FAB">
        <w:rPr>
          <w:rFonts w:hint="eastAsia"/>
        </w:rPr>
        <w:t>、</w:t>
      </w:r>
      <w:r w:rsidR="00B65270" w:rsidRPr="004B5FAB">
        <w:rPr>
          <w:rFonts w:hint="eastAsia"/>
        </w:rPr>
        <w:t>GAL</w:t>
      </w:r>
      <w:r w:rsidR="00B65270" w:rsidRPr="004B5FAB">
        <w:rPr>
          <w:rFonts w:hint="eastAsia"/>
        </w:rPr>
        <w:t>等可编程器件的基础上进一步发展的产物。它是作为专用集成电路（</w:t>
      </w:r>
      <w:r w:rsidR="00B65270" w:rsidRPr="004B5FAB">
        <w:rPr>
          <w:rFonts w:hint="eastAsia"/>
        </w:rPr>
        <w:t>ASIC</w:t>
      </w:r>
      <w:r w:rsidR="00B65270" w:rsidRPr="004B5FAB">
        <w:rPr>
          <w:rFonts w:hint="eastAsia"/>
        </w:rPr>
        <w:t>）领域中的一种半定制电路而出现的，既解决了定制电路的不足，又克服了原有可编程器件门电路数有限的缺点。</w:t>
      </w:r>
    </w:p>
    <w:p w14:paraId="301FF725" w14:textId="77777777" w:rsidR="00B65270" w:rsidRDefault="00B65270" w:rsidP="00B65270">
      <w:pPr>
        <w:ind w:firstLine="480"/>
      </w:pPr>
      <w:r w:rsidRPr="004B5FAB">
        <w:rPr>
          <w:rFonts w:hint="eastAsia"/>
        </w:rPr>
        <w:t xml:space="preserve">FPGA </w:t>
      </w:r>
      <w:r w:rsidRPr="004B5FAB">
        <w:rPr>
          <w:rFonts w:hint="eastAsia"/>
        </w:rPr>
        <w:t>器件属于专用集成电路中的一种半定制电路，是可编程的逻辑列阵，能够有效的解决原有的器件门电路数较少的问题。</w:t>
      </w:r>
      <w:r w:rsidRPr="004B5FAB">
        <w:rPr>
          <w:rFonts w:hint="eastAsia"/>
        </w:rPr>
        <w:t>FPGA</w:t>
      </w:r>
      <w:r w:rsidRPr="004B5FAB">
        <w:rPr>
          <w:rFonts w:hint="eastAsia"/>
        </w:rPr>
        <w:t>的基本结构包括可编程输入输出单元，可配置逻辑块，数字时钟管理模块，嵌入式块</w:t>
      </w:r>
      <w:r w:rsidRPr="004B5FAB">
        <w:rPr>
          <w:rFonts w:hint="eastAsia"/>
        </w:rPr>
        <w:t>RAM</w:t>
      </w:r>
      <w:r w:rsidRPr="004B5FAB">
        <w:rPr>
          <w:rFonts w:hint="eastAsia"/>
        </w:rPr>
        <w:t>，布线资源，内嵌专用硬核，底层内嵌功能单元。</w:t>
      </w:r>
    </w:p>
    <w:p w14:paraId="555914AA" w14:textId="77777777" w:rsidR="00B65270" w:rsidRDefault="00B65270" w:rsidP="00B65270">
      <w:pPr>
        <w:ind w:firstLine="480"/>
      </w:pPr>
      <w:r>
        <w:rPr>
          <w:rFonts w:hint="eastAsia"/>
        </w:rPr>
        <w:t>FPGA</w:t>
      </w:r>
      <w:r>
        <w:rPr>
          <w:rFonts w:hint="eastAsia"/>
        </w:rPr>
        <w:t>基本的组成有三大部分：</w:t>
      </w:r>
    </w:p>
    <w:p w14:paraId="557AAFDF" w14:textId="77777777" w:rsidR="00B65270" w:rsidRDefault="00B65270" w:rsidP="00365FF5">
      <w:pPr>
        <w:numPr>
          <w:ilvl w:val="0"/>
          <w:numId w:val="9"/>
        </w:numPr>
        <w:ind w:firstLineChars="0"/>
      </w:pPr>
      <w:r>
        <w:rPr>
          <w:rFonts w:hint="eastAsia"/>
        </w:rPr>
        <w:t>可配置逻辑块（</w:t>
      </w:r>
      <w:r>
        <w:rPr>
          <w:rFonts w:hint="eastAsia"/>
        </w:rPr>
        <w:t>Configurable Logic Blocks</w:t>
      </w:r>
      <w:r>
        <w:rPr>
          <w:rFonts w:hint="eastAsia"/>
        </w:rPr>
        <w:t>，</w:t>
      </w:r>
      <w:r>
        <w:rPr>
          <w:rFonts w:hint="eastAsia"/>
        </w:rPr>
        <w:t>CLB</w:t>
      </w:r>
      <w:r>
        <w:rPr>
          <w:rFonts w:hint="eastAsia"/>
        </w:rPr>
        <w:t>）；</w:t>
      </w:r>
    </w:p>
    <w:p w14:paraId="5EB9F05A" w14:textId="77777777" w:rsidR="00B65270" w:rsidRDefault="00B65270" w:rsidP="00365FF5">
      <w:pPr>
        <w:numPr>
          <w:ilvl w:val="0"/>
          <w:numId w:val="9"/>
        </w:numPr>
        <w:ind w:firstLineChars="0"/>
      </w:pPr>
      <w:r>
        <w:rPr>
          <w:rFonts w:hint="eastAsia"/>
        </w:rPr>
        <w:t>输入输出模块（</w:t>
      </w:r>
      <w:r>
        <w:rPr>
          <w:rFonts w:hint="eastAsia"/>
        </w:rPr>
        <w:t>Input Output Blocks</w:t>
      </w:r>
      <w:r>
        <w:rPr>
          <w:rFonts w:hint="eastAsia"/>
        </w:rPr>
        <w:t>，</w:t>
      </w:r>
      <w:r>
        <w:rPr>
          <w:rFonts w:hint="eastAsia"/>
        </w:rPr>
        <w:t>IOB</w:t>
      </w:r>
      <w:r>
        <w:rPr>
          <w:rFonts w:hint="eastAsia"/>
        </w:rPr>
        <w:t>）；</w:t>
      </w:r>
    </w:p>
    <w:p w14:paraId="1E468D94" w14:textId="77777777" w:rsidR="00B65270" w:rsidRDefault="00B65270" w:rsidP="00365FF5">
      <w:pPr>
        <w:numPr>
          <w:ilvl w:val="0"/>
          <w:numId w:val="9"/>
        </w:numPr>
        <w:ind w:firstLineChars="0"/>
      </w:pPr>
      <w:r>
        <w:rPr>
          <w:rFonts w:hint="eastAsia"/>
        </w:rPr>
        <w:t>内部互联资源（</w:t>
      </w:r>
      <w:r>
        <w:rPr>
          <w:rFonts w:hint="eastAsia"/>
        </w:rPr>
        <w:t>Interconnector</w:t>
      </w:r>
      <w:r>
        <w:rPr>
          <w:rFonts w:hint="eastAsia"/>
        </w:rPr>
        <w:t>）。</w:t>
      </w:r>
    </w:p>
    <w:p w14:paraId="13B23B4A" w14:textId="77777777" w:rsidR="00B65270" w:rsidRDefault="00B65270" w:rsidP="00B65270">
      <w:pPr>
        <w:ind w:firstLine="480"/>
      </w:pPr>
      <w:r>
        <w:rPr>
          <w:rFonts w:hint="eastAsia"/>
        </w:rPr>
        <w:t>而本实验采用的是由依元素科技基于</w:t>
      </w:r>
      <w:r>
        <w:rPr>
          <w:rFonts w:hint="eastAsia"/>
        </w:rPr>
        <w:t>X</w:t>
      </w:r>
      <w:r>
        <w:t>ilinx Artix-7 FPGA</w:t>
      </w:r>
      <w:r>
        <w:rPr>
          <w:rFonts w:hint="eastAsia"/>
        </w:rPr>
        <w:t>研发的便携式数模混合基础教学实验平台。</w:t>
      </w:r>
      <w:r>
        <w:rPr>
          <w:rFonts w:hint="eastAsia"/>
        </w:rPr>
        <w:t>EGO</w:t>
      </w:r>
      <w:r>
        <w:t>1</w:t>
      </w:r>
      <w:r>
        <w:rPr>
          <w:rFonts w:hint="eastAsia"/>
        </w:rPr>
        <w:t>配备的</w:t>
      </w:r>
      <w:r>
        <w:rPr>
          <w:rFonts w:hint="eastAsia"/>
        </w:rPr>
        <w:t>FPGA</w:t>
      </w:r>
      <w:r>
        <w:rPr>
          <w:rFonts w:hint="eastAsia"/>
        </w:rPr>
        <w:t>具有大容量高性能的特点，能实现较复杂的数字逻辑。该平台拥有丰富的外设以及灵活的通用拓展接口。</w:t>
      </w:r>
    </w:p>
    <w:p w14:paraId="3799352A" w14:textId="77777777" w:rsidR="00B65270" w:rsidRDefault="00B65270" w:rsidP="00B65270">
      <w:pPr>
        <w:ind w:firstLineChars="0" w:firstLine="0"/>
        <w:jc w:val="center"/>
      </w:pPr>
      <w:r>
        <w:pict w14:anchorId="219ED69D">
          <v:shape id="图片 1" o:spid="_x0000_i1131" type="#_x0000_t75" style="width:4in;height:183.9pt;visibility:visible;mso-wrap-style:square">
            <v:imagedata r:id="rId28" o:title=""/>
          </v:shape>
        </w:pict>
      </w:r>
    </w:p>
    <w:p w14:paraId="0B995757" w14:textId="2AFEFFAA" w:rsidR="00B65270" w:rsidRPr="00A96558" w:rsidRDefault="00B65270" w:rsidP="00B65270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4F33A8">
        <w:rPr>
          <w:sz w:val="21"/>
        </w:rPr>
        <w:t>-</w:t>
      </w:r>
      <w:r w:rsidRPr="00A96558">
        <w:rPr>
          <w:sz w:val="21"/>
        </w:rPr>
        <w:t xml:space="preserve">1 </w:t>
      </w:r>
      <w:r w:rsidRPr="00A96558">
        <w:rPr>
          <w:rFonts w:hint="eastAsia"/>
          <w:sz w:val="21"/>
        </w:rPr>
        <w:t>EGO</w:t>
      </w:r>
      <w:r w:rsidRPr="00A96558">
        <w:rPr>
          <w:sz w:val="21"/>
        </w:rPr>
        <w:t>1</w:t>
      </w:r>
      <w:r w:rsidRPr="00A96558">
        <w:rPr>
          <w:rFonts w:hint="eastAsia"/>
          <w:sz w:val="21"/>
        </w:rPr>
        <w:t>开发板</w:t>
      </w:r>
    </w:p>
    <w:p w14:paraId="1475CFC2" w14:textId="77777777" w:rsidR="0067303F" w:rsidRDefault="0067303F" w:rsidP="00365FF5">
      <w:pPr>
        <w:pStyle w:val="3"/>
        <w:numPr>
          <w:ilvl w:val="2"/>
          <w:numId w:val="10"/>
        </w:numPr>
      </w:pPr>
      <w:bookmarkStart w:id="64" w:name="_Toc57972621"/>
      <w:bookmarkStart w:id="65" w:name="_Toc168510526"/>
      <w:r>
        <w:rPr>
          <w:rFonts w:hint="eastAsia"/>
        </w:rPr>
        <w:t>实验设计流程</w:t>
      </w:r>
      <w:bookmarkEnd w:id="64"/>
      <w:bookmarkEnd w:id="65"/>
    </w:p>
    <w:p w14:paraId="06B01175" w14:textId="77777777" w:rsidR="0067303F" w:rsidRPr="00E031D0" w:rsidRDefault="0067303F" w:rsidP="0067303F">
      <w:pPr>
        <w:ind w:firstLine="480"/>
      </w:pPr>
      <w:r>
        <w:rPr>
          <w:rFonts w:hint="eastAsia"/>
        </w:rPr>
        <w:t>首先，</w:t>
      </w:r>
      <w:r w:rsidRPr="00E031D0">
        <w:rPr>
          <w:rFonts w:hint="eastAsia"/>
        </w:rPr>
        <w:t>设计输入阶段创建</w:t>
      </w:r>
      <w:r w:rsidRPr="00E031D0">
        <w:rPr>
          <w:rFonts w:hint="eastAsia"/>
        </w:rPr>
        <w:t>FPGA</w:t>
      </w:r>
      <w:r w:rsidRPr="00E031D0">
        <w:rPr>
          <w:rFonts w:hint="eastAsia"/>
        </w:rPr>
        <w:t>工程，添加源文件等；然后是设计综合阶段，</w:t>
      </w:r>
      <w:r w:rsidRPr="00E031D0">
        <w:rPr>
          <w:rFonts w:hint="eastAsia"/>
        </w:rPr>
        <w:t>FPGA</w:t>
      </w:r>
      <w:r w:rsidRPr="00E031D0">
        <w:rPr>
          <w:rFonts w:hint="eastAsia"/>
        </w:rPr>
        <w:t>开发工具的综合引擎将编译整个设计，并将</w:t>
      </w:r>
      <w:r w:rsidRPr="00E031D0">
        <w:rPr>
          <w:rFonts w:hint="eastAsia"/>
        </w:rPr>
        <w:t>HDL</w:t>
      </w:r>
      <w:r w:rsidRPr="00E031D0">
        <w:rPr>
          <w:rFonts w:hint="eastAsia"/>
        </w:rPr>
        <w:t>源文件转译为特定结构的设计网表；</w:t>
      </w:r>
      <w:r w:rsidRPr="00E031D0">
        <w:rPr>
          <w:rFonts w:hint="eastAsia"/>
        </w:rPr>
        <w:lastRenderedPageBreak/>
        <w:t>接下来是约束输入，</w:t>
      </w:r>
      <w:r>
        <w:rPr>
          <w:rFonts w:hint="eastAsia"/>
        </w:rPr>
        <w:t>通过</w:t>
      </w:r>
      <w:r w:rsidRPr="00E031D0">
        <w:rPr>
          <w:rFonts w:hint="eastAsia"/>
        </w:rPr>
        <w:t>指定</w:t>
      </w:r>
      <w:r>
        <w:rPr>
          <w:rFonts w:hint="eastAsia"/>
        </w:rPr>
        <w:t>番茄钟</w:t>
      </w:r>
      <w:r w:rsidRPr="00E031D0">
        <w:rPr>
          <w:rFonts w:hint="eastAsia"/>
        </w:rPr>
        <w:t>时序</w:t>
      </w:r>
      <w:r>
        <w:rPr>
          <w:rFonts w:hint="eastAsia"/>
        </w:rPr>
        <w:t>以及</w:t>
      </w:r>
      <w:r w:rsidRPr="00E031D0">
        <w:rPr>
          <w:rFonts w:hint="eastAsia"/>
        </w:rPr>
        <w:t>布线布局；这些过程中穿插设计仿真，对工程进行功能或时序验证。再之后是设计实现，将逻辑设计进一步转译为目标器件中的特定物理文件格式</w:t>
      </w:r>
      <w:r>
        <w:rPr>
          <w:rFonts w:hint="eastAsia"/>
        </w:rPr>
        <w:t>，即生成</w:t>
      </w:r>
      <w:r>
        <w:rPr>
          <w:rFonts w:hint="eastAsia"/>
        </w:rPr>
        <w:t>b</w:t>
      </w:r>
      <w:r>
        <w:t>itstream</w:t>
      </w:r>
      <w:r>
        <w:rPr>
          <w:rFonts w:hint="eastAsia"/>
        </w:rPr>
        <w:t>文件</w:t>
      </w:r>
      <w:r w:rsidRPr="00E031D0">
        <w:rPr>
          <w:rFonts w:hint="eastAsia"/>
        </w:rPr>
        <w:t>；然后</w:t>
      </w:r>
      <w:r>
        <w:rPr>
          <w:rFonts w:hint="eastAsia"/>
        </w:rPr>
        <w:t>对</w:t>
      </w:r>
      <w:r w:rsidRPr="00E031D0">
        <w:rPr>
          <w:rFonts w:hint="eastAsia"/>
        </w:rPr>
        <w:t>结果</w:t>
      </w:r>
      <w:r>
        <w:rPr>
          <w:rFonts w:hint="eastAsia"/>
        </w:rPr>
        <w:t>进行分析</w:t>
      </w:r>
      <w:r w:rsidRPr="00E031D0">
        <w:rPr>
          <w:rFonts w:hint="eastAsia"/>
        </w:rPr>
        <w:t>，</w:t>
      </w:r>
      <w:r>
        <w:rPr>
          <w:rFonts w:hint="eastAsia"/>
        </w:rPr>
        <w:t>并</w:t>
      </w:r>
      <w:r w:rsidRPr="00E031D0">
        <w:rPr>
          <w:rFonts w:hint="eastAsia"/>
        </w:rPr>
        <w:t>对资源占用率，结果功耗等进行分析；接着提出设计优化，进行修改，不断优化结果，重新设计综合，约束输入，再一次实现设计，最后板级调试。</w:t>
      </w:r>
    </w:p>
    <w:p w14:paraId="3D34765D" w14:textId="77777777" w:rsidR="00211A4C" w:rsidRDefault="00211A4C" w:rsidP="000312D8">
      <w:pPr>
        <w:pStyle w:val="3"/>
      </w:pPr>
      <w:bookmarkStart w:id="66" w:name="_Toc57972622"/>
      <w:bookmarkStart w:id="67" w:name="_Toc168510527"/>
      <w:r>
        <w:rPr>
          <w:rFonts w:hint="eastAsia"/>
        </w:rPr>
        <w:t>输入输出设计</w:t>
      </w:r>
      <w:bookmarkEnd w:id="66"/>
      <w:bookmarkEnd w:id="67"/>
    </w:p>
    <w:p w14:paraId="47D404DB" w14:textId="03B1E850" w:rsidR="00211A4C" w:rsidRDefault="00211A4C" w:rsidP="00211A4C">
      <w:pPr>
        <w:ind w:firstLine="480"/>
      </w:pPr>
      <w:r>
        <w:rPr>
          <w:rFonts w:hint="eastAsia"/>
        </w:rPr>
        <w:t>本实验设计了</w:t>
      </w:r>
      <w:r w:rsidR="00910DC2">
        <w:t>2</w:t>
      </w:r>
      <w:r>
        <w:rPr>
          <w:rFonts w:hint="eastAsia"/>
        </w:rPr>
        <w:t>个输入模块</w:t>
      </w:r>
      <w:r w:rsidR="00910DC2">
        <w:rPr>
          <w:rFonts w:hint="eastAsia"/>
        </w:rPr>
        <w:t>，</w:t>
      </w:r>
      <w:r w:rsidR="00910DC2">
        <w:rPr>
          <w:rFonts w:hint="eastAsia"/>
        </w:rPr>
        <w:t>3</w:t>
      </w:r>
      <w:r w:rsidR="00910DC2">
        <w:rPr>
          <w:rFonts w:hint="eastAsia"/>
        </w:rPr>
        <w:t>个输出模块</w:t>
      </w:r>
      <w:r>
        <w:rPr>
          <w:rFonts w:hint="eastAsia"/>
        </w:rPr>
        <w:t>。</w:t>
      </w:r>
    </w:p>
    <w:p w14:paraId="5B29EC8C" w14:textId="6AC7E881" w:rsidR="00EE73F0" w:rsidRDefault="00EE73F0" w:rsidP="00EE73F0">
      <w:pPr>
        <w:ind w:firstLineChars="0" w:firstLine="0"/>
        <w:jc w:val="center"/>
      </w:pPr>
      <w:r w:rsidRPr="009D034D">
        <w:pict w14:anchorId="7BDD4B71">
          <v:shape id="_x0000_i1173" type="#_x0000_t75" style="width:409.9pt;height:109.05pt;visibility:visible;mso-wrap-style:square">
            <v:imagedata r:id="rId29" o:title=""/>
          </v:shape>
        </w:pict>
      </w:r>
    </w:p>
    <w:p w14:paraId="122FA011" w14:textId="465D943E" w:rsidR="00EE73F0" w:rsidRPr="00EE73F0" w:rsidRDefault="00EE73F0" w:rsidP="00EE73F0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E958E4">
        <w:rPr>
          <w:sz w:val="21"/>
        </w:rPr>
        <w:t>-</w:t>
      </w:r>
      <w:r w:rsidRPr="00A96558">
        <w:rPr>
          <w:sz w:val="21"/>
        </w:rPr>
        <w:t xml:space="preserve">2 </w:t>
      </w:r>
      <w:r>
        <w:rPr>
          <w:rFonts w:hint="eastAsia"/>
          <w:sz w:val="21"/>
        </w:rPr>
        <w:t>输入输出设计</w:t>
      </w:r>
    </w:p>
    <w:p w14:paraId="7DF75F8E" w14:textId="5522C2FE" w:rsidR="00910DC2" w:rsidRPr="00790178" w:rsidRDefault="00910DC2" w:rsidP="00365FF5">
      <w:pPr>
        <w:numPr>
          <w:ilvl w:val="0"/>
          <w:numId w:val="11"/>
        </w:numPr>
        <w:ind w:firstLineChars="0"/>
        <w:rPr>
          <w:noProof w:val="0"/>
          <w:kern w:val="0"/>
          <w:szCs w:val="24"/>
        </w:rPr>
      </w:pPr>
      <w:r w:rsidRPr="00790178">
        <w:rPr>
          <w:rStyle w:val="af6"/>
        </w:rPr>
        <w:t>输入模块：</w:t>
      </w:r>
    </w:p>
    <w:p w14:paraId="1619D6EE" w14:textId="77777777" w:rsidR="00910DC2" w:rsidRPr="000D2399" w:rsidRDefault="00910DC2" w:rsidP="00910DC2">
      <w:pPr>
        <w:ind w:firstLine="480"/>
      </w:pPr>
      <w:r w:rsidRPr="000D2399">
        <w:rPr>
          <w:rStyle w:val="af6"/>
          <w:b w:val="0"/>
          <w:bCs w:val="0"/>
        </w:rPr>
        <w:t>按键模块</w:t>
      </w:r>
      <w:r w:rsidRPr="000D2399">
        <w:rPr>
          <w:b/>
          <w:bCs/>
        </w:rPr>
        <w:t>：</w:t>
      </w:r>
      <w:r w:rsidRPr="000D2399">
        <w:t>包括五个按键，用于切换波形状态和控制参数改变使能信号。每个按键对应不同的功能，例如切换波形类型、启动</w:t>
      </w:r>
      <w:r w:rsidRPr="000D2399">
        <w:t>/</w:t>
      </w:r>
      <w:r w:rsidRPr="000D2399">
        <w:t>停止波形生成、增加</w:t>
      </w:r>
      <w:r w:rsidRPr="000D2399">
        <w:t>/</w:t>
      </w:r>
      <w:r w:rsidRPr="000D2399">
        <w:t>减少频率等。</w:t>
      </w:r>
    </w:p>
    <w:p w14:paraId="7857242D" w14:textId="77777777" w:rsidR="00910DC2" w:rsidRPr="000D2399" w:rsidRDefault="00910DC2" w:rsidP="00910DC2">
      <w:pPr>
        <w:ind w:firstLine="480"/>
      </w:pPr>
      <w:r w:rsidRPr="000D2399">
        <w:rPr>
          <w:rStyle w:val="af6"/>
          <w:b w:val="0"/>
          <w:bCs w:val="0"/>
        </w:rPr>
        <w:t>模拟电压信号输入模块</w:t>
      </w:r>
      <w:r w:rsidRPr="000D2399">
        <w:rPr>
          <w:b/>
          <w:bCs/>
        </w:rPr>
        <w:t>：</w:t>
      </w:r>
      <w:r w:rsidRPr="000D2399">
        <w:t>用于接收外部模拟电压信号，例如旋钮或电位器产生的模拟电压信号，用于调节波形参数，如频率、相位或幅度。</w:t>
      </w:r>
    </w:p>
    <w:p w14:paraId="4213C9A2" w14:textId="596C6F5A" w:rsidR="00910DC2" w:rsidRPr="00790178" w:rsidRDefault="00910DC2" w:rsidP="00365FF5">
      <w:pPr>
        <w:numPr>
          <w:ilvl w:val="0"/>
          <w:numId w:val="11"/>
        </w:numPr>
        <w:ind w:firstLineChars="0"/>
      </w:pPr>
      <w:r w:rsidRPr="00790178">
        <w:rPr>
          <w:rStyle w:val="af6"/>
        </w:rPr>
        <w:t>输出模块：</w:t>
      </w:r>
    </w:p>
    <w:p w14:paraId="0C2B2C4A" w14:textId="77777777" w:rsidR="00910DC2" w:rsidRPr="000D2399" w:rsidRDefault="00910DC2" w:rsidP="00910DC2">
      <w:pPr>
        <w:ind w:firstLine="480"/>
      </w:pPr>
      <w:r w:rsidRPr="000D2399">
        <w:rPr>
          <w:rStyle w:val="af6"/>
          <w:b w:val="0"/>
          <w:bCs w:val="0"/>
        </w:rPr>
        <w:t>数码管模块</w:t>
      </w:r>
      <w:r w:rsidRPr="000D2399">
        <w:rPr>
          <w:b/>
          <w:bCs/>
        </w:rPr>
        <w:t>：</w:t>
      </w:r>
      <w:r w:rsidRPr="000D2399">
        <w:t>用于显示当前的波形状态和参数信息，例如显示当前选择的波形类型、频率、相位等。</w:t>
      </w:r>
    </w:p>
    <w:p w14:paraId="6F4EBD97" w14:textId="77777777" w:rsidR="00910DC2" w:rsidRPr="000D2399" w:rsidRDefault="00910DC2" w:rsidP="00910DC2">
      <w:pPr>
        <w:ind w:firstLine="480"/>
      </w:pPr>
      <w:r w:rsidRPr="000D2399">
        <w:rPr>
          <w:rStyle w:val="af6"/>
          <w:b w:val="0"/>
          <w:bCs w:val="0"/>
        </w:rPr>
        <w:t>DAC</w:t>
      </w:r>
      <w:r w:rsidRPr="000D2399">
        <w:rPr>
          <w:rStyle w:val="af6"/>
          <w:b w:val="0"/>
          <w:bCs w:val="0"/>
        </w:rPr>
        <w:t>模块</w:t>
      </w:r>
      <w:r w:rsidRPr="000D2399">
        <w:rPr>
          <w:b/>
          <w:bCs/>
        </w:rPr>
        <w:t>：</w:t>
      </w:r>
      <w:r w:rsidRPr="000D2399">
        <w:t>数字模拟转换器（</w:t>
      </w:r>
      <w:r w:rsidRPr="000D2399">
        <w:t>DAC</w:t>
      </w:r>
      <w:r w:rsidRPr="000D2399">
        <w:t>）模块，用于将数字信号转换为模拟信号。通过</w:t>
      </w:r>
      <w:r w:rsidRPr="000D2399">
        <w:t>DAC</w:t>
      </w:r>
      <w:r w:rsidRPr="000D2399">
        <w:t>模块，生成的模拟信号可以控制外部设备，如示波器、功率放大器等。</w:t>
      </w:r>
    </w:p>
    <w:p w14:paraId="3ACC383A" w14:textId="77777777" w:rsidR="00910DC2" w:rsidRPr="000D2399" w:rsidRDefault="00910DC2" w:rsidP="00910DC2">
      <w:pPr>
        <w:ind w:firstLine="480"/>
      </w:pPr>
      <w:r w:rsidRPr="000D2399">
        <w:rPr>
          <w:rStyle w:val="af6"/>
          <w:b w:val="0"/>
          <w:bCs w:val="0"/>
        </w:rPr>
        <w:t>LED</w:t>
      </w:r>
      <w:r w:rsidRPr="000D2399">
        <w:rPr>
          <w:rStyle w:val="af6"/>
          <w:b w:val="0"/>
          <w:bCs w:val="0"/>
        </w:rPr>
        <w:t>指示灯</w:t>
      </w:r>
      <w:r w:rsidRPr="000D2399">
        <w:rPr>
          <w:b/>
          <w:bCs/>
        </w:rPr>
        <w:t>：</w:t>
      </w:r>
      <w:r w:rsidRPr="000D2399">
        <w:t>用于指示当前波形生成器的状态，例如显示是否处于运行状态或停止状态。</w:t>
      </w:r>
    </w:p>
    <w:p w14:paraId="0D4B79E7" w14:textId="2F9BF781" w:rsidR="00790178" w:rsidRDefault="007A7BF8" w:rsidP="00790178">
      <w:pPr>
        <w:pStyle w:val="2"/>
      </w:pPr>
      <w:bookmarkStart w:id="68" w:name="_Toc168510528"/>
      <w:r>
        <w:rPr>
          <w:rFonts w:hint="eastAsia"/>
        </w:rPr>
        <w:lastRenderedPageBreak/>
        <w:t>系统结构</w:t>
      </w:r>
      <w:bookmarkEnd w:id="68"/>
    </w:p>
    <w:p w14:paraId="239059E1" w14:textId="772B9C10" w:rsidR="00790178" w:rsidRPr="00DD78E2" w:rsidRDefault="00790178" w:rsidP="000312D8">
      <w:pPr>
        <w:pStyle w:val="3"/>
      </w:pPr>
      <w:bookmarkStart w:id="69" w:name="_Toc57972624"/>
      <w:bookmarkStart w:id="70" w:name="_Toc168510529"/>
      <w:r w:rsidRPr="00DD78E2">
        <w:rPr>
          <w:rFonts w:hint="eastAsia"/>
        </w:rPr>
        <w:t>子模块划分</w:t>
      </w:r>
      <w:bookmarkEnd w:id="69"/>
      <w:bookmarkEnd w:id="70"/>
    </w:p>
    <w:p w14:paraId="73D4C0BC" w14:textId="02534ABA" w:rsidR="00790178" w:rsidRDefault="008A579C" w:rsidP="008A579C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pict w14:anchorId="4F6C21A3">
          <v:shape id="_x0000_i1193" type="#_x0000_t75" style="width:404.9pt;height:226.7pt">
            <v:imagedata r:id="rId30" o:title="屏幕截图 2024-06-04 172232"/>
          </v:shape>
        </w:pict>
      </w:r>
    </w:p>
    <w:p w14:paraId="43F2EEBF" w14:textId="00FF1D4E" w:rsidR="00790178" w:rsidRPr="00A96558" w:rsidRDefault="00790178" w:rsidP="00790178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E958E4">
        <w:rPr>
          <w:sz w:val="21"/>
        </w:rPr>
        <w:t>-</w:t>
      </w:r>
      <w:r w:rsidRPr="00A96558">
        <w:rPr>
          <w:sz w:val="21"/>
        </w:rPr>
        <w:t>3</w:t>
      </w:r>
      <w:r w:rsidRPr="00A96558">
        <w:rPr>
          <w:rFonts w:hint="eastAsia"/>
          <w:sz w:val="21"/>
        </w:rPr>
        <w:t>子模块划分示意图</w:t>
      </w:r>
    </w:p>
    <w:p w14:paraId="4284ED80" w14:textId="6ADF3027" w:rsidR="00E958E4" w:rsidRDefault="00E958E4" w:rsidP="000312D8">
      <w:pPr>
        <w:pStyle w:val="3"/>
      </w:pPr>
      <w:bookmarkStart w:id="71" w:name="_Toc57972626"/>
      <w:bookmarkStart w:id="72" w:name="_Toc168510530"/>
      <w:r>
        <w:rPr>
          <w:rFonts w:hint="eastAsia"/>
        </w:rPr>
        <w:t>顶层</w:t>
      </w:r>
      <w:r w:rsidR="005B1AA7">
        <w:rPr>
          <w:rFonts w:hint="eastAsia"/>
        </w:rPr>
        <w:t>R</w:t>
      </w:r>
      <w:r w:rsidR="005B1AA7">
        <w:t>TL</w:t>
      </w:r>
      <w:r>
        <w:rPr>
          <w:rFonts w:hint="eastAsia"/>
        </w:rPr>
        <w:t>逻辑图</w:t>
      </w:r>
      <w:bookmarkEnd w:id="71"/>
      <w:bookmarkEnd w:id="72"/>
    </w:p>
    <w:p w14:paraId="41AF3AD9" w14:textId="0D68C8DE" w:rsidR="008A579C" w:rsidRPr="008A579C" w:rsidRDefault="008A579C" w:rsidP="008A579C">
      <w:pPr>
        <w:ind w:firstLineChars="0" w:firstLine="0"/>
        <w:jc w:val="center"/>
        <w:rPr>
          <w:rFonts w:hint="eastAsia"/>
        </w:rPr>
      </w:pPr>
      <w:r w:rsidRPr="009D034D">
        <w:pict w14:anchorId="6AFF28A1">
          <v:shape id="_x0000_i1191" type="#_x0000_t75" style="width:399.2pt;height:209.6pt;visibility:visible;mso-wrap-style:square">
            <v:imagedata r:id="rId31" o:title="" croptop="6663f" cropbottom="2039f" cropleft="800f" cropright="879f"/>
          </v:shape>
        </w:pict>
      </w:r>
    </w:p>
    <w:p w14:paraId="00980E50" w14:textId="48B99F5E" w:rsidR="00E958E4" w:rsidRDefault="00E958E4" w:rsidP="00E958E4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9F56F6">
        <w:rPr>
          <w:sz w:val="21"/>
        </w:rPr>
        <w:t>-4</w:t>
      </w:r>
      <w:r w:rsidRPr="00A96558">
        <w:rPr>
          <w:sz w:val="21"/>
        </w:rPr>
        <w:t xml:space="preserve"> </w:t>
      </w:r>
      <w:r w:rsidRPr="00A96558">
        <w:rPr>
          <w:rFonts w:hint="eastAsia"/>
          <w:sz w:val="21"/>
        </w:rPr>
        <w:t>RTL</w:t>
      </w:r>
      <w:r w:rsidRPr="00A96558">
        <w:rPr>
          <w:rFonts w:hint="eastAsia"/>
          <w:sz w:val="21"/>
        </w:rPr>
        <w:t>分析顶层逻辑图</w:t>
      </w:r>
    </w:p>
    <w:p w14:paraId="1D2CC0AA" w14:textId="66877DA4" w:rsidR="002A5A3A" w:rsidRDefault="00F01D11" w:rsidP="006F47E0">
      <w:pPr>
        <w:ind w:firstLine="480"/>
      </w:pPr>
      <w:r>
        <w:rPr>
          <w:rFonts w:hint="eastAsia"/>
        </w:rPr>
        <w:t>最顶层文件</w:t>
      </w:r>
      <w:r>
        <w:rPr>
          <w:rFonts w:hint="eastAsia"/>
        </w:rPr>
        <w:t>(</w:t>
      </w:r>
      <w:r>
        <w:t>top.dds</w:t>
      </w:r>
      <w:r w:rsidR="00D06D22">
        <w:t>.v</w:t>
      </w:r>
      <w:r>
        <w:t xml:space="preserve">), </w:t>
      </w:r>
      <w:r w:rsidR="00D06D22">
        <w:rPr>
          <w:rFonts w:hint="eastAsia"/>
        </w:rPr>
        <w:t>并</w:t>
      </w:r>
      <w:r>
        <w:rPr>
          <w:rFonts w:hint="eastAsia"/>
        </w:rPr>
        <w:t>实例化两个子模块</w:t>
      </w:r>
      <w:r w:rsidR="002A5A3A">
        <w:rPr>
          <w:rFonts w:hint="eastAsia"/>
        </w:rPr>
        <w:t>：</w:t>
      </w:r>
    </w:p>
    <w:p w14:paraId="229E92AA" w14:textId="6958D248" w:rsidR="006F47E0" w:rsidRDefault="00F01D11" w:rsidP="006F47E0">
      <w:pPr>
        <w:ind w:firstLine="480"/>
      </w:pPr>
      <w:r>
        <w:rPr>
          <w:rFonts w:hint="eastAsia"/>
        </w:rPr>
        <w:t>按键与状态机模块</w:t>
      </w:r>
      <w:r w:rsidR="00D06D22">
        <w:rPr>
          <w:rFonts w:hint="eastAsia"/>
        </w:rPr>
        <w:t>(top</w:t>
      </w:r>
      <w:r w:rsidR="00D06D22">
        <w:t xml:space="preserve">_key_and_FSM.v), </w:t>
      </w:r>
      <w:r w:rsidR="00D06D22">
        <w:rPr>
          <w:rFonts w:hint="eastAsia"/>
        </w:rPr>
        <w:t>完成对于</w:t>
      </w:r>
      <w:r w:rsidR="00D06D22">
        <w:rPr>
          <w:rFonts w:hint="eastAsia"/>
        </w:rPr>
        <w:t>5</w:t>
      </w:r>
      <w:r w:rsidR="00D06D22">
        <w:rPr>
          <w:rFonts w:hint="eastAsia"/>
        </w:rPr>
        <w:t>个按键的消抖与状态的切换控制</w:t>
      </w:r>
      <w:r w:rsidR="002A5A3A">
        <w:rPr>
          <w:rFonts w:hint="eastAsia"/>
        </w:rPr>
        <w:t>。</w:t>
      </w:r>
    </w:p>
    <w:p w14:paraId="156DC3E2" w14:textId="1387A91B" w:rsidR="001F6342" w:rsidRPr="006F47E0" w:rsidRDefault="00CC1E21" w:rsidP="006F47E0">
      <w:pPr>
        <w:ind w:firstLine="480"/>
        <w:rPr>
          <w:rFonts w:hint="eastAsia"/>
        </w:rPr>
      </w:pPr>
      <w:r>
        <w:rPr>
          <w:rFonts w:hint="eastAsia"/>
        </w:rPr>
        <w:t>还有波形发生模块</w:t>
      </w:r>
      <w:r>
        <w:rPr>
          <w:rFonts w:hint="eastAsia"/>
        </w:rPr>
        <w:t>(top</w:t>
      </w:r>
      <w:r>
        <w:t xml:space="preserve">_wave.v), </w:t>
      </w:r>
      <w:r>
        <w:rPr>
          <w:rFonts w:hint="eastAsia"/>
        </w:rPr>
        <w:t>根据状态机的输入信号</w:t>
      </w:r>
      <w:r w:rsidR="002C6A8A">
        <w:rPr>
          <w:rFonts w:hint="eastAsia"/>
        </w:rPr>
        <w:t>产生波形，</w:t>
      </w:r>
      <w:r>
        <w:rPr>
          <w:rFonts w:hint="eastAsia"/>
        </w:rPr>
        <w:t>改变波形参数，并且</w:t>
      </w:r>
      <w:r w:rsidR="002C6A8A">
        <w:rPr>
          <w:rFonts w:hint="eastAsia"/>
        </w:rPr>
        <w:t>完成波形的</w:t>
      </w:r>
      <w:r w:rsidR="00510AE3">
        <w:rPr>
          <w:rFonts w:hint="eastAsia"/>
        </w:rPr>
        <w:t>模数转换与输出。</w:t>
      </w:r>
      <w:r w:rsidR="00357875" w:rsidRPr="00357875">
        <w:t>波形发生模块负责根据状态机模块的控制信号生成相应的波形，并将数字波形信号转换为模拟信号输出。</w:t>
      </w:r>
    </w:p>
    <w:p w14:paraId="14600B01" w14:textId="77777777" w:rsidR="00CE7F8D" w:rsidRPr="00DE5EDA" w:rsidRDefault="00CE7F8D" w:rsidP="007A7BF8">
      <w:pPr>
        <w:pStyle w:val="2"/>
      </w:pPr>
      <w:bookmarkStart w:id="73" w:name="_Toc57972627"/>
      <w:bookmarkStart w:id="74" w:name="_Toc168510531"/>
      <w:r>
        <w:rPr>
          <w:rFonts w:hint="eastAsia"/>
        </w:rPr>
        <w:lastRenderedPageBreak/>
        <w:t>子模块设计思路</w:t>
      </w:r>
      <w:bookmarkEnd w:id="73"/>
      <w:bookmarkEnd w:id="74"/>
    </w:p>
    <w:p w14:paraId="4392EA4C" w14:textId="666D1B00" w:rsidR="00CE7F8D" w:rsidRDefault="00CE7F8D" w:rsidP="000312D8">
      <w:pPr>
        <w:pStyle w:val="3"/>
      </w:pPr>
      <w:bookmarkStart w:id="75" w:name="_Toc168510532"/>
      <w:r>
        <w:rPr>
          <w:rFonts w:hint="eastAsia"/>
        </w:rPr>
        <w:t>按键</w:t>
      </w:r>
      <w:r w:rsidR="006C3D2D">
        <w:rPr>
          <w:rFonts w:hint="eastAsia"/>
        </w:rPr>
        <w:t>与</w:t>
      </w:r>
      <w:r>
        <w:rPr>
          <w:rFonts w:hint="eastAsia"/>
        </w:rPr>
        <w:t>状态机</w:t>
      </w:r>
      <w:r w:rsidR="006C3D2D">
        <w:rPr>
          <w:rFonts w:hint="eastAsia"/>
        </w:rPr>
        <w:t>模块</w:t>
      </w:r>
      <w:r>
        <w:rPr>
          <w:rFonts w:hint="eastAsia"/>
        </w:rPr>
        <w:t>设计思路</w:t>
      </w:r>
      <w:bookmarkEnd w:id="75"/>
    </w:p>
    <w:p w14:paraId="41BB43F6" w14:textId="0729F7B5" w:rsidR="00C57BDC" w:rsidRDefault="00DD78E2" w:rsidP="00DD78E2">
      <w:pPr>
        <w:ind w:firstLine="480"/>
      </w:pPr>
      <w:r w:rsidRPr="00357875">
        <w:t>按键与状态机模块负责处理用户输入的按键信号，并控制系统的状态转换</w:t>
      </w:r>
      <w:r w:rsidR="00E362D2">
        <w:rPr>
          <w:rFonts w:hint="eastAsia"/>
        </w:rPr>
        <w:t>，可分为按键模块</w:t>
      </w:r>
      <w:r w:rsidR="00E362D2">
        <w:rPr>
          <w:rFonts w:hint="eastAsia"/>
        </w:rPr>
        <w:t>(get</w:t>
      </w:r>
      <w:r w:rsidR="00E362D2">
        <w:t>_5key.v)</w:t>
      </w:r>
      <w:r w:rsidR="00E362D2">
        <w:rPr>
          <w:rFonts w:hint="eastAsia"/>
        </w:rPr>
        <w:t>,</w:t>
      </w:r>
      <w:r w:rsidR="00E362D2">
        <w:t xml:space="preserve"> </w:t>
      </w:r>
      <w:r w:rsidR="00E362D2">
        <w:rPr>
          <w:rFonts w:hint="eastAsia"/>
        </w:rPr>
        <w:t>有限状态机模块</w:t>
      </w:r>
      <w:r w:rsidR="00E362D2">
        <w:rPr>
          <w:rFonts w:hint="eastAsia"/>
        </w:rPr>
        <w:t>(</w:t>
      </w:r>
      <w:r w:rsidR="00E362D2">
        <w:t>FSM_5</w:t>
      </w:r>
      <w:r w:rsidR="00E362D2">
        <w:rPr>
          <w:rFonts w:hint="eastAsia"/>
        </w:rPr>
        <w:t>key</w:t>
      </w:r>
      <w:r w:rsidR="00E362D2">
        <w:t>.v)</w:t>
      </w:r>
      <w:r w:rsidRPr="00357875">
        <w:t>。</w:t>
      </w:r>
      <w:r w:rsidR="00C57BDC">
        <w:rPr>
          <w:rFonts w:hint="eastAsia"/>
        </w:rPr>
        <w:t>如下图所示：</w:t>
      </w:r>
    </w:p>
    <w:p w14:paraId="7010926C" w14:textId="3633DED4" w:rsidR="00C57BDC" w:rsidRDefault="001E3F93" w:rsidP="00C57BDC">
      <w:pPr>
        <w:ind w:firstLineChars="0" w:firstLine="0"/>
        <w:jc w:val="center"/>
      </w:pPr>
      <w:r>
        <w:pict w14:anchorId="21505240">
          <v:shape id="_x0000_i1278" type="#_x0000_t75" style="width:375.7pt;height:193.2pt">
            <v:imagedata r:id="rId32" o:title="屏幕截图 2024-06-02 231550" croptop="16241f" cropbottom="5221f" cropleft="14491f" cropright="666f"/>
          </v:shape>
        </w:pict>
      </w:r>
    </w:p>
    <w:p w14:paraId="7EF84A52" w14:textId="160654DC" w:rsidR="001E3F93" w:rsidRPr="001E3F93" w:rsidRDefault="001E3F93" w:rsidP="001E3F93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</w:t>
      </w:r>
      <w:r>
        <w:rPr>
          <w:sz w:val="21"/>
        </w:rPr>
        <w:t>5</w:t>
      </w:r>
      <w:r w:rsidRPr="00A96558">
        <w:rPr>
          <w:sz w:val="21"/>
        </w:rPr>
        <w:t xml:space="preserve"> </w:t>
      </w:r>
      <w:r>
        <w:rPr>
          <w:rFonts w:hint="eastAsia"/>
          <w:sz w:val="21"/>
        </w:rPr>
        <w:t>按键与状态机模块</w:t>
      </w:r>
      <w:r>
        <w:rPr>
          <w:rFonts w:hint="eastAsia"/>
          <w:sz w:val="21"/>
        </w:rPr>
        <w:t>R</w:t>
      </w:r>
      <w:r>
        <w:rPr>
          <w:sz w:val="21"/>
        </w:rPr>
        <w:t>TL</w:t>
      </w:r>
      <w:r w:rsidRPr="00A96558">
        <w:rPr>
          <w:rFonts w:hint="eastAsia"/>
          <w:sz w:val="21"/>
        </w:rPr>
        <w:t>逻辑图</w:t>
      </w:r>
    </w:p>
    <w:p w14:paraId="187EF8A1" w14:textId="4E05708A" w:rsidR="00DD78E2" w:rsidRPr="00357875" w:rsidRDefault="00DD78E2" w:rsidP="00DD78E2">
      <w:pPr>
        <w:ind w:firstLine="480"/>
      </w:pPr>
      <w:r w:rsidRPr="00357875">
        <w:t>具体功能包括：</w:t>
      </w:r>
    </w:p>
    <w:p w14:paraId="648BFF7A" w14:textId="43D3876F" w:rsidR="00883DFF" w:rsidRDefault="0013593D" w:rsidP="0013593D">
      <w:pPr>
        <w:ind w:firstLine="482"/>
      </w:pPr>
      <w:r w:rsidRPr="00BA08B1">
        <w:rPr>
          <w:rFonts w:hint="eastAsia"/>
          <w:b/>
          <w:bCs/>
        </w:rPr>
        <w:t>按键模块</w:t>
      </w:r>
      <w:r w:rsidR="00BA08B1" w:rsidRPr="00BA08B1">
        <w:rPr>
          <w:rFonts w:hint="eastAsia"/>
          <w:b/>
          <w:bCs/>
        </w:rPr>
        <w:t>:</w:t>
      </w:r>
      <w:r>
        <w:rPr>
          <w:rFonts w:hint="eastAsia"/>
        </w:rPr>
        <w:t>分别接受</w:t>
      </w:r>
      <w:r>
        <w:rPr>
          <w:rFonts w:hint="eastAsia"/>
        </w:rPr>
        <w:t>5</w:t>
      </w:r>
      <w:r>
        <w:rPr>
          <w:rFonts w:hint="eastAsia"/>
        </w:rPr>
        <w:t>个按键的输入，分别是</w:t>
      </w:r>
      <w:r>
        <w:rPr>
          <w:rFonts w:hint="eastAsia"/>
        </w:rPr>
        <w:t>key</w:t>
      </w:r>
      <w:r>
        <w:t>_wave</w:t>
      </w:r>
      <w:r w:rsidR="000371D2">
        <w:rPr>
          <w:rFonts w:hint="eastAsia"/>
        </w:rPr>
        <w:t>改变波形</w:t>
      </w:r>
      <w:r w:rsidR="00287353">
        <w:rPr>
          <w:rFonts w:hint="eastAsia"/>
        </w:rPr>
        <w:t>按键</w:t>
      </w:r>
      <w:r w:rsidR="000371D2">
        <w:rPr>
          <w:rFonts w:hint="eastAsia"/>
        </w:rPr>
        <w:t>、</w:t>
      </w:r>
      <w:r w:rsidR="000371D2">
        <w:t>key_frequence</w:t>
      </w:r>
      <w:r w:rsidR="000371D2">
        <w:rPr>
          <w:rFonts w:hint="eastAsia"/>
        </w:rPr>
        <w:t>改变波形频率</w:t>
      </w:r>
      <w:r w:rsidR="00287353">
        <w:rPr>
          <w:rFonts w:hint="eastAsia"/>
        </w:rPr>
        <w:t>按键</w:t>
      </w:r>
      <w:r w:rsidR="000371D2">
        <w:rPr>
          <w:rFonts w:hint="eastAsia"/>
        </w:rPr>
        <w:t>、</w:t>
      </w:r>
      <w:r w:rsidR="000371D2">
        <w:rPr>
          <w:rFonts w:hint="eastAsia"/>
        </w:rPr>
        <w:t>k</w:t>
      </w:r>
      <w:r w:rsidR="000371D2">
        <w:t>ey_amplitude</w:t>
      </w:r>
      <w:r w:rsidR="00287353">
        <w:rPr>
          <w:rFonts w:hint="eastAsia"/>
        </w:rPr>
        <w:t>改变波形幅值按键、</w:t>
      </w:r>
      <w:r w:rsidR="00287353">
        <w:rPr>
          <w:rFonts w:hint="eastAsia"/>
        </w:rPr>
        <w:t>key</w:t>
      </w:r>
      <w:r w:rsidR="00287353">
        <w:t>_offset</w:t>
      </w:r>
      <w:r w:rsidR="00287353">
        <w:rPr>
          <w:rFonts w:hint="eastAsia"/>
        </w:rPr>
        <w:t>改变波形直流偏移信号以及</w:t>
      </w:r>
      <w:r w:rsidR="00287353">
        <w:rPr>
          <w:rFonts w:hint="eastAsia"/>
        </w:rPr>
        <w:t>k</w:t>
      </w:r>
      <w:r w:rsidR="00287353">
        <w:t>ey_</w:t>
      </w:r>
      <w:r w:rsidR="00244C7E">
        <w:t>duty</w:t>
      </w:r>
      <w:r w:rsidR="00244C7E">
        <w:rPr>
          <w:rFonts w:hint="eastAsia"/>
        </w:rPr>
        <w:t>改变方波占空比按键，具体可见下图：</w:t>
      </w:r>
    </w:p>
    <w:p w14:paraId="379E5F68" w14:textId="4BC69AA7" w:rsidR="00244C7E" w:rsidRDefault="002308D4" w:rsidP="002308D4">
      <w:pPr>
        <w:ind w:firstLineChars="0" w:firstLine="0"/>
        <w:jc w:val="center"/>
      </w:pPr>
      <w:r>
        <w:pict w14:anchorId="7377648A">
          <v:shape id="_x0000_i1285" type="#_x0000_t75" style="width:363.55pt;height:191.75pt">
            <v:imagedata r:id="rId33" o:title="屏幕截图 2024-06-04 224434"/>
          </v:shape>
        </w:pict>
      </w:r>
    </w:p>
    <w:p w14:paraId="1D27D223" w14:textId="1A2DE3EB" w:rsidR="002F4B20" w:rsidRPr="002F4B20" w:rsidRDefault="002F4B20" w:rsidP="002F4B20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</w:t>
      </w:r>
      <w:r w:rsidR="00E639C4">
        <w:rPr>
          <w:sz w:val="21"/>
        </w:rPr>
        <w:t>6</w:t>
      </w:r>
      <w:r w:rsidRPr="00A96558">
        <w:rPr>
          <w:sz w:val="21"/>
        </w:rPr>
        <w:t xml:space="preserve"> </w:t>
      </w:r>
      <w:r>
        <w:rPr>
          <w:rFonts w:hint="eastAsia"/>
          <w:sz w:val="21"/>
        </w:rPr>
        <w:t>按键</w:t>
      </w:r>
      <w:r w:rsidR="00930D2B">
        <w:rPr>
          <w:rFonts w:hint="eastAsia"/>
          <w:sz w:val="21"/>
        </w:rPr>
        <w:t>模块中实例化的</w:t>
      </w:r>
      <w:r w:rsidR="00930D2B">
        <w:rPr>
          <w:sz w:val="21"/>
        </w:rPr>
        <w:t>5</w:t>
      </w:r>
      <w:r w:rsidR="00930D2B">
        <w:rPr>
          <w:rFonts w:hint="eastAsia"/>
          <w:sz w:val="21"/>
        </w:rPr>
        <w:t>个按键消抖模块</w:t>
      </w:r>
    </w:p>
    <w:p w14:paraId="389D09E5" w14:textId="01CC8389" w:rsidR="00BA08B1" w:rsidRPr="00BA08B1" w:rsidRDefault="00BA08B1" w:rsidP="00BA08B1">
      <w:pPr>
        <w:ind w:firstLine="480"/>
        <w:rPr>
          <w:rFonts w:hint="eastAsia"/>
        </w:rPr>
      </w:pPr>
      <w:r w:rsidRPr="00357875">
        <w:t>按键消抖：</w:t>
      </w:r>
      <w:r>
        <w:rPr>
          <w:rFonts w:hint="eastAsia"/>
        </w:rPr>
        <w:t>通过</w:t>
      </w:r>
      <w:r>
        <w:rPr>
          <w:rFonts w:hint="eastAsia"/>
        </w:rPr>
        <w:t>5</w:t>
      </w:r>
      <w:r>
        <w:rPr>
          <w:rFonts w:hint="eastAsia"/>
        </w:rPr>
        <w:t>个按键消抖模块</w:t>
      </w:r>
      <w:r>
        <w:rPr>
          <w:rFonts w:hint="eastAsia"/>
        </w:rPr>
        <w:t>(</w:t>
      </w:r>
      <w:r>
        <w:t>key_debounce.v)</w:t>
      </w:r>
      <w:r>
        <w:rPr>
          <w:rFonts w:hint="eastAsia"/>
        </w:rPr>
        <w:t>的实例化，</w:t>
      </w:r>
      <w:r w:rsidRPr="00357875">
        <w:t>按键信号直接输入往往会产生抖动现象，该模块通过硬件消抖电路对按键信号进行消抖处理，确保按键输入的稳定性和可靠性。</w:t>
      </w:r>
    </w:p>
    <w:p w14:paraId="3385C98F" w14:textId="37420461" w:rsidR="00B65270" w:rsidRDefault="00DD78E2" w:rsidP="002D127A">
      <w:pPr>
        <w:ind w:firstLine="482"/>
      </w:pPr>
      <w:r w:rsidRPr="00BA08B1">
        <w:rPr>
          <w:b/>
          <w:bCs/>
        </w:rPr>
        <w:t>状态机控制：</w:t>
      </w:r>
      <w:r w:rsidRPr="00357875">
        <w:t>根据按键输入，状态机模块实现波形生成的状态转换和参数设置。不同的按键操作对应不同的状态，如选择波形类型、调整频率、幅值、直流偏移和占</w:t>
      </w:r>
      <w:r w:rsidRPr="00357875">
        <w:lastRenderedPageBreak/>
        <w:t>空比等。状态机根据按键输入的状态转换规则，生成相应的控制信号，指导波形发生模块的工作。</w:t>
      </w:r>
    </w:p>
    <w:p w14:paraId="7AAEDE91" w14:textId="2EF6FDE0" w:rsidR="000C0414" w:rsidRDefault="000C0414" w:rsidP="000C0414">
      <w:pPr>
        <w:ind w:firstLine="480"/>
      </w:pPr>
      <w:r>
        <w:rPr>
          <w:rFonts w:hint="eastAsia"/>
        </w:rPr>
        <w:t>不同状态直接通过按键的转换关系如图所示：</w:t>
      </w:r>
    </w:p>
    <w:p w14:paraId="54763B0A" w14:textId="50D9B9C4" w:rsidR="000C0414" w:rsidRDefault="002F4B20" w:rsidP="002F4B20">
      <w:pPr>
        <w:ind w:firstLineChars="0" w:firstLine="0"/>
        <w:jc w:val="center"/>
      </w:pPr>
      <w:r>
        <w:rPr>
          <w:rFonts w:hint="eastAsia"/>
        </w:rPr>
        <w:pict w14:anchorId="332A55C3">
          <v:shape id="_x0000_i1293" type="#_x0000_t75" style="width:347.15pt;height:202.45pt">
            <v:imagedata r:id="rId34" o:title="屏幕截图 2024-06-04 230505"/>
          </v:shape>
        </w:pict>
      </w:r>
    </w:p>
    <w:p w14:paraId="4BB8674C" w14:textId="38C28745" w:rsidR="00930D2B" w:rsidRPr="00930D2B" w:rsidRDefault="00930D2B" w:rsidP="00930D2B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</w:t>
      </w:r>
      <w:r>
        <w:rPr>
          <w:sz w:val="21"/>
        </w:rPr>
        <w:t>7</w:t>
      </w:r>
      <w:r w:rsidR="00754FCC">
        <w:rPr>
          <w:rFonts w:hint="eastAsia"/>
          <w:sz w:val="21"/>
        </w:rPr>
        <w:t>不同状态之间的逻辑转换</w:t>
      </w:r>
      <w:r w:rsidRPr="00A96558">
        <w:rPr>
          <w:rFonts w:hint="eastAsia"/>
          <w:sz w:val="21"/>
        </w:rPr>
        <w:t>图</w:t>
      </w:r>
    </w:p>
    <w:p w14:paraId="5FF6469F" w14:textId="77777777" w:rsidR="00BA08B1" w:rsidRDefault="00BA5601" w:rsidP="00BA5601">
      <w:pPr>
        <w:ind w:firstLine="480"/>
      </w:pPr>
      <w:r>
        <w:rPr>
          <w:rFonts w:hint="eastAsia"/>
        </w:rPr>
        <w:t>波形发生器共设置了</w:t>
      </w:r>
      <w:r>
        <w:rPr>
          <w:rFonts w:hint="eastAsia"/>
        </w:rPr>
        <w:t>1</w:t>
      </w:r>
      <w:r>
        <w:t>3</w:t>
      </w:r>
      <w:r>
        <w:rPr>
          <w:rFonts w:hint="eastAsia"/>
        </w:rPr>
        <w:t>种状态，分别是</w:t>
      </w:r>
    </w:p>
    <w:p w14:paraId="5C777E13" w14:textId="77777777" w:rsidR="00BA08B1" w:rsidRDefault="009B4931" w:rsidP="000312D8">
      <w:pPr>
        <w:pStyle w:val="5"/>
      </w:pPr>
      <w:r>
        <w:rPr>
          <w:rFonts w:hint="eastAsia"/>
        </w:rPr>
        <w:t>方波输出状态</w:t>
      </w:r>
      <w:r>
        <w:rPr>
          <w:rFonts w:hint="eastAsia"/>
        </w:rPr>
        <w:t>(</w:t>
      </w:r>
      <w:r>
        <w:t>SQUARE)</w:t>
      </w:r>
    </w:p>
    <w:p w14:paraId="48D51505" w14:textId="5FFF5104" w:rsidR="000B39D4" w:rsidRDefault="009B4931" w:rsidP="000312D8">
      <w:pPr>
        <w:pStyle w:val="5"/>
        <w:rPr>
          <w:rFonts w:hint="eastAsia"/>
        </w:rPr>
      </w:pPr>
      <w:r>
        <w:rPr>
          <w:rFonts w:hint="eastAsia"/>
        </w:rPr>
        <w:t>方波频率可改变状态</w:t>
      </w:r>
      <w:r>
        <w:rPr>
          <w:rFonts w:hint="eastAsia"/>
        </w:rPr>
        <w:t>(</w:t>
      </w:r>
      <w:r>
        <w:t>SUQARE</w:t>
      </w:r>
      <w:r>
        <w:rPr>
          <w:rFonts w:hint="eastAsia"/>
        </w:rPr>
        <w:t>_</w:t>
      </w:r>
      <w:r>
        <w:t>FREQUENCE)</w:t>
      </w:r>
    </w:p>
    <w:p w14:paraId="458E5F69" w14:textId="77777777" w:rsidR="000B39D4" w:rsidRDefault="009B4931" w:rsidP="000312D8">
      <w:pPr>
        <w:pStyle w:val="5"/>
      </w:pPr>
      <w:r>
        <w:rPr>
          <w:rFonts w:hint="eastAsia"/>
        </w:rPr>
        <w:t>方波幅值可改变状态</w:t>
      </w:r>
      <w:r>
        <w:rPr>
          <w:rFonts w:hint="eastAsia"/>
        </w:rPr>
        <w:t>(</w:t>
      </w:r>
      <w:r>
        <w:t>SQUARE_</w:t>
      </w:r>
      <w:r w:rsidR="004C1400">
        <w:t>AMPLITUDE</w:t>
      </w:r>
      <w:r>
        <w:t>)</w:t>
      </w:r>
    </w:p>
    <w:p w14:paraId="16C5AD25" w14:textId="77777777" w:rsidR="000B39D4" w:rsidRDefault="004C1400" w:rsidP="000312D8">
      <w:pPr>
        <w:pStyle w:val="5"/>
      </w:pPr>
      <w:r>
        <w:rPr>
          <w:rFonts w:hint="eastAsia"/>
        </w:rPr>
        <w:t>方波直流偏移可改变状态</w:t>
      </w:r>
      <w:r>
        <w:rPr>
          <w:rFonts w:hint="eastAsia"/>
        </w:rPr>
        <w:t>(</w:t>
      </w:r>
      <w:r>
        <w:t>SQUARE_OFFSET)</w:t>
      </w:r>
    </w:p>
    <w:p w14:paraId="449FE217" w14:textId="4B4B661E" w:rsidR="000B39D4" w:rsidRDefault="004C1400" w:rsidP="000312D8">
      <w:pPr>
        <w:pStyle w:val="5"/>
      </w:pPr>
      <w:r>
        <w:rPr>
          <w:rFonts w:hint="eastAsia"/>
        </w:rPr>
        <w:t>方波占空比可改变状态</w:t>
      </w:r>
      <w:r>
        <w:rPr>
          <w:rFonts w:hint="eastAsia"/>
        </w:rPr>
        <w:t>(</w:t>
      </w:r>
      <w:r>
        <w:t>SQUARE_DUTY)</w:t>
      </w:r>
    </w:p>
    <w:p w14:paraId="26B97627" w14:textId="20019B05" w:rsidR="000B39D4" w:rsidRDefault="000B39D4" w:rsidP="000312D8">
      <w:pPr>
        <w:pStyle w:val="5"/>
      </w:pPr>
      <w:r>
        <w:rPr>
          <w:rFonts w:hint="eastAsia"/>
        </w:rPr>
        <w:t>正弦波</w:t>
      </w:r>
      <w:r>
        <w:rPr>
          <w:rFonts w:hint="eastAsia"/>
        </w:rPr>
        <w:t>输出状态</w:t>
      </w:r>
      <w:r>
        <w:rPr>
          <w:rFonts w:hint="eastAsia"/>
        </w:rPr>
        <w:t>(</w:t>
      </w:r>
      <w:r>
        <w:t>S</w:t>
      </w:r>
      <w:r>
        <w:t>INE</w:t>
      </w:r>
      <w:r>
        <w:t>)</w:t>
      </w:r>
    </w:p>
    <w:p w14:paraId="38326AD3" w14:textId="49232F6C" w:rsidR="000B39D4" w:rsidRDefault="00B42210" w:rsidP="000312D8">
      <w:pPr>
        <w:pStyle w:val="5"/>
        <w:rPr>
          <w:rFonts w:hint="eastAsia"/>
        </w:rPr>
      </w:pPr>
      <w:r>
        <w:rPr>
          <w:rFonts w:hint="eastAsia"/>
        </w:rPr>
        <w:t>正弦波</w:t>
      </w:r>
      <w:r w:rsidR="000B39D4">
        <w:rPr>
          <w:rFonts w:hint="eastAsia"/>
        </w:rPr>
        <w:t>频率可改变状态</w:t>
      </w:r>
      <w:r w:rsidR="000B39D4">
        <w:rPr>
          <w:rFonts w:hint="eastAsia"/>
        </w:rPr>
        <w:t>(</w:t>
      </w:r>
      <w:r w:rsidR="000B39D4">
        <w:t>S</w:t>
      </w:r>
      <w:r>
        <w:t>INE</w:t>
      </w:r>
      <w:r w:rsidR="000B39D4">
        <w:rPr>
          <w:rFonts w:hint="eastAsia"/>
        </w:rPr>
        <w:t>_</w:t>
      </w:r>
      <w:r w:rsidR="000B39D4">
        <w:t>FREQUENCE)</w:t>
      </w:r>
    </w:p>
    <w:p w14:paraId="5CC49652" w14:textId="7092E729" w:rsidR="00B42210" w:rsidRDefault="00B42210" w:rsidP="000312D8">
      <w:pPr>
        <w:pStyle w:val="5"/>
      </w:pPr>
      <w:r>
        <w:rPr>
          <w:rFonts w:hint="eastAsia"/>
        </w:rPr>
        <w:t>正弦波</w:t>
      </w:r>
      <w:r>
        <w:rPr>
          <w:rFonts w:hint="eastAsia"/>
        </w:rPr>
        <w:t>幅值可改变状态</w:t>
      </w:r>
      <w:r>
        <w:rPr>
          <w:rFonts w:hint="eastAsia"/>
        </w:rPr>
        <w:t>(</w:t>
      </w:r>
      <w:r>
        <w:t>S</w:t>
      </w:r>
      <w:r>
        <w:t>IN</w:t>
      </w:r>
      <w:r>
        <w:t>E_AMPLITUDE)</w:t>
      </w:r>
    </w:p>
    <w:p w14:paraId="2A8FCF7B" w14:textId="134ABB61" w:rsidR="00B42210" w:rsidRDefault="00B42210" w:rsidP="000312D8">
      <w:pPr>
        <w:pStyle w:val="5"/>
      </w:pPr>
      <w:r>
        <w:rPr>
          <w:rFonts w:hint="eastAsia"/>
        </w:rPr>
        <w:t>正弦波</w:t>
      </w:r>
      <w:r>
        <w:rPr>
          <w:rFonts w:hint="eastAsia"/>
        </w:rPr>
        <w:t>直流偏移可改变状态</w:t>
      </w:r>
      <w:r>
        <w:rPr>
          <w:rFonts w:hint="eastAsia"/>
        </w:rPr>
        <w:t>(</w:t>
      </w:r>
      <w:r>
        <w:t>S</w:t>
      </w:r>
      <w:r>
        <w:t>IN</w:t>
      </w:r>
      <w:r>
        <w:t>E_OFFSET)</w:t>
      </w:r>
    </w:p>
    <w:p w14:paraId="533F84A7" w14:textId="70E76252" w:rsidR="00B42210" w:rsidRDefault="00B42210" w:rsidP="000312D8">
      <w:pPr>
        <w:pStyle w:val="5"/>
      </w:pPr>
      <w:r>
        <w:rPr>
          <w:rFonts w:hint="eastAsia"/>
        </w:rPr>
        <w:t>三角</w:t>
      </w:r>
      <w:r>
        <w:rPr>
          <w:rFonts w:hint="eastAsia"/>
        </w:rPr>
        <w:t>波输出状态</w:t>
      </w:r>
      <w:r>
        <w:rPr>
          <w:rFonts w:hint="eastAsia"/>
        </w:rPr>
        <w:t>(</w:t>
      </w:r>
      <w:r>
        <w:t>TRIANGLE</w:t>
      </w:r>
      <w:r>
        <w:t>)</w:t>
      </w:r>
    </w:p>
    <w:p w14:paraId="3408FAAB" w14:textId="78D9E4D1" w:rsidR="00B42210" w:rsidRDefault="00B42210" w:rsidP="000312D8">
      <w:pPr>
        <w:pStyle w:val="5"/>
        <w:rPr>
          <w:rFonts w:hint="eastAsia"/>
        </w:rPr>
      </w:pPr>
      <w:r>
        <w:rPr>
          <w:rFonts w:hint="eastAsia"/>
        </w:rPr>
        <w:t>三角</w:t>
      </w:r>
      <w:r>
        <w:rPr>
          <w:rFonts w:hint="eastAsia"/>
        </w:rPr>
        <w:t>波频率可改变状态</w:t>
      </w:r>
      <w:r>
        <w:rPr>
          <w:rFonts w:hint="eastAsia"/>
        </w:rPr>
        <w:t>(</w:t>
      </w:r>
      <w:r>
        <w:t>TRIANGLE</w:t>
      </w:r>
      <w:r>
        <w:rPr>
          <w:rFonts w:hint="eastAsia"/>
        </w:rPr>
        <w:t>_</w:t>
      </w:r>
      <w:r>
        <w:t>FREQUENCE)</w:t>
      </w:r>
    </w:p>
    <w:p w14:paraId="6490DCE5" w14:textId="4D1AED07" w:rsidR="00C50ADA" w:rsidRDefault="00C50ADA" w:rsidP="000312D8">
      <w:pPr>
        <w:pStyle w:val="5"/>
      </w:pPr>
      <w:r>
        <w:rPr>
          <w:rFonts w:hint="eastAsia"/>
        </w:rPr>
        <w:t>三角</w:t>
      </w:r>
      <w:r>
        <w:rPr>
          <w:rFonts w:hint="eastAsia"/>
        </w:rPr>
        <w:t>波幅值可改变状态</w:t>
      </w:r>
      <w:r>
        <w:rPr>
          <w:rFonts w:hint="eastAsia"/>
        </w:rPr>
        <w:t>(</w:t>
      </w:r>
      <w:r>
        <w:t>TRIANGLE</w:t>
      </w:r>
      <w:r>
        <w:t>_AMPLITUDE)</w:t>
      </w:r>
    </w:p>
    <w:p w14:paraId="7B4B8C9D" w14:textId="6239D1E8" w:rsidR="00C50ADA" w:rsidRDefault="00C50ADA" w:rsidP="000312D8">
      <w:pPr>
        <w:pStyle w:val="5"/>
      </w:pPr>
      <w:r>
        <w:rPr>
          <w:rFonts w:hint="eastAsia"/>
        </w:rPr>
        <w:t>三角</w:t>
      </w:r>
      <w:r>
        <w:rPr>
          <w:rFonts w:hint="eastAsia"/>
        </w:rPr>
        <w:t>波直流偏移可改变状态</w:t>
      </w:r>
      <w:r>
        <w:rPr>
          <w:rFonts w:hint="eastAsia"/>
        </w:rPr>
        <w:t>(</w:t>
      </w:r>
      <w:r>
        <w:t>TRIANGLE</w:t>
      </w:r>
      <w:r>
        <w:t>_OFFSET)</w:t>
      </w:r>
    </w:p>
    <w:p w14:paraId="5F36AD49" w14:textId="15F72127" w:rsidR="0074376A" w:rsidRDefault="00AF6874" w:rsidP="000312D8">
      <w:pPr>
        <w:pStyle w:val="3"/>
      </w:pPr>
      <w:bookmarkStart w:id="76" w:name="_Toc168510533"/>
      <w:r>
        <w:rPr>
          <w:rFonts w:hint="eastAsia"/>
        </w:rPr>
        <w:t>顶层波形模块</w:t>
      </w:r>
      <w:bookmarkEnd w:id="76"/>
    </w:p>
    <w:p w14:paraId="08CC8CA5" w14:textId="2E596D2D" w:rsidR="00047B5A" w:rsidRDefault="00AF6874" w:rsidP="00047B5A">
      <w:pPr>
        <w:ind w:firstLine="480"/>
      </w:pPr>
      <w:r>
        <w:rPr>
          <w:rFonts w:hint="eastAsia"/>
        </w:rPr>
        <w:t>顶层</w:t>
      </w:r>
      <w:r w:rsidR="00047B5A">
        <w:rPr>
          <w:rFonts w:hint="eastAsia"/>
        </w:rPr>
        <w:t>波形模块，</w:t>
      </w:r>
      <w:r w:rsidR="00047B5A">
        <w:rPr>
          <w:rFonts w:hint="eastAsia"/>
        </w:rPr>
        <w:t>实例化</w:t>
      </w:r>
      <w:r w:rsidR="00047B5A">
        <w:rPr>
          <w:rFonts w:hint="eastAsia"/>
        </w:rPr>
        <w:t>三</w:t>
      </w:r>
      <w:r w:rsidR="00047B5A">
        <w:rPr>
          <w:rFonts w:hint="eastAsia"/>
        </w:rPr>
        <w:t>个子模块：</w:t>
      </w:r>
    </w:p>
    <w:p w14:paraId="2A3C52B6" w14:textId="3F200DA4" w:rsidR="00047B5A" w:rsidRDefault="0055349D" w:rsidP="00047B5A">
      <w:pPr>
        <w:ind w:firstLine="480"/>
      </w:pPr>
      <w:r>
        <w:rPr>
          <w:rFonts w:hint="eastAsia"/>
        </w:rPr>
        <w:t>X</w:t>
      </w:r>
      <w:r>
        <w:t>ADC</w:t>
      </w:r>
      <w:r w:rsidR="00047B5A">
        <w:rPr>
          <w:rFonts w:hint="eastAsia"/>
        </w:rPr>
        <w:t>模块</w:t>
      </w:r>
      <w:r w:rsidR="00047B5A">
        <w:rPr>
          <w:rFonts w:hint="eastAsia"/>
        </w:rPr>
        <w:t>(</w:t>
      </w:r>
      <w:r>
        <w:t>XADC</w:t>
      </w:r>
      <w:r>
        <w:rPr>
          <w:rFonts w:hint="eastAsia"/>
        </w:rPr>
        <w:t>_</w:t>
      </w:r>
      <w:r>
        <w:t>to_data</w:t>
      </w:r>
      <w:r w:rsidR="00047B5A">
        <w:t>.v),</w:t>
      </w:r>
      <w:r>
        <w:rPr>
          <w:rFonts w:hint="eastAsia"/>
        </w:rPr>
        <w:t>实现对于电位器的电位模拟信号与数字信号之间的转换，并</w:t>
      </w:r>
      <w:r w:rsidR="005D422B">
        <w:rPr>
          <w:rFonts w:hint="eastAsia"/>
        </w:rPr>
        <w:t>将数字信号作为波形的参数传给后面的波形模块</w:t>
      </w:r>
      <w:r w:rsidR="005D422B">
        <w:rPr>
          <w:rFonts w:hint="eastAsia"/>
        </w:rPr>
        <w:t>(</w:t>
      </w:r>
      <w:r w:rsidR="005D422B">
        <w:t>wave.v)</w:t>
      </w:r>
      <w:r w:rsidR="00047B5A">
        <w:rPr>
          <w:rFonts w:hint="eastAsia"/>
        </w:rPr>
        <w:t>。</w:t>
      </w:r>
    </w:p>
    <w:p w14:paraId="673DCF81" w14:textId="62517EDB" w:rsidR="00047B5A" w:rsidRPr="006F47E0" w:rsidRDefault="005D422B" w:rsidP="00047B5A">
      <w:pPr>
        <w:ind w:firstLine="480"/>
        <w:rPr>
          <w:rFonts w:hint="eastAsia"/>
        </w:rPr>
      </w:pPr>
      <w:r>
        <w:rPr>
          <w:rFonts w:hint="eastAsia"/>
        </w:rPr>
        <w:t>采样脉冲</w:t>
      </w:r>
      <w:r w:rsidR="00047B5A">
        <w:rPr>
          <w:rFonts w:hint="eastAsia"/>
        </w:rPr>
        <w:t>模块</w:t>
      </w:r>
      <w:r w:rsidR="00047B5A">
        <w:rPr>
          <w:rFonts w:hint="eastAsia"/>
        </w:rPr>
        <w:t>(</w:t>
      </w:r>
      <w:r>
        <w:rPr>
          <w:rFonts w:hint="eastAsia"/>
        </w:rPr>
        <w:t>pulse</w:t>
      </w:r>
      <w:r w:rsidR="00047B5A">
        <w:t xml:space="preserve">.v), </w:t>
      </w:r>
      <w:r w:rsidR="00047B5A">
        <w:rPr>
          <w:rFonts w:hint="eastAsia"/>
        </w:rPr>
        <w:t>根据</w:t>
      </w:r>
      <w:r w:rsidR="002E092D">
        <w:rPr>
          <w:rFonts w:hint="eastAsia"/>
        </w:rPr>
        <w:t>X</w:t>
      </w:r>
      <w:r w:rsidR="002E092D">
        <w:t>ADC</w:t>
      </w:r>
      <w:r w:rsidR="002E092D">
        <w:rPr>
          <w:rFonts w:hint="eastAsia"/>
        </w:rPr>
        <w:t>转换后的参数，确定需要的波形频率</w:t>
      </w:r>
      <w:r w:rsidR="000A23C3">
        <w:rPr>
          <w:rFonts w:hint="eastAsia"/>
        </w:rPr>
        <w:t>，计算出一个周期的时间，并将一个周期分为</w:t>
      </w:r>
      <w:r w:rsidR="000A23C3">
        <w:rPr>
          <w:rFonts w:hint="eastAsia"/>
        </w:rPr>
        <w:t>2</w:t>
      </w:r>
      <w:r w:rsidR="000A23C3">
        <w:t>55</w:t>
      </w:r>
      <w:r w:rsidR="000A23C3">
        <w:rPr>
          <w:rFonts w:hint="eastAsia"/>
        </w:rPr>
        <w:t>份，即：在一个波形周期内发出</w:t>
      </w:r>
      <w:r w:rsidR="000A23C3">
        <w:rPr>
          <w:rFonts w:hint="eastAsia"/>
        </w:rPr>
        <w:t>2</w:t>
      </w:r>
      <w:r w:rsidR="000A23C3">
        <w:t>55</w:t>
      </w:r>
      <w:r w:rsidR="000A23C3">
        <w:rPr>
          <w:rFonts w:hint="eastAsia"/>
        </w:rPr>
        <w:t>个采样脉冲</w:t>
      </w:r>
      <w:r w:rsidR="00A15493">
        <w:rPr>
          <w:rFonts w:hint="eastAsia"/>
        </w:rPr>
        <w:t>，在每一个采样脉冲改变后，保持</w:t>
      </w:r>
      <w:r w:rsidR="006C332E">
        <w:rPr>
          <w:rFonts w:hint="eastAsia"/>
        </w:rPr>
        <w:t>一定的时间，</w:t>
      </w:r>
      <w:r w:rsidR="00A15493">
        <w:rPr>
          <w:rFonts w:hint="eastAsia"/>
        </w:rPr>
        <w:t>完成对于数字信号到模拟信号的</w:t>
      </w:r>
      <w:r w:rsidR="00A15493">
        <w:rPr>
          <w:rFonts w:hint="eastAsia"/>
        </w:rPr>
        <w:lastRenderedPageBreak/>
        <w:t>转换</w:t>
      </w:r>
      <w:r w:rsidR="00047B5A" w:rsidRPr="00357875">
        <w:t>。</w:t>
      </w:r>
    </w:p>
    <w:p w14:paraId="5222F958" w14:textId="0A6BB180" w:rsidR="00047B5A" w:rsidRDefault="006C332E" w:rsidP="00047B5A">
      <w:pPr>
        <w:ind w:firstLine="480"/>
      </w:pPr>
      <w:r>
        <w:rPr>
          <w:rFonts w:hint="eastAsia"/>
        </w:rPr>
        <w:t>波形转换输出模块</w:t>
      </w:r>
      <w:r>
        <w:rPr>
          <w:rFonts w:hint="eastAsia"/>
        </w:rPr>
        <w:t>(wave.</w:t>
      </w:r>
      <w:r>
        <w:t>v)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="00635357">
        <w:rPr>
          <w:rFonts w:hint="eastAsia"/>
        </w:rPr>
        <w:t>根据</w:t>
      </w:r>
      <w:r w:rsidR="00B601C7">
        <w:rPr>
          <w:rFonts w:hint="eastAsia"/>
        </w:rPr>
        <w:t>传入的</w:t>
      </w:r>
      <w:r w:rsidR="00B601C7">
        <w:rPr>
          <w:rFonts w:hint="eastAsia"/>
        </w:rPr>
        <w:t>4</w:t>
      </w:r>
      <w:r w:rsidR="00B601C7">
        <w:rPr>
          <w:rFonts w:hint="eastAsia"/>
        </w:rPr>
        <w:t>个参数有效信号：频率改变有效信号</w:t>
      </w:r>
      <w:r w:rsidR="00B601C7">
        <w:rPr>
          <w:rFonts w:hint="eastAsia"/>
        </w:rPr>
        <w:t>(fre</w:t>
      </w:r>
      <w:r w:rsidR="00B601C7">
        <w:t>quence_valid)</w:t>
      </w:r>
      <w:r w:rsidR="00B601C7">
        <w:rPr>
          <w:rFonts w:hint="eastAsia"/>
        </w:rPr>
        <w:t>，幅值改变有效信号</w:t>
      </w:r>
      <w:r w:rsidR="00B601C7">
        <w:rPr>
          <w:rFonts w:hint="eastAsia"/>
        </w:rPr>
        <w:t>(</w:t>
      </w:r>
      <w:r w:rsidR="00B601C7">
        <w:t>amplitude</w:t>
      </w:r>
      <w:r w:rsidR="00D41DB1">
        <w:t>_valid</w:t>
      </w:r>
      <w:r w:rsidR="00B601C7">
        <w:t>)</w:t>
      </w:r>
      <w:r w:rsidR="00D41DB1">
        <w:rPr>
          <w:rFonts w:hint="eastAsia"/>
        </w:rPr>
        <w:t>，直流偏移改变有效信号</w:t>
      </w:r>
      <w:r w:rsidR="00D41DB1">
        <w:rPr>
          <w:rFonts w:hint="eastAsia"/>
        </w:rPr>
        <w:t>(offset</w:t>
      </w:r>
      <w:r w:rsidR="00D41DB1">
        <w:t>_valid)</w:t>
      </w:r>
      <w:r w:rsidR="00D41DB1">
        <w:rPr>
          <w:rFonts w:hint="eastAsia"/>
        </w:rPr>
        <w:t>，占空比改变有效信号</w:t>
      </w:r>
      <w:r w:rsidR="00D41DB1">
        <w:rPr>
          <w:rFonts w:hint="eastAsia"/>
        </w:rPr>
        <w:t>(</w:t>
      </w:r>
      <w:r w:rsidR="00D41DB1">
        <w:t>duty_valid)</w:t>
      </w:r>
      <w:r w:rsidR="00D41DB1">
        <w:rPr>
          <w:rFonts w:hint="eastAsia"/>
        </w:rPr>
        <w:t>，以及</w:t>
      </w:r>
      <w:r w:rsidR="00D41DB1">
        <w:rPr>
          <w:rFonts w:hint="eastAsia"/>
        </w:rPr>
        <w:t>X</w:t>
      </w:r>
      <w:r w:rsidR="00D41DB1">
        <w:t>ADC</w:t>
      </w:r>
      <w:r w:rsidR="00D41DB1">
        <w:rPr>
          <w:rFonts w:hint="eastAsia"/>
        </w:rPr>
        <w:t>输出的参数，对于波形的频率，幅值，直流偏移，占空比进行改变。并</w:t>
      </w:r>
      <w:r w:rsidR="00324EB6">
        <w:rPr>
          <w:rFonts w:hint="eastAsia"/>
        </w:rPr>
        <w:t>利用</w:t>
      </w:r>
      <w:r w:rsidR="00324EB6">
        <w:rPr>
          <w:rFonts w:hint="eastAsia"/>
        </w:rPr>
        <w:t>D</w:t>
      </w:r>
      <w:r w:rsidR="00324EB6">
        <w:t>DS</w:t>
      </w:r>
      <w:r w:rsidR="00324EB6">
        <w:rPr>
          <w:rFonts w:hint="eastAsia"/>
        </w:rPr>
        <w:t>波形生成原理，输出波形。具体的</w:t>
      </w:r>
      <w:r w:rsidR="00AA5559">
        <w:rPr>
          <w:rFonts w:hint="eastAsia"/>
        </w:rPr>
        <w:t>逻辑如下图所示：</w:t>
      </w:r>
    </w:p>
    <w:p w14:paraId="6085254F" w14:textId="21256737" w:rsidR="00AA5559" w:rsidRDefault="000F4CD4" w:rsidP="00AA5559">
      <w:pPr>
        <w:ind w:firstLineChars="0" w:firstLine="0"/>
        <w:jc w:val="center"/>
      </w:pPr>
      <w:r>
        <w:pict w14:anchorId="6F38202A">
          <v:shape id="_x0000_i1303" type="#_x0000_t75" style="width:322.95pt;height:164.65pt">
            <v:imagedata r:id="rId35" o:title="屏幕截图 2024-06-02 231639" croptop="16113f" cropbottom="5977f" cropleft="14244f" cropright="1353f"/>
          </v:shape>
        </w:pict>
      </w:r>
    </w:p>
    <w:p w14:paraId="32F560E1" w14:textId="0494F107" w:rsidR="000F4CD4" w:rsidRPr="000F4CD4" w:rsidRDefault="000F4CD4" w:rsidP="000F4CD4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</w:t>
      </w:r>
      <w:r>
        <w:rPr>
          <w:sz w:val="21"/>
        </w:rPr>
        <w:t>8</w:t>
      </w:r>
      <w:r w:rsidRPr="00A96558">
        <w:rPr>
          <w:sz w:val="21"/>
        </w:rPr>
        <w:t xml:space="preserve"> </w:t>
      </w:r>
      <w:r>
        <w:rPr>
          <w:rFonts w:hint="eastAsia"/>
          <w:sz w:val="21"/>
        </w:rPr>
        <w:t>波形发生模块</w:t>
      </w:r>
      <w:r w:rsidRPr="00A96558">
        <w:rPr>
          <w:rFonts w:hint="eastAsia"/>
          <w:sz w:val="21"/>
        </w:rPr>
        <w:t>原理</w:t>
      </w:r>
      <w:r>
        <w:rPr>
          <w:rFonts w:hint="eastAsia"/>
          <w:sz w:val="21"/>
        </w:rPr>
        <w:t>图</w:t>
      </w:r>
    </w:p>
    <w:p w14:paraId="1D03FC9D" w14:textId="27AA2B01" w:rsidR="00C50ADA" w:rsidRPr="00C50ADA" w:rsidRDefault="00B6475E" w:rsidP="000312D8">
      <w:pPr>
        <w:pStyle w:val="3"/>
        <w:rPr>
          <w:rFonts w:hint="eastAsia"/>
        </w:rPr>
      </w:pPr>
      <w:bookmarkStart w:id="77" w:name="_Toc168510534"/>
      <w:r>
        <w:rPr>
          <w:rFonts w:hint="eastAsia"/>
        </w:rPr>
        <w:t>模数转换</w:t>
      </w:r>
      <w:r w:rsidR="0063732E">
        <w:rPr>
          <w:rFonts w:hint="eastAsia"/>
        </w:rPr>
        <w:t>X</w:t>
      </w:r>
      <w:r w:rsidR="0063732E">
        <w:t>ADC</w:t>
      </w:r>
      <w:r w:rsidR="0063732E">
        <w:rPr>
          <w:rFonts w:hint="eastAsia"/>
        </w:rPr>
        <w:t>模块</w:t>
      </w:r>
      <w:r>
        <w:rPr>
          <w:rFonts w:hint="eastAsia"/>
        </w:rPr>
        <w:t>与采样脉冲模块</w:t>
      </w:r>
      <w:bookmarkEnd w:id="77"/>
    </w:p>
    <w:p w14:paraId="3F573379" w14:textId="77777777" w:rsidR="002F7C0F" w:rsidRDefault="002F7C0F" w:rsidP="002F7C0F">
      <w:pPr>
        <w:ind w:firstLine="480"/>
      </w:pPr>
      <w:r>
        <w:rPr>
          <w:rFonts w:hint="eastAsia"/>
        </w:rPr>
        <w:t>Xilinx</w:t>
      </w:r>
      <w:r>
        <w:rPr>
          <w:rFonts w:hint="eastAsia"/>
        </w:rPr>
        <w:t>的</w:t>
      </w:r>
      <w:r>
        <w:rPr>
          <w:rFonts w:hint="eastAsia"/>
        </w:rPr>
        <w:t>7</w:t>
      </w:r>
      <w:r>
        <w:rPr>
          <w:rFonts w:hint="eastAsia"/>
        </w:rPr>
        <w:t>系列</w:t>
      </w:r>
      <w:r>
        <w:rPr>
          <w:rFonts w:hint="eastAsia"/>
        </w:rPr>
        <w:t>FPGA</w:t>
      </w:r>
      <w:r>
        <w:rPr>
          <w:rFonts w:hint="eastAsia"/>
        </w:rPr>
        <w:t>增加了</w:t>
      </w:r>
      <w:r>
        <w:rPr>
          <w:rFonts w:hint="eastAsia"/>
        </w:rPr>
        <w:t>XADC</w:t>
      </w:r>
      <w:r>
        <w:rPr>
          <w:rFonts w:hint="eastAsia"/>
        </w:rPr>
        <w:t>硬核模块，为各种不同的应用提供了通用、高精度的模拟接口。提高系统集成度。</w:t>
      </w:r>
      <w:r>
        <w:rPr>
          <w:rFonts w:hint="eastAsia"/>
        </w:rPr>
        <w:t>XADC</w:t>
      </w:r>
      <w:r>
        <w:rPr>
          <w:rFonts w:hint="eastAsia"/>
        </w:rPr>
        <w:t>包括了双</w:t>
      </w:r>
      <w:r>
        <w:rPr>
          <w:rFonts w:hint="eastAsia"/>
        </w:rPr>
        <w:t>12</w:t>
      </w:r>
      <w:r>
        <w:rPr>
          <w:rFonts w:hint="eastAsia"/>
        </w:rPr>
        <w:t>位，</w:t>
      </w:r>
      <w:r>
        <w:rPr>
          <w:rFonts w:hint="eastAsia"/>
        </w:rPr>
        <w:t>1MSPS</w:t>
      </w:r>
      <w:r>
        <w:rPr>
          <w:rFonts w:hint="eastAsia"/>
        </w:rPr>
        <w:t>（</w:t>
      </w:r>
      <w:r>
        <w:rPr>
          <w:rFonts w:hint="eastAsia"/>
        </w:rPr>
        <w:t>Mega sample per second</w:t>
      </w:r>
      <w:r>
        <w:rPr>
          <w:rFonts w:hint="eastAsia"/>
        </w:rPr>
        <w:t>）采样率的</w:t>
      </w:r>
      <w:r>
        <w:rPr>
          <w:rFonts w:hint="eastAsia"/>
        </w:rPr>
        <w:t>ADC</w:t>
      </w:r>
      <w:r>
        <w:rPr>
          <w:rFonts w:hint="eastAsia"/>
        </w:rPr>
        <w:t>，以及片上传感器。在默认模式下，可以采集芯片温度和内部各个供电电压，用于监控</w:t>
      </w:r>
      <w:r>
        <w:rPr>
          <w:rFonts w:hint="eastAsia"/>
        </w:rPr>
        <w:t>FPGA</w:t>
      </w:r>
      <w:r>
        <w:rPr>
          <w:rFonts w:hint="eastAsia"/>
        </w:rPr>
        <w:t>内部状况。同时，</w:t>
      </w:r>
      <w:r>
        <w:rPr>
          <w:rFonts w:hint="eastAsia"/>
        </w:rPr>
        <w:t>ADC</w:t>
      </w:r>
      <w:r>
        <w:rPr>
          <w:rFonts w:hint="eastAsia"/>
        </w:rPr>
        <w:t>具有</w:t>
      </w:r>
      <w:r>
        <w:rPr>
          <w:rFonts w:hint="eastAsia"/>
        </w:rPr>
        <w:t>17</w:t>
      </w:r>
      <w:r>
        <w:rPr>
          <w:rFonts w:hint="eastAsia"/>
        </w:rPr>
        <w:t>个外部模拟输入通道（</w:t>
      </w:r>
      <w:r>
        <w:rPr>
          <w:rFonts w:hint="eastAsia"/>
        </w:rPr>
        <w:t>17</w:t>
      </w:r>
      <w:r>
        <w:rPr>
          <w:rFonts w:hint="eastAsia"/>
        </w:rPr>
        <w:t>对引脚），一对专用模拟差分输入对</w:t>
      </w:r>
      <w:r>
        <w:rPr>
          <w:rFonts w:hint="eastAsia"/>
        </w:rPr>
        <w:t>VP/VN</w:t>
      </w:r>
      <w:r>
        <w:rPr>
          <w:rFonts w:hint="eastAsia"/>
        </w:rPr>
        <w:t>，</w:t>
      </w:r>
      <w:r>
        <w:rPr>
          <w:rFonts w:hint="eastAsia"/>
        </w:rPr>
        <w:t>16</w:t>
      </w:r>
      <w:r>
        <w:rPr>
          <w:rFonts w:hint="eastAsia"/>
        </w:rPr>
        <w:t>对可复用的辅助模拟输入引脚</w:t>
      </w:r>
      <w:r>
        <w:rPr>
          <w:rFonts w:hint="eastAsia"/>
        </w:rPr>
        <w:t>ADXP/ADXN</w:t>
      </w:r>
      <w:r>
        <w:rPr>
          <w:rFonts w:hint="eastAsia"/>
        </w:rPr>
        <w:t>，不使用时可作为通用</w:t>
      </w:r>
      <w:r>
        <w:rPr>
          <w:rFonts w:hint="eastAsia"/>
        </w:rPr>
        <w:t>I/O</w:t>
      </w:r>
      <w:r>
        <w:rPr>
          <w:rFonts w:hint="eastAsia"/>
        </w:rPr>
        <w:t>使用。</w:t>
      </w:r>
    </w:p>
    <w:p w14:paraId="0F5E87D2" w14:textId="6196927B" w:rsidR="002F7C0F" w:rsidRDefault="00B31208" w:rsidP="002F7C0F">
      <w:pPr>
        <w:ind w:firstLineChars="0" w:firstLine="0"/>
        <w:jc w:val="center"/>
      </w:pPr>
      <w:r>
        <w:pict w14:anchorId="513476D9">
          <v:shape id="_x0000_i1297" type="#_x0000_t75" style="width:305.8pt;height:176.1pt">
            <v:imagedata r:id="rId36" o:title="9316cfe13a4b91f539fc45ca4c23f749" cropbottom="4297f"/>
          </v:shape>
        </w:pict>
      </w:r>
    </w:p>
    <w:p w14:paraId="388D351E" w14:textId="55DA3D0D" w:rsidR="002F7C0F" w:rsidRPr="00A96558" w:rsidRDefault="002F7C0F" w:rsidP="002F7C0F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74376A">
        <w:rPr>
          <w:sz w:val="21"/>
        </w:rPr>
        <w:t>-</w:t>
      </w:r>
      <w:r w:rsidR="000F4CD4">
        <w:rPr>
          <w:sz w:val="21"/>
        </w:rPr>
        <w:t>9</w:t>
      </w:r>
      <w:r w:rsidRPr="00A96558">
        <w:rPr>
          <w:sz w:val="21"/>
        </w:rPr>
        <w:t xml:space="preserve"> </w:t>
      </w:r>
      <w:r w:rsidRPr="00A96558">
        <w:rPr>
          <w:rFonts w:hint="eastAsia"/>
          <w:sz w:val="21"/>
        </w:rPr>
        <w:t>XDAC</w:t>
      </w:r>
      <w:r w:rsidRPr="00A96558">
        <w:rPr>
          <w:rFonts w:hint="eastAsia"/>
          <w:sz w:val="21"/>
        </w:rPr>
        <w:t>原理</w:t>
      </w:r>
    </w:p>
    <w:p w14:paraId="1C3B91B9" w14:textId="4EC6CEF8" w:rsidR="002F7C0F" w:rsidRDefault="00B31208" w:rsidP="002F7C0F">
      <w:pPr>
        <w:ind w:firstLineChars="0" w:firstLine="0"/>
        <w:jc w:val="center"/>
      </w:pPr>
      <w:r>
        <w:lastRenderedPageBreak/>
        <w:pict w14:anchorId="64C04656">
          <v:shape id="_x0000_i1298" type="#_x0000_t75" style="width:329.35pt;height:211.7pt">
            <v:imagedata r:id="rId37" o:title="a0c1bfb8dbde862a7bd5d9995d108405" cropbottom="5787f"/>
          </v:shape>
        </w:pict>
      </w:r>
    </w:p>
    <w:p w14:paraId="3452272C" w14:textId="002208E6" w:rsidR="002F7C0F" w:rsidRPr="006C3D2D" w:rsidRDefault="006C3D2D" w:rsidP="006C3D2D">
      <w:pPr>
        <w:ind w:firstLineChars="0" w:firstLine="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</w:t>
      </w:r>
      <w:r w:rsidR="000F4CD4">
        <w:rPr>
          <w:sz w:val="21"/>
        </w:rPr>
        <w:t>10</w:t>
      </w:r>
      <w:r>
        <w:rPr>
          <w:sz w:val="21"/>
        </w:rPr>
        <w:t xml:space="preserve"> </w:t>
      </w:r>
      <w:r w:rsidR="00CC2150">
        <w:rPr>
          <w:rFonts w:hint="eastAsia"/>
          <w:sz w:val="21"/>
        </w:rPr>
        <w:t>模数转换</w:t>
      </w:r>
      <w:r w:rsidRPr="00A96558">
        <w:rPr>
          <w:rFonts w:hint="eastAsia"/>
          <w:sz w:val="21"/>
        </w:rPr>
        <w:t>XDAC</w:t>
      </w:r>
      <w:r w:rsidRPr="00A96558">
        <w:rPr>
          <w:rFonts w:hint="eastAsia"/>
          <w:sz w:val="21"/>
        </w:rPr>
        <w:t>模块框图</w:t>
      </w:r>
    </w:p>
    <w:p w14:paraId="4EB588F8" w14:textId="369FCE1B" w:rsidR="002F7C0F" w:rsidRDefault="002F7C0F" w:rsidP="002F7C0F">
      <w:pPr>
        <w:ind w:firstLine="480"/>
      </w:pPr>
      <w:r>
        <w:rPr>
          <w:rFonts w:hint="eastAsia"/>
        </w:rPr>
        <w:t>首先，</w:t>
      </w:r>
      <w:r w:rsidRPr="00E80733">
        <w:rPr>
          <w:rFonts w:hint="eastAsia"/>
        </w:rPr>
        <w:t>通过</w:t>
      </w:r>
      <w:r w:rsidRPr="00E80733">
        <w:rPr>
          <w:rFonts w:hint="eastAsia"/>
        </w:rPr>
        <w:t>IP</w:t>
      </w:r>
      <w:r w:rsidRPr="00E80733">
        <w:rPr>
          <w:rFonts w:hint="eastAsia"/>
        </w:rPr>
        <w:t>目录添加</w:t>
      </w:r>
      <w:r w:rsidRPr="00E80733">
        <w:rPr>
          <w:rFonts w:hint="eastAsia"/>
        </w:rPr>
        <w:t>XADC IP</w:t>
      </w:r>
      <w:r w:rsidRPr="00E80733">
        <w:rPr>
          <w:rFonts w:hint="eastAsia"/>
        </w:rPr>
        <w:t>核到设计中，通过</w:t>
      </w:r>
      <w:r w:rsidRPr="00E80733">
        <w:rPr>
          <w:rFonts w:hint="eastAsia"/>
        </w:rPr>
        <w:t>GUI</w:t>
      </w:r>
      <w:r w:rsidRPr="00E80733">
        <w:rPr>
          <w:rFonts w:hint="eastAsia"/>
        </w:rPr>
        <w:t>对</w:t>
      </w:r>
      <w:r w:rsidRPr="00E80733">
        <w:rPr>
          <w:rFonts w:hint="eastAsia"/>
        </w:rPr>
        <w:t>XADC Wizard IP</w:t>
      </w:r>
      <w:r w:rsidRPr="00E80733">
        <w:rPr>
          <w:rFonts w:hint="eastAsia"/>
        </w:rPr>
        <w:t>核模块进行配置。根据用户设置，自动配置相关寄存器。</w:t>
      </w:r>
      <w:r>
        <w:rPr>
          <w:rFonts w:hint="eastAsia"/>
        </w:rPr>
        <w:t>然后，新建一个读取模块用于读取模拟信号转化的数字信号，在本项目中为</w:t>
      </w:r>
      <w:r w:rsidR="00CC2150">
        <w:t>XADC</w:t>
      </w:r>
      <w:r w:rsidR="00CC2150">
        <w:rPr>
          <w:rFonts w:hint="eastAsia"/>
        </w:rPr>
        <w:t>输出模块</w:t>
      </w:r>
      <w:r w:rsidR="00CC2150">
        <w:rPr>
          <w:rFonts w:hint="eastAsia"/>
        </w:rPr>
        <w:t>(data</w:t>
      </w:r>
      <w:r w:rsidR="00CC2150">
        <w:t>_output.v)</w:t>
      </w:r>
      <w:r>
        <w:rPr>
          <w:rFonts w:hint="eastAsia"/>
        </w:rPr>
        <w:t>。</w:t>
      </w:r>
      <w:r w:rsidR="003F2691">
        <w:rPr>
          <w:rFonts w:hint="eastAsia"/>
        </w:rPr>
        <w:t>X</w:t>
      </w:r>
      <w:r w:rsidR="003F2691">
        <w:t>ADC</w:t>
      </w:r>
      <w:r w:rsidR="003F2691">
        <w:rPr>
          <w:rFonts w:hint="eastAsia"/>
        </w:rPr>
        <w:t>的模块结构如下图所示：</w:t>
      </w:r>
    </w:p>
    <w:p w14:paraId="2BB2AAA4" w14:textId="33341C3A" w:rsidR="003F2691" w:rsidRDefault="00B67BF6" w:rsidP="00B67BF6">
      <w:pPr>
        <w:ind w:firstLineChars="0" w:firstLine="0"/>
        <w:jc w:val="center"/>
      </w:pPr>
      <w:r>
        <w:rPr>
          <w:rFonts w:hint="eastAsia"/>
        </w:rPr>
        <w:pict w14:anchorId="30582710">
          <v:shape id="_x0000_i1314" type="#_x0000_t75" style="width:340.05pt;height:153.25pt">
            <v:imagedata r:id="rId38" o:title="屏幕截图 2024-06-02 231752" croptop="16418f" cropbottom="10933f" cropleft="14139f" cropright="1808f"/>
          </v:shape>
        </w:pict>
      </w:r>
    </w:p>
    <w:p w14:paraId="712B9A0F" w14:textId="7683B5D5" w:rsidR="00C15E72" w:rsidRPr="00E639C4" w:rsidRDefault="00C15E72" w:rsidP="00E639C4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-1</w:t>
      </w:r>
      <w:r>
        <w:rPr>
          <w:sz w:val="21"/>
        </w:rPr>
        <w:t>1</w:t>
      </w:r>
      <w:r>
        <w:rPr>
          <w:sz w:val="21"/>
        </w:rPr>
        <w:t xml:space="preserve"> </w:t>
      </w:r>
      <w:r>
        <w:rPr>
          <w:rFonts w:hint="eastAsia"/>
          <w:sz w:val="21"/>
        </w:rPr>
        <w:t>模数转换</w:t>
      </w:r>
      <w:r w:rsidRPr="00A96558">
        <w:rPr>
          <w:rFonts w:hint="eastAsia"/>
          <w:sz w:val="21"/>
        </w:rPr>
        <w:t>XDAC</w:t>
      </w:r>
      <w:r>
        <w:rPr>
          <w:rFonts w:hint="eastAsia"/>
          <w:sz w:val="21"/>
        </w:rPr>
        <w:t>逻辑</w:t>
      </w:r>
      <w:r w:rsidRPr="00A96558">
        <w:rPr>
          <w:rFonts w:hint="eastAsia"/>
          <w:sz w:val="21"/>
        </w:rPr>
        <w:t>图</w:t>
      </w:r>
    </w:p>
    <w:p w14:paraId="77B3C69E" w14:textId="661F8371" w:rsidR="00B42210" w:rsidRPr="00C15E72" w:rsidRDefault="00376A70" w:rsidP="00B42210">
      <w:pPr>
        <w:ind w:firstLine="480"/>
        <w:rPr>
          <w:rFonts w:hint="eastAsia"/>
        </w:rPr>
      </w:pPr>
      <w:r>
        <w:rPr>
          <w:rFonts w:hint="eastAsia"/>
        </w:rPr>
        <w:t>对于数码管输出模块</w:t>
      </w:r>
      <w:r>
        <w:rPr>
          <w:rFonts w:hint="eastAsia"/>
        </w:rPr>
        <w:t>(show</w:t>
      </w:r>
      <w:r>
        <w:t>_high_low</w:t>
      </w:r>
      <w:r>
        <w:rPr>
          <w:rFonts w:hint="eastAsia"/>
        </w:rPr>
        <w:t>.v</w:t>
      </w:r>
      <w:r>
        <w:t>)</w:t>
      </w:r>
      <w:r>
        <w:rPr>
          <w:rFonts w:hint="eastAsia"/>
        </w:rPr>
        <w:t>，需要将</w:t>
      </w:r>
      <w:r>
        <w:rPr>
          <w:rFonts w:hint="eastAsia"/>
        </w:rPr>
        <w:t>X</w:t>
      </w:r>
      <w:r>
        <w:t>ADC</w:t>
      </w:r>
      <w:r>
        <w:rPr>
          <w:rFonts w:hint="eastAsia"/>
        </w:rPr>
        <w:t>转换后的</w:t>
      </w:r>
      <w:r>
        <w:rPr>
          <w:rFonts w:hint="eastAsia"/>
        </w:rPr>
        <w:t>2</w:t>
      </w:r>
      <w:r>
        <w:rPr>
          <w:rFonts w:hint="eastAsia"/>
        </w:rPr>
        <w:t>进制数字信号转换为</w:t>
      </w:r>
      <w:r w:rsidR="000C7651">
        <w:rPr>
          <w:rFonts w:hint="eastAsia"/>
        </w:rPr>
        <w:t>B</w:t>
      </w:r>
      <w:r w:rsidR="000C7651">
        <w:t>CD</w:t>
      </w:r>
      <w:r w:rsidR="000C7651">
        <w:rPr>
          <w:rFonts w:hint="eastAsia"/>
        </w:rPr>
        <w:t>码，故需要加入一个码制转换模块</w:t>
      </w:r>
      <w:r w:rsidR="000C7651">
        <w:rPr>
          <w:rFonts w:hint="eastAsia"/>
        </w:rPr>
        <w:t>(</w:t>
      </w:r>
      <w:r w:rsidR="000C7651">
        <w:t xml:space="preserve">bin2BCD.v), </w:t>
      </w:r>
      <w:r w:rsidR="000C7651">
        <w:rPr>
          <w:rFonts w:hint="eastAsia"/>
        </w:rPr>
        <w:t>转换后的</w:t>
      </w:r>
      <w:r w:rsidR="00E639C4">
        <w:rPr>
          <w:rFonts w:hint="eastAsia"/>
        </w:rPr>
        <w:t>为</w:t>
      </w:r>
      <w:r w:rsidR="00E639C4">
        <w:rPr>
          <w:rFonts w:hint="eastAsia"/>
        </w:rPr>
        <w:t>8</w:t>
      </w:r>
      <w:r w:rsidR="00E639C4">
        <w:rPr>
          <w:rFonts w:hint="eastAsia"/>
        </w:rPr>
        <w:t>位</w:t>
      </w:r>
      <w:r w:rsidR="00E639C4">
        <w:rPr>
          <w:rFonts w:hint="eastAsia"/>
        </w:rPr>
        <w:t>B</w:t>
      </w:r>
      <w:r w:rsidR="00E639C4">
        <w:t>CD</w:t>
      </w:r>
      <w:r w:rsidR="00E639C4">
        <w:rPr>
          <w:rFonts w:hint="eastAsia"/>
        </w:rPr>
        <w:t>码，用于数码管的显示输出。</w:t>
      </w:r>
    </w:p>
    <w:p w14:paraId="78A4CAE8" w14:textId="267A7D88" w:rsidR="000B39D4" w:rsidRPr="000B39D4" w:rsidRDefault="003F773F" w:rsidP="000312D8">
      <w:pPr>
        <w:pStyle w:val="3"/>
        <w:rPr>
          <w:rFonts w:hint="eastAsia"/>
        </w:rPr>
      </w:pPr>
      <w:bookmarkStart w:id="78" w:name="_Toc168510535"/>
      <w:r>
        <w:rPr>
          <w:rFonts w:hint="eastAsia"/>
        </w:rPr>
        <w:t>波形产生模块</w:t>
      </w:r>
      <w:bookmarkEnd w:id="78"/>
    </w:p>
    <w:p w14:paraId="2699658A" w14:textId="02F683AD" w:rsidR="000B39D4" w:rsidRDefault="00EE4D77" w:rsidP="000B39D4">
      <w:pPr>
        <w:ind w:firstLine="480"/>
      </w:pPr>
      <w:r>
        <w:rPr>
          <w:rFonts w:hint="eastAsia"/>
        </w:rPr>
        <w:t>利用</w:t>
      </w:r>
      <w:r>
        <w:rPr>
          <w:rFonts w:hint="eastAsia"/>
        </w:rPr>
        <w:t>D</w:t>
      </w:r>
      <w:r>
        <w:t>DS</w:t>
      </w:r>
      <w:r>
        <w:rPr>
          <w:rFonts w:hint="eastAsia"/>
        </w:rPr>
        <w:t>原理，产生波形，下面实例化了</w:t>
      </w:r>
      <w:r>
        <w:rPr>
          <w:rFonts w:hint="eastAsia"/>
        </w:rPr>
        <w:t>3</w:t>
      </w:r>
      <w:r>
        <w:rPr>
          <w:rFonts w:hint="eastAsia"/>
        </w:rPr>
        <w:t>个子模块。</w:t>
      </w:r>
    </w:p>
    <w:p w14:paraId="4626280A" w14:textId="4437EFEF" w:rsidR="00EE4D77" w:rsidRDefault="00EE4D77" w:rsidP="000B39D4">
      <w:pPr>
        <w:ind w:firstLine="480"/>
      </w:pPr>
      <w:r>
        <w:rPr>
          <w:rFonts w:hint="eastAsia"/>
        </w:rPr>
        <w:t>方波模块</w:t>
      </w:r>
      <w:r>
        <w:rPr>
          <w:rFonts w:hint="eastAsia"/>
        </w:rPr>
        <w:t>(</w:t>
      </w:r>
      <w:r>
        <w:t>square.v)</w:t>
      </w:r>
      <w:r w:rsidR="0048783A">
        <w:rPr>
          <w:rFonts w:hint="eastAsia"/>
        </w:rPr>
        <w:t>，正弦波模块</w:t>
      </w:r>
      <w:r w:rsidR="0048783A">
        <w:rPr>
          <w:rFonts w:hint="eastAsia"/>
        </w:rPr>
        <w:t>(</w:t>
      </w:r>
      <w:r w:rsidR="0048783A">
        <w:t xml:space="preserve">sine.v), </w:t>
      </w:r>
      <w:r w:rsidR="0048783A">
        <w:rPr>
          <w:rFonts w:hint="eastAsia"/>
        </w:rPr>
        <w:t>三角波模块</w:t>
      </w:r>
      <w:r w:rsidR="0048783A">
        <w:rPr>
          <w:rFonts w:hint="eastAsia"/>
        </w:rPr>
        <w:t>(triangle</w:t>
      </w:r>
      <w:r w:rsidR="0048783A">
        <w:t>.v)</w:t>
      </w:r>
      <w:r w:rsidR="0048783A">
        <w:rPr>
          <w:rFonts w:hint="eastAsia"/>
        </w:rPr>
        <w:t>，根据输入的参数</w:t>
      </w:r>
      <w:r w:rsidR="001E325A">
        <w:rPr>
          <w:rFonts w:hint="eastAsia"/>
        </w:rPr>
        <w:t>，以及</w:t>
      </w:r>
      <w:r w:rsidR="001E325A">
        <w:rPr>
          <w:rFonts w:hint="eastAsia"/>
        </w:rPr>
        <w:t>X</w:t>
      </w:r>
      <w:r w:rsidR="001E325A">
        <w:t>ADC</w:t>
      </w:r>
      <w:r w:rsidR="001E325A">
        <w:rPr>
          <w:rFonts w:hint="eastAsia"/>
        </w:rPr>
        <w:t>的调节参数，将产生波形。并根据需要的波形，进行数据的选择性输出</w:t>
      </w:r>
      <w:r w:rsidR="001E325A">
        <w:rPr>
          <w:rFonts w:hint="eastAsia"/>
        </w:rPr>
        <w:t>(select</w:t>
      </w:r>
      <w:r w:rsidR="00B6475E">
        <w:t>_wave.v</w:t>
      </w:r>
      <w:r w:rsidR="001E325A">
        <w:t>)</w:t>
      </w:r>
      <w:r w:rsidR="00E64C16">
        <w:rPr>
          <w:rFonts w:hint="eastAsia"/>
        </w:rPr>
        <w:t>。</w:t>
      </w:r>
    </w:p>
    <w:p w14:paraId="30FC82D6" w14:textId="5B5A7C31" w:rsidR="00433E0B" w:rsidRDefault="00433E0B" w:rsidP="00433E0B">
      <w:pPr>
        <w:ind w:firstLineChars="0" w:firstLine="0"/>
        <w:jc w:val="center"/>
      </w:pPr>
      <w:r>
        <w:lastRenderedPageBreak/>
        <w:pict w14:anchorId="051CE641">
          <v:shape id="_x0000_i1438" type="#_x0000_t75" style="width:340.75pt;height:163.95pt">
            <v:imagedata r:id="rId39" o:title="屏幕截图 2024-06-02 231721" croptop="16106f" cropbottom="5980f" cropleft="14189f" cropright="1464f"/>
          </v:shape>
        </w:pict>
      </w:r>
    </w:p>
    <w:p w14:paraId="395B5608" w14:textId="36365B5F" w:rsidR="00433E0B" w:rsidRPr="00433E0B" w:rsidRDefault="00433E0B" w:rsidP="00433E0B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-1</w:t>
      </w:r>
      <w:r w:rsidR="00F5080B">
        <w:rPr>
          <w:sz w:val="21"/>
        </w:rPr>
        <w:t>2</w:t>
      </w:r>
      <w:r>
        <w:rPr>
          <w:sz w:val="21"/>
        </w:rPr>
        <w:t xml:space="preserve"> </w:t>
      </w:r>
      <w:r w:rsidR="00F5080B">
        <w:rPr>
          <w:rFonts w:hint="eastAsia"/>
          <w:sz w:val="21"/>
        </w:rPr>
        <w:t>波形发生模块</w:t>
      </w:r>
      <w:r>
        <w:rPr>
          <w:rFonts w:hint="eastAsia"/>
          <w:sz w:val="21"/>
        </w:rPr>
        <w:t>逻辑</w:t>
      </w:r>
      <w:r w:rsidRPr="00A96558">
        <w:rPr>
          <w:rFonts w:hint="eastAsia"/>
          <w:sz w:val="21"/>
        </w:rPr>
        <w:t>图</w:t>
      </w:r>
    </w:p>
    <w:p w14:paraId="0B414CC0" w14:textId="285B9FFE" w:rsidR="00C87E54" w:rsidRPr="00C87E54" w:rsidRDefault="00C87E54" w:rsidP="00C87E54">
      <w:pPr>
        <w:ind w:firstLine="480"/>
        <w:rPr>
          <w:noProof w:val="0"/>
          <w:kern w:val="0"/>
        </w:rPr>
      </w:pPr>
      <w:r>
        <w:rPr>
          <w:rFonts w:hint="eastAsia"/>
        </w:rPr>
        <w:t>下面对于</w:t>
      </w:r>
      <w:r>
        <w:t>DDS</w:t>
      </w:r>
      <w:r>
        <w:t>（直接数字合成）原理</w:t>
      </w:r>
      <w:r w:rsidR="007009F9">
        <w:rPr>
          <w:rFonts w:hint="eastAsia"/>
        </w:rPr>
        <w:t>做一简单</w:t>
      </w:r>
      <w:r>
        <w:t>介绍</w:t>
      </w:r>
      <w:r>
        <w:rPr>
          <w:rFonts w:hint="eastAsia"/>
          <w:noProof w:val="0"/>
          <w:kern w:val="0"/>
        </w:rPr>
        <w:t>：</w:t>
      </w:r>
      <w:r>
        <w:t>直接数字合成（</w:t>
      </w:r>
      <w:r>
        <w:t>Direct Digital Synthesis</w:t>
      </w:r>
      <w:r>
        <w:t>，</w:t>
      </w:r>
      <w:r>
        <w:t>DDS</w:t>
      </w:r>
      <w:r>
        <w:t>）是一种数字信号生成技术，广泛应用于波形发生器、频率合成器和信号处理系统中。</w:t>
      </w:r>
      <w:r>
        <w:t>DDS</w:t>
      </w:r>
      <w:r>
        <w:t>能够生成高精度、可编程的波形，如正弦波、方波和三角波。其主要原理是通过数字处理和数模转换技术，以高精度和高稳定性生成各种波形信号。</w:t>
      </w:r>
    </w:p>
    <w:p w14:paraId="5EC55787" w14:textId="77777777" w:rsidR="00C87E54" w:rsidRPr="00090E8B" w:rsidRDefault="00C87E54" w:rsidP="00365FF5">
      <w:pPr>
        <w:pStyle w:val="5"/>
        <w:numPr>
          <w:ilvl w:val="4"/>
          <w:numId w:val="12"/>
        </w:numPr>
      </w:pPr>
      <w:r w:rsidRPr="00090E8B">
        <w:t>DDS</w:t>
      </w:r>
      <w:r w:rsidRPr="00090E8B">
        <w:t>系统的核心组件包括：</w:t>
      </w:r>
    </w:p>
    <w:p w14:paraId="53BBC024" w14:textId="54D024E4" w:rsidR="00C87E54" w:rsidRDefault="00090E8B" w:rsidP="00C87E54">
      <w:pPr>
        <w:ind w:firstLine="480"/>
      </w:pPr>
      <w:r>
        <w:t xml:space="preserve">1. </w:t>
      </w:r>
      <w:r w:rsidR="00C87E54" w:rsidRPr="007009F9">
        <w:t>相位累加器（</w:t>
      </w:r>
      <w:r w:rsidR="00C87E54" w:rsidRPr="007009F9">
        <w:t>Phase Accumulator, PA</w:t>
      </w:r>
      <w:r w:rsidR="00C87E54" w:rsidRPr="007009F9">
        <w:t>）</w:t>
      </w:r>
      <w:r w:rsidR="00C87E54">
        <w:t>：相位累加器是</w:t>
      </w:r>
      <w:r w:rsidR="00C87E54">
        <w:t>DDS</w:t>
      </w:r>
      <w:r w:rsidR="00C87E54">
        <w:t>的核心，它通过不断累加相位增量（</w:t>
      </w:r>
      <w:r w:rsidR="00C87E54">
        <w:t>Phase Increment, PI</w:t>
      </w:r>
      <w:r w:rsidR="00C87E54">
        <w:t>）产生一个线性增长的相位信号。相位累加器的输出通常是一个固定位宽的数字信号，表示当前的相位。</w:t>
      </w:r>
    </w:p>
    <w:p w14:paraId="64C706B5" w14:textId="52BEBBE3" w:rsidR="00C87E54" w:rsidRDefault="00090E8B" w:rsidP="00090E8B">
      <w:pPr>
        <w:ind w:firstLine="480"/>
      </w:pPr>
      <w:r>
        <w:rPr>
          <w:rFonts w:hint="eastAsia"/>
        </w:rPr>
        <w:t>2</w:t>
      </w:r>
      <w:r>
        <w:t xml:space="preserve">. </w:t>
      </w:r>
      <w:r w:rsidR="00C87E54" w:rsidRPr="00090E8B">
        <w:t>相位增量（</w:t>
      </w:r>
      <w:r w:rsidR="00C87E54" w:rsidRPr="00090E8B">
        <w:t>Phase Increment, PI</w:t>
      </w:r>
      <w:r w:rsidR="00C87E54" w:rsidRPr="00090E8B">
        <w:t>）：</w:t>
      </w:r>
      <w:r w:rsidR="00C87E54">
        <w:t>相位增量决定了输出信号的频率。相位增量的大小由控制信号设定，改变相位增量即可改变输出信号的频率。</w:t>
      </w:r>
    </w:p>
    <w:p w14:paraId="42594198" w14:textId="23E76AD6" w:rsidR="00C87E54" w:rsidRDefault="00090E8B" w:rsidP="00090E8B">
      <w:pPr>
        <w:ind w:firstLine="480"/>
      </w:pPr>
      <w:r>
        <w:rPr>
          <w:rFonts w:hint="eastAsia"/>
        </w:rPr>
        <w:t>3</w:t>
      </w:r>
      <w:r>
        <w:t xml:space="preserve">. </w:t>
      </w:r>
      <w:r w:rsidR="00C87E54" w:rsidRPr="00090E8B">
        <w:t>波形查找表（</w:t>
      </w:r>
      <w:r w:rsidR="00C87E54" w:rsidRPr="00090E8B">
        <w:t>Waveform Lookup Table, LUT</w:t>
      </w:r>
      <w:r w:rsidR="00C87E54" w:rsidRPr="00090E8B">
        <w:t>）：</w:t>
      </w:r>
      <w:r w:rsidR="00C87E54">
        <w:t>波形查找表存储了一周期波形的数字化样本（如正弦波的样本值）。相位累加器的输出作为查找表的地址，从查找表中读取相应的波形值。</w:t>
      </w:r>
    </w:p>
    <w:p w14:paraId="3BE96347" w14:textId="50375944" w:rsidR="00C87E54" w:rsidRDefault="00BE0ECE" w:rsidP="00090E8B">
      <w:pPr>
        <w:ind w:firstLine="480"/>
      </w:pPr>
      <w:r>
        <w:t>4</w:t>
      </w:r>
      <w:r w:rsidR="00090E8B">
        <w:t xml:space="preserve">. </w:t>
      </w:r>
      <w:r w:rsidR="00C87E54" w:rsidRPr="00090E8B">
        <w:t>频率控制字（</w:t>
      </w:r>
      <w:r w:rsidR="00C87E54" w:rsidRPr="00090E8B">
        <w:t>Frequency Control Word, FCW</w:t>
      </w:r>
      <w:r w:rsidR="00C87E54" w:rsidRPr="00090E8B">
        <w:t>）：</w:t>
      </w:r>
      <w:r w:rsidR="00C87E54">
        <w:t>决定输出信号的频率，其值与相位增量有关。</w:t>
      </w:r>
    </w:p>
    <w:p w14:paraId="039277EF" w14:textId="77777777" w:rsidR="00C87E54" w:rsidRPr="00090E8B" w:rsidRDefault="00C87E54" w:rsidP="000312D8">
      <w:pPr>
        <w:pStyle w:val="5"/>
      </w:pPr>
      <w:r w:rsidRPr="00090E8B">
        <w:t>DDS</w:t>
      </w:r>
      <w:r w:rsidRPr="00090E8B">
        <w:t>系统的基本工作流程：</w:t>
      </w:r>
    </w:p>
    <w:p w14:paraId="250FB6D6" w14:textId="77777777" w:rsidR="00C87E54" w:rsidRDefault="00C87E54" w:rsidP="00C87E54">
      <w:pPr>
        <w:ind w:firstLine="480"/>
      </w:pPr>
      <w:r w:rsidRPr="00BE0ECE">
        <w:t>相位累加：</w:t>
      </w:r>
      <w:r>
        <w:t>在每个时钟周期中，相位累加器累加相位增量，产生一个新的相位值。</w:t>
      </w:r>
    </w:p>
    <w:p w14:paraId="66E5ED42" w14:textId="77777777" w:rsidR="00C87E54" w:rsidRDefault="00C87E54" w:rsidP="00C87E54">
      <w:pPr>
        <w:ind w:firstLine="480"/>
      </w:pPr>
      <w:r w:rsidRPr="00BE0ECE">
        <w:t>波形查找：</w:t>
      </w:r>
      <w:r>
        <w:t>将相位累加器的输出作为地址，查找波形查找表中对应的波形样本值。</w:t>
      </w:r>
    </w:p>
    <w:p w14:paraId="1DCBDBB0" w14:textId="77777777" w:rsidR="00C87E54" w:rsidRDefault="00C87E54" w:rsidP="00C87E54">
      <w:pPr>
        <w:ind w:firstLine="480"/>
      </w:pPr>
      <w:r w:rsidRPr="00BE0ECE">
        <w:t>数模转换：</w:t>
      </w:r>
      <w:r>
        <w:t>将查找表输出的数字波形样本通过</w:t>
      </w:r>
      <w:r>
        <w:t>DAC</w:t>
      </w:r>
      <w:r>
        <w:t>转换为模拟信号，输出所需波形。</w:t>
      </w:r>
    </w:p>
    <w:p w14:paraId="134866DE" w14:textId="6B68102D" w:rsidR="00C87E54" w:rsidRPr="00AF6874" w:rsidRDefault="00C87E54" w:rsidP="000312D8">
      <w:pPr>
        <w:pStyle w:val="5"/>
      </w:pPr>
      <w:r w:rsidRPr="00AF6874">
        <w:t>频率调整</w:t>
      </w:r>
    </w:p>
    <w:p w14:paraId="5B9F12DC" w14:textId="77777777" w:rsidR="00C87E54" w:rsidRDefault="00C87E54" w:rsidP="00C87E54">
      <w:pPr>
        <w:ind w:firstLine="480"/>
      </w:pPr>
      <w:r>
        <w:t>DDS</w:t>
      </w:r>
      <w:r>
        <w:t>系统输出信号的频率由相位增量决定。相位增量的计算公式为：</w:t>
      </w:r>
    </w:p>
    <w:p w14:paraId="6A7C693A" w14:textId="18C9D4C7" w:rsidR="009760DF" w:rsidRDefault="00433E0B" w:rsidP="009760DF">
      <w:pPr>
        <w:ind w:firstLineChars="0" w:firstLine="0"/>
        <w:jc w:val="center"/>
        <w:rPr>
          <w:rFonts w:hint="eastAsia"/>
          <w:color w:val="0D0D0D"/>
          <w:sz w:val="29"/>
          <w:szCs w:val="29"/>
          <w:bdr w:val="none" w:sz="0" w:space="0" w:color="auto" w:frame="1"/>
        </w:rPr>
      </w:pPr>
      <w:r w:rsidRPr="009760DF">
        <w:rPr>
          <w:color w:val="0D0D0D"/>
          <w:sz w:val="29"/>
          <w:szCs w:val="29"/>
          <w:bdr w:val="none" w:sz="0" w:space="0" w:color="auto" w:frame="1"/>
        </w:rPr>
        <w:object w:dxaOrig="1640" w:dyaOrig="740" w14:anchorId="5FAD52EE">
          <v:shape id="_x0000_i1402" type="#_x0000_t75" style="width:114.75pt;height:52.05pt" o:ole="">
            <v:imagedata r:id="rId40" o:title=""/>
          </v:shape>
          <o:OLEObject Type="Embed" ProgID="Equation.DSMT4" ShapeID="_x0000_i1402" DrawAspect="Content" ObjectID="_1779123653" r:id="rId41"/>
        </w:object>
      </w:r>
    </w:p>
    <w:p w14:paraId="19D84D6A" w14:textId="6F2145B7" w:rsidR="00C87E54" w:rsidRDefault="00C87E54" w:rsidP="00C87E54">
      <w:pPr>
        <w:ind w:firstLine="480"/>
      </w:pPr>
      <w:r>
        <w:t>其中：</w:t>
      </w:r>
    </w:p>
    <w:p w14:paraId="1A1E9CB3" w14:textId="5BE29B64" w:rsidR="00C87E54" w:rsidRDefault="00B77AF4" w:rsidP="00C87E54">
      <w:pPr>
        <w:ind w:firstLine="580"/>
      </w:pPr>
      <w:r w:rsidRPr="00B77AF4">
        <w:rPr>
          <w:rStyle w:val="katex-mathml"/>
          <w:color w:val="0D0D0D"/>
          <w:position w:val="-6"/>
          <w:sz w:val="29"/>
          <w:szCs w:val="29"/>
          <w:bdr w:val="none" w:sz="0" w:space="0" w:color="auto" w:frame="1"/>
        </w:rPr>
        <w:object w:dxaOrig="380" w:dyaOrig="279" w14:anchorId="684B672A">
          <v:shape id="_x0000_i1411" type="#_x0000_t75" style="width:19.25pt;height:14.25pt" o:ole="">
            <v:imagedata r:id="rId42" o:title=""/>
          </v:shape>
          <o:OLEObject Type="Embed" ProgID="Equation.DSMT4" ShapeID="_x0000_i1411" DrawAspect="Content" ObjectID="_1779123654" r:id="rId43"/>
        </w:object>
      </w:r>
      <w:r w:rsidR="00C87E54">
        <w:t xml:space="preserve"> </w:t>
      </w:r>
      <w:r w:rsidR="00C87E54">
        <w:t>是相位增量。</w:t>
      </w:r>
    </w:p>
    <w:p w14:paraId="236E3F0E" w14:textId="6811A9EC" w:rsidR="00C87E54" w:rsidRDefault="00B77AF4" w:rsidP="00C87E54">
      <w:pPr>
        <w:ind w:firstLine="580"/>
      </w:pPr>
      <w:r w:rsidRPr="00B77AF4">
        <w:rPr>
          <w:rStyle w:val="katex-mathml"/>
          <w:color w:val="0D0D0D"/>
          <w:position w:val="-12"/>
          <w:sz w:val="29"/>
          <w:szCs w:val="29"/>
          <w:bdr w:val="none" w:sz="0" w:space="0" w:color="auto" w:frame="1"/>
        </w:rPr>
        <w:object w:dxaOrig="380" w:dyaOrig="360" w14:anchorId="0A556D47">
          <v:shape id="_x0000_i1414" type="#_x0000_t75" style="width:19.25pt;height:17.8pt" o:ole="">
            <v:imagedata r:id="rId44" o:title=""/>
          </v:shape>
          <o:OLEObject Type="Embed" ProgID="Equation.DSMT4" ShapeID="_x0000_i1414" DrawAspect="Content" ObjectID="_1779123655" r:id="rId45"/>
        </w:object>
      </w:r>
      <w:r w:rsidR="00C87E54">
        <w:t>是频率控制字。</w:t>
      </w:r>
    </w:p>
    <w:p w14:paraId="5775CADF" w14:textId="7DE0DF51" w:rsidR="00C87E54" w:rsidRDefault="00B77AF4" w:rsidP="00C87E54">
      <w:pPr>
        <w:ind w:firstLine="580"/>
      </w:pPr>
      <w:r w:rsidRPr="00B77AF4">
        <w:rPr>
          <w:rStyle w:val="katex-mathml"/>
          <w:rFonts w:ascii="Cambria Math" w:hAnsi="Cambria Math" w:cs="Cambria Math"/>
          <w:color w:val="0D0D0D"/>
          <w:position w:val="-12"/>
          <w:sz w:val="29"/>
          <w:szCs w:val="29"/>
          <w:bdr w:val="none" w:sz="0" w:space="0" w:color="auto" w:frame="1"/>
        </w:rPr>
        <w:object w:dxaOrig="380" w:dyaOrig="360" w14:anchorId="5F4BA46B">
          <v:shape id="_x0000_i1417" type="#_x0000_t75" style="width:19.25pt;height:17.8pt" o:ole="">
            <v:imagedata r:id="rId46" o:title=""/>
          </v:shape>
          <o:OLEObject Type="Embed" ProgID="Equation.DSMT4" ShapeID="_x0000_i1417" DrawAspect="Content" ObjectID="_1779123656" r:id="rId47"/>
        </w:object>
      </w:r>
      <w:r w:rsidR="00C87E54">
        <w:rPr>
          <w:rStyle w:val="vlist-s"/>
          <w:color w:val="0D0D0D"/>
          <w:sz w:val="2"/>
          <w:szCs w:val="2"/>
          <w:bdr w:val="single" w:sz="2" w:space="0" w:color="E3E3E3" w:frame="1"/>
        </w:rPr>
        <w:t>​</w:t>
      </w:r>
      <w:r w:rsidR="00C87E54">
        <w:t xml:space="preserve"> </w:t>
      </w:r>
      <w:r w:rsidR="00C87E54">
        <w:t>是系统时钟频率。</w:t>
      </w:r>
    </w:p>
    <w:p w14:paraId="5CF4B9D8" w14:textId="7FFB2D76" w:rsidR="00C87E54" w:rsidRDefault="007E23A1" w:rsidP="00C87E54">
      <w:pPr>
        <w:ind w:firstLine="580"/>
      </w:pPr>
      <w:r w:rsidRPr="007E23A1">
        <w:rPr>
          <w:rStyle w:val="katex-mathml"/>
          <w:rFonts w:ascii="Cambria Math" w:hAnsi="Cambria Math" w:cs="Cambria Math"/>
          <w:color w:val="0D0D0D"/>
          <w:position w:val="-6"/>
          <w:sz w:val="29"/>
          <w:szCs w:val="29"/>
          <w:bdr w:val="none" w:sz="0" w:space="0" w:color="auto" w:frame="1"/>
        </w:rPr>
        <w:object w:dxaOrig="200" w:dyaOrig="220" w14:anchorId="16527D03">
          <v:shape id="_x0000_i1420" type="#_x0000_t75" style="width:10pt;height:10.7pt" o:ole="">
            <v:imagedata r:id="rId48" o:title=""/>
          </v:shape>
          <o:OLEObject Type="Embed" ProgID="Equation.DSMT4" ShapeID="_x0000_i1420" DrawAspect="Content" ObjectID="_1779123657" r:id="rId49"/>
        </w:object>
      </w:r>
      <w:r w:rsidR="00C87E54">
        <w:t xml:space="preserve"> </w:t>
      </w:r>
      <w:r w:rsidR="00C87E54">
        <w:t>是相位累加器的位宽。</w:t>
      </w:r>
    </w:p>
    <w:p w14:paraId="338A7A1F" w14:textId="74E49649" w:rsidR="00C87E54" w:rsidRDefault="00C87E54" w:rsidP="00C87E54">
      <w:pPr>
        <w:ind w:firstLine="480"/>
      </w:pPr>
      <w:r>
        <w:t>通过改变频率控制字</w:t>
      </w:r>
      <w:r w:rsidR="007E23A1" w:rsidRPr="00B77AF4">
        <w:rPr>
          <w:rStyle w:val="katex-mathml"/>
          <w:color w:val="0D0D0D"/>
          <w:position w:val="-12"/>
          <w:sz w:val="29"/>
          <w:szCs w:val="29"/>
          <w:bdr w:val="none" w:sz="0" w:space="0" w:color="auto" w:frame="1"/>
        </w:rPr>
        <w:object w:dxaOrig="380" w:dyaOrig="360" w14:anchorId="4778BDBF">
          <v:shape id="_x0000_i1421" type="#_x0000_t75" style="width:19.25pt;height:17.8pt" o:ole="">
            <v:imagedata r:id="rId44" o:title=""/>
          </v:shape>
          <o:OLEObject Type="Embed" ProgID="Equation.DSMT4" ShapeID="_x0000_i1421" DrawAspect="Content" ObjectID="_1779123658" r:id="rId50"/>
        </w:object>
      </w:r>
      <w:r>
        <w:t>的值，可以调整输出信号的频率。较大的频率控制字对应较大的相位增量，从而产生较高频率的输出信号。</w:t>
      </w:r>
    </w:p>
    <w:p w14:paraId="00666237" w14:textId="40066A61" w:rsidR="0081669D" w:rsidRDefault="00433E0B" w:rsidP="0081669D">
      <w:pPr>
        <w:ind w:firstLineChars="0" w:firstLine="0"/>
        <w:jc w:val="center"/>
        <w:rPr>
          <w:rFonts w:hint="eastAsia"/>
        </w:rPr>
      </w:pPr>
      <w:r w:rsidRPr="0081669D">
        <w:object w:dxaOrig="1500" w:dyaOrig="639" w14:anchorId="48A0CE4A">
          <v:shape id="_x0000_i1431" type="#_x0000_t75" style="width:114.75pt;height:49.2pt" o:ole="">
            <v:imagedata r:id="rId51" o:title=""/>
          </v:shape>
          <o:OLEObject Type="Embed" ProgID="Equation.DSMT4" ShapeID="_x0000_i1431" DrawAspect="Content" ObjectID="_1779123659" r:id="rId52"/>
        </w:object>
      </w:r>
    </w:p>
    <w:p w14:paraId="29D9A0AE" w14:textId="6726B934" w:rsidR="007E23A1" w:rsidRDefault="007E23A1" w:rsidP="007E23A1">
      <w:pPr>
        <w:ind w:firstLine="480"/>
      </w:pPr>
      <w:r>
        <w:rPr>
          <w:rFonts w:hint="eastAsia"/>
        </w:rPr>
        <w:t>具体的原理</w:t>
      </w:r>
      <w:r w:rsidR="0081669D">
        <w:rPr>
          <w:rFonts w:hint="eastAsia"/>
        </w:rPr>
        <w:t>图，如</w:t>
      </w:r>
      <w:r>
        <w:rPr>
          <w:rFonts w:hint="eastAsia"/>
        </w:rPr>
        <w:t>下图所示：</w:t>
      </w:r>
    </w:p>
    <w:p w14:paraId="31E8B1ED" w14:textId="79614770" w:rsidR="007E23A1" w:rsidRDefault="0078516F" w:rsidP="0081669D">
      <w:pPr>
        <w:ind w:firstLineChars="0" w:firstLine="0"/>
        <w:jc w:val="center"/>
      </w:pPr>
      <w:r w:rsidRPr="0081669D">
        <w:pict w14:anchorId="7749914F">
          <v:shape id="Picture 2" o:spid="_x0000_i1426" type="#_x0000_t75" alt="16 状态相位累加器运行的简化图" style="width:267.35pt;height:273.75pt;visibility:visible;mso-wrap-style:square">
            <v:imagedata r:id="rId53" o:title="16 状态相位累加器运行的简化图"/>
          </v:shape>
        </w:pict>
      </w:r>
    </w:p>
    <w:p w14:paraId="3B162267" w14:textId="2CEC3724" w:rsidR="0081669D" w:rsidRPr="00E639C4" w:rsidRDefault="0081669D" w:rsidP="0081669D">
      <w:pPr>
        <w:ind w:firstLineChars="0" w:firstLine="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-1</w:t>
      </w:r>
      <w:r w:rsidR="00F5080B">
        <w:rPr>
          <w:sz w:val="21"/>
        </w:rPr>
        <w:t>3</w:t>
      </w:r>
      <w:r>
        <w:rPr>
          <w:sz w:val="21"/>
        </w:rPr>
        <w:t xml:space="preserve"> </w:t>
      </w:r>
      <w:r w:rsidR="0078516F">
        <w:rPr>
          <w:sz w:val="21"/>
        </w:rPr>
        <w:t>DDS</w:t>
      </w:r>
      <w:r w:rsidR="0078516F">
        <w:rPr>
          <w:rFonts w:hint="eastAsia"/>
          <w:sz w:val="21"/>
        </w:rPr>
        <w:t>改变频率原理</w:t>
      </w:r>
      <w:r w:rsidRPr="00A96558">
        <w:rPr>
          <w:rFonts w:hint="eastAsia"/>
          <w:sz w:val="21"/>
        </w:rPr>
        <w:t>图</w:t>
      </w:r>
    </w:p>
    <w:p w14:paraId="027008D0" w14:textId="77777777" w:rsidR="0081669D" w:rsidRPr="0081669D" w:rsidRDefault="0081669D" w:rsidP="0081669D">
      <w:pPr>
        <w:ind w:firstLineChars="0" w:firstLine="0"/>
        <w:jc w:val="center"/>
        <w:rPr>
          <w:rFonts w:hint="eastAsia"/>
        </w:rPr>
      </w:pPr>
    </w:p>
    <w:p w14:paraId="627BCB41" w14:textId="7CD9FE9C" w:rsidR="00C87E54" w:rsidRPr="00433E0B" w:rsidRDefault="00C87E54" w:rsidP="000312D8">
      <w:pPr>
        <w:pStyle w:val="5"/>
      </w:pPr>
      <w:r w:rsidRPr="00433E0B">
        <w:t>幅值调整</w:t>
      </w:r>
    </w:p>
    <w:p w14:paraId="42316E34" w14:textId="77777777" w:rsidR="00C87E54" w:rsidRDefault="00C87E54" w:rsidP="00C87E54">
      <w:pPr>
        <w:ind w:firstLine="480"/>
      </w:pPr>
      <w:r>
        <w:t>DDS</w:t>
      </w:r>
      <w:r>
        <w:t>系统输出信号的幅值可以通过以下几种方式调整：</w:t>
      </w:r>
    </w:p>
    <w:p w14:paraId="7D5DA8D0" w14:textId="77777777" w:rsidR="00C87E54" w:rsidRDefault="00C87E54" w:rsidP="00C87E54">
      <w:pPr>
        <w:ind w:firstLine="480"/>
      </w:pPr>
      <w:r w:rsidRPr="00433E0B">
        <w:t>查找表调整：</w:t>
      </w:r>
      <w:r>
        <w:t>直接调整波形查找表中的样本值。增加查找表中的样本值可以提高输出信号的幅值。</w:t>
      </w:r>
    </w:p>
    <w:p w14:paraId="0D22314C" w14:textId="77777777" w:rsidR="00C87E54" w:rsidRDefault="00C87E54" w:rsidP="00C87E54">
      <w:pPr>
        <w:ind w:firstLine="480"/>
      </w:pPr>
      <w:r w:rsidRPr="00433E0B">
        <w:t>数模转换器调整：</w:t>
      </w:r>
      <w:r>
        <w:t>在数模转换器之后，使用可变增益放大器调整模拟信号的幅值。</w:t>
      </w:r>
    </w:p>
    <w:p w14:paraId="73C9DC4A" w14:textId="77777777" w:rsidR="00C87E54" w:rsidRDefault="00C87E54" w:rsidP="00C87E54">
      <w:pPr>
        <w:ind w:firstLine="480"/>
      </w:pPr>
      <w:r w:rsidRPr="00433E0B">
        <w:t>数字乘法器调整：</w:t>
      </w:r>
      <w:r>
        <w:t>在查找表输出和数模转换器之间使用数字乘法器，按比例缩放查找表输出的样本值。</w:t>
      </w:r>
    </w:p>
    <w:p w14:paraId="01BBB9D5" w14:textId="77777777" w:rsidR="002A7BEF" w:rsidRDefault="002A7BEF" w:rsidP="002A7BEF">
      <w:pPr>
        <w:pStyle w:val="2"/>
      </w:pPr>
      <w:bookmarkStart w:id="79" w:name="_Toc57972628"/>
      <w:bookmarkStart w:id="80" w:name="_Toc168510536"/>
      <w:r>
        <w:rPr>
          <w:rFonts w:hint="eastAsia"/>
        </w:rPr>
        <w:lastRenderedPageBreak/>
        <w:t>硬件占用</w:t>
      </w:r>
      <w:bookmarkEnd w:id="79"/>
      <w:bookmarkEnd w:id="80"/>
    </w:p>
    <w:p w14:paraId="19D4E40B" w14:textId="77777777" w:rsidR="002A7BEF" w:rsidRDefault="002A7BEF" w:rsidP="002A7BEF">
      <w:pPr>
        <w:ind w:firstLine="480"/>
      </w:pPr>
      <w:r>
        <w:rPr>
          <w:rFonts w:hint="eastAsia"/>
        </w:rPr>
        <w:t>由下图可见本实验的硬件占用情况：</w:t>
      </w:r>
    </w:p>
    <w:p w14:paraId="173D2E4D" w14:textId="010B8205" w:rsidR="002A7BEF" w:rsidRDefault="002A7BEF" w:rsidP="002A7BEF">
      <w:pPr>
        <w:ind w:firstLine="480"/>
      </w:pPr>
      <w:r>
        <w:rPr>
          <w:rFonts w:hint="eastAsia"/>
        </w:rPr>
        <w:t>由</w:t>
      </w:r>
      <w:r>
        <w:t>I</w:t>
      </w:r>
      <w:r>
        <w:rPr>
          <w:rFonts w:hint="eastAsia"/>
        </w:rPr>
        <w:t>mlement</w:t>
      </w:r>
      <w:r>
        <w:t>ation report</w:t>
      </w:r>
      <w:r>
        <w:rPr>
          <w:rFonts w:hint="eastAsia"/>
        </w:rPr>
        <w:t>可见硬件占用情况</w:t>
      </w:r>
      <w:r w:rsidR="001B1421">
        <w:rPr>
          <w:rFonts w:hint="eastAsia"/>
        </w:rPr>
        <w:t>较好</w:t>
      </w:r>
      <w:r>
        <w:rPr>
          <w:rFonts w:hint="eastAsia"/>
        </w:rPr>
        <w:t>，查找表</w:t>
      </w:r>
      <w:r>
        <w:rPr>
          <w:rFonts w:hint="eastAsia"/>
        </w:rPr>
        <w:t>LUT</w:t>
      </w:r>
      <w:r w:rsidR="00C7498D">
        <w:rPr>
          <w:rFonts w:hint="eastAsia"/>
        </w:rPr>
        <w:t>占用了</w:t>
      </w:r>
      <w:r w:rsidR="00927B0A">
        <w:rPr>
          <w:rFonts w:hint="eastAsia"/>
        </w:rPr>
        <w:t>2</w:t>
      </w:r>
      <w:r w:rsidR="00927B0A">
        <w:t>5%</w:t>
      </w:r>
      <w:r w:rsidR="00927B0A">
        <w:rPr>
          <w:rFonts w:hint="eastAsia"/>
        </w:rPr>
        <w:t>，</w:t>
      </w:r>
      <w:r>
        <w:rPr>
          <w:rFonts w:hint="eastAsia"/>
        </w:rPr>
        <w:t>触发器</w:t>
      </w:r>
      <w:r>
        <w:rPr>
          <w:rFonts w:hint="eastAsia"/>
        </w:rPr>
        <w:t>FF</w:t>
      </w:r>
      <w:r w:rsidR="00927B0A">
        <w:rPr>
          <w:rFonts w:hint="eastAsia"/>
        </w:rPr>
        <w:t xml:space="preserve"> </w:t>
      </w:r>
      <w:r>
        <w:rPr>
          <w:rFonts w:hint="eastAsia"/>
        </w:rPr>
        <w:t>1</w:t>
      </w:r>
      <w:r>
        <w:t>%</w:t>
      </w:r>
      <w:r>
        <w:rPr>
          <w:rFonts w:hint="eastAsia"/>
        </w:rPr>
        <w:t>，</w:t>
      </w:r>
      <w:r w:rsidR="00C7498D">
        <w:rPr>
          <w:rFonts w:hint="eastAsia"/>
        </w:rPr>
        <w:t>D</w:t>
      </w:r>
      <w:r w:rsidR="00C7498D">
        <w:t>SP</w:t>
      </w:r>
      <w:r w:rsidR="00C7498D">
        <w:rPr>
          <w:rFonts w:hint="eastAsia"/>
        </w:rPr>
        <w:t>占用</w:t>
      </w:r>
      <w:r w:rsidR="00C7498D">
        <w:rPr>
          <w:rFonts w:hint="eastAsia"/>
        </w:rPr>
        <w:t>2</w:t>
      </w:r>
      <w:r w:rsidR="00C7498D">
        <w:t>9%</w:t>
      </w:r>
      <w:r w:rsidR="00C7498D">
        <w:rPr>
          <w:rFonts w:hint="eastAsia"/>
        </w:rPr>
        <w:t>，</w:t>
      </w:r>
      <w:r>
        <w:rPr>
          <w:rFonts w:hint="eastAsia"/>
        </w:rPr>
        <w:t>IO</w:t>
      </w:r>
      <w:r>
        <w:rPr>
          <w:rFonts w:hint="eastAsia"/>
        </w:rPr>
        <w:t>占用情况为</w:t>
      </w:r>
      <w:r>
        <w:rPr>
          <w:rFonts w:hint="eastAsia"/>
        </w:rPr>
        <w:t>1</w:t>
      </w:r>
      <w:r>
        <w:t>5%</w:t>
      </w:r>
      <w:r>
        <w:rPr>
          <w:rFonts w:hint="eastAsia"/>
        </w:rPr>
        <w:t>。</w:t>
      </w:r>
    </w:p>
    <w:p w14:paraId="341E3BC7" w14:textId="5637D7CF" w:rsidR="001B1421" w:rsidRDefault="001B1421" w:rsidP="001B1421">
      <w:pPr>
        <w:ind w:firstLineChars="0" w:firstLine="0"/>
        <w:jc w:val="center"/>
        <w:rPr>
          <w:rFonts w:hint="eastAsia"/>
        </w:rPr>
      </w:pPr>
      <w:r>
        <w:pict w14:anchorId="4F887D16">
          <v:shape id="_x0000_i1449" type="#_x0000_t75" style="width:371.4pt;height:238.1pt">
            <v:imagedata r:id="rId54" o:title="屏幕截图 2024-06-05 100851"/>
          </v:shape>
        </w:pict>
      </w:r>
    </w:p>
    <w:p w14:paraId="10ACBB33" w14:textId="56ADC74C" w:rsidR="009B035B" w:rsidRDefault="001B1421" w:rsidP="00927B0A">
      <w:pPr>
        <w:ind w:firstLine="420"/>
        <w:jc w:val="center"/>
        <w:rPr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 w:rsidR="00927B0A">
        <w:rPr>
          <w:sz w:val="21"/>
        </w:rPr>
        <w:t>-14</w:t>
      </w:r>
      <w:r w:rsidRPr="00A96558">
        <w:rPr>
          <w:sz w:val="21"/>
        </w:rPr>
        <w:t xml:space="preserve"> I</w:t>
      </w:r>
      <w:r w:rsidRPr="00A96558">
        <w:rPr>
          <w:rFonts w:hint="eastAsia"/>
          <w:sz w:val="21"/>
        </w:rPr>
        <w:t>mlement</w:t>
      </w:r>
      <w:r w:rsidRPr="00A96558">
        <w:rPr>
          <w:sz w:val="21"/>
        </w:rPr>
        <w:t>ation report</w:t>
      </w:r>
    </w:p>
    <w:p w14:paraId="63C393B0" w14:textId="7E38CF94" w:rsidR="00927B0A" w:rsidRPr="00287D62" w:rsidRDefault="00287D62" w:rsidP="00287D62">
      <w:pPr>
        <w:ind w:firstLine="480"/>
        <w:rPr>
          <w:rFonts w:hint="eastAsia"/>
        </w:rPr>
      </w:pPr>
      <w:r>
        <w:rPr>
          <w:rFonts w:hint="eastAsia"/>
        </w:rPr>
        <w:t>综上所述，该实验的占用情况较好，说明代码逻辑较为清晰，所占用的硬件较少，但仍有优化的空间。</w:t>
      </w:r>
    </w:p>
    <w:p w14:paraId="4D96431B" w14:textId="2A50028C" w:rsidR="009B035B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189949C3" w14:textId="77777777" w:rsidR="00A00695" w:rsidRDefault="00A00695" w:rsidP="00333C37">
      <w:pPr>
        <w:ind w:firstLine="480"/>
        <w:sectPr w:rsidR="00A00695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81" w:name="_Toc156291149"/>
      <w:bookmarkStart w:id="82" w:name="_Toc156292001"/>
      <w:bookmarkStart w:id="83" w:name="_Toc163533797"/>
      <w:bookmarkEnd w:id="0"/>
    </w:p>
    <w:p w14:paraId="4BAF8758" w14:textId="223DE9C3" w:rsidR="009B035B" w:rsidRPr="00F66C31" w:rsidRDefault="00164ED8" w:rsidP="00333C37">
      <w:pPr>
        <w:pStyle w:val="1"/>
        <w:spacing w:before="720" w:after="480"/>
      </w:pPr>
      <w:bookmarkStart w:id="84" w:name="_Toc168510537"/>
      <w:r>
        <w:rPr>
          <w:rFonts w:hint="eastAsia"/>
        </w:rPr>
        <w:lastRenderedPageBreak/>
        <w:t>系统调试</w:t>
      </w:r>
      <w:bookmarkEnd w:id="81"/>
      <w:bookmarkEnd w:id="82"/>
      <w:bookmarkEnd w:id="83"/>
      <w:bookmarkEnd w:id="84"/>
    </w:p>
    <w:p w14:paraId="27E81C14" w14:textId="211F438D" w:rsidR="00642EBB" w:rsidRPr="008367F0" w:rsidRDefault="008A04C1" w:rsidP="00194039">
      <w:pPr>
        <w:pStyle w:val="2"/>
      </w:pPr>
      <w:bookmarkStart w:id="85" w:name="_Toc168510538"/>
      <w:r>
        <w:rPr>
          <w:rFonts w:hint="eastAsia"/>
        </w:rPr>
        <w:t>遇到的问题</w:t>
      </w:r>
      <w:bookmarkEnd w:id="85"/>
    </w:p>
    <w:p w14:paraId="0A86F7ED" w14:textId="5A445998" w:rsidR="005709C8" w:rsidRDefault="005709C8" w:rsidP="000312D8">
      <w:pPr>
        <w:pStyle w:val="3"/>
      </w:pPr>
      <w:bookmarkStart w:id="86" w:name="_Toc168510539"/>
      <w:r>
        <w:rPr>
          <w:rFonts w:hint="eastAsia"/>
        </w:rPr>
        <w:t>系统出现问题排查错误</w:t>
      </w:r>
      <w:bookmarkEnd w:id="86"/>
    </w:p>
    <w:p w14:paraId="0B305D6F" w14:textId="6D8A3EFD" w:rsidR="00CF5FEA" w:rsidRPr="00CF5FEA" w:rsidRDefault="00CF5FEA" w:rsidP="00CF5FEA">
      <w:pPr>
        <w:ind w:firstLine="480"/>
      </w:pPr>
      <w:r w:rsidRPr="00CF5FEA">
        <w:t>在编写和调试</w:t>
      </w:r>
      <w:r w:rsidRPr="00CF5FEA">
        <w:t>FPGA</w:t>
      </w:r>
      <w:r w:rsidRPr="00CF5FEA">
        <w:t>代码的过程中，经常会遇到一些小错误，这些错误可能来源于语法、逻辑设计、信号时序等多个方面。系统出现问题时，排查错误是一个挑战。主要困难包括：</w:t>
      </w:r>
    </w:p>
    <w:p w14:paraId="597D10B6" w14:textId="77777777" w:rsidR="00CF5FEA" w:rsidRPr="00CF5FEA" w:rsidRDefault="00CF5FEA" w:rsidP="00CF5FEA">
      <w:pPr>
        <w:ind w:firstLine="482"/>
      </w:pPr>
      <w:r w:rsidRPr="00CF5FEA">
        <w:rPr>
          <w:b/>
          <w:bCs/>
        </w:rPr>
        <w:t>复杂的代码结构：</w:t>
      </w:r>
      <w:r w:rsidRPr="00CF5FEA">
        <w:t>随着设计的复杂度增加，代码的模块化和层次化导致错误排查变得困难，需要逐层检查每个模块的功能和连接。</w:t>
      </w:r>
    </w:p>
    <w:p w14:paraId="2DF70876" w14:textId="4BF0E447" w:rsidR="00CF5FEA" w:rsidRPr="00CF5FEA" w:rsidRDefault="00CF5FEA" w:rsidP="00CF5FEA">
      <w:pPr>
        <w:ind w:firstLine="482"/>
      </w:pPr>
      <w:r w:rsidRPr="00CF5FEA">
        <w:rPr>
          <w:b/>
          <w:bCs/>
        </w:rPr>
        <w:t>时序问题：</w:t>
      </w:r>
      <w:r w:rsidRPr="00CF5FEA">
        <w:t>FPGA</w:t>
      </w:r>
      <w:r w:rsidRPr="00CF5FEA">
        <w:t>设计中时钟域跨越、信号延迟等时序问题较为隐蔽，难以通过简单的代码审查发现，必须通过时序分析工具进行检测。</w:t>
      </w:r>
    </w:p>
    <w:p w14:paraId="790C5162" w14:textId="77777777" w:rsidR="00CF5FEA" w:rsidRPr="00CF5FEA" w:rsidRDefault="00CF5FEA" w:rsidP="00CF5FEA">
      <w:pPr>
        <w:ind w:firstLine="482"/>
      </w:pPr>
      <w:r w:rsidRPr="00CF5FEA">
        <w:rPr>
          <w:b/>
          <w:bCs/>
        </w:rPr>
        <w:t>硬件依赖：</w:t>
      </w:r>
      <w:r w:rsidRPr="00CF5FEA">
        <w:t>某些错误只有在硬件上运行时才会显现出来，难以在仿真环境中复现和排查，需要实际硬件调试工具的辅助。</w:t>
      </w:r>
    </w:p>
    <w:p w14:paraId="3D9EC5E9" w14:textId="3F9F0328" w:rsidR="009C0BD1" w:rsidRDefault="009C0BD1" w:rsidP="00CF5FEA">
      <w:pPr>
        <w:ind w:firstLine="480"/>
      </w:pPr>
      <w:r>
        <w:rPr>
          <w:rFonts w:hint="eastAsia"/>
        </w:rPr>
        <w:t>按键个数的选择问题</w:t>
      </w:r>
      <w:r>
        <w:rPr>
          <w:rFonts w:hint="eastAsia"/>
        </w:rPr>
        <w:t>(</w:t>
      </w:r>
      <w:r>
        <w:rPr>
          <w:rFonts w:hint="eastAsia"/>
        </w:rPr>
        <w:t>选择</w:t>
      </w:r>
      <w:r>
        <w:rPr>
          <w:rFonts w:hint="eastAsia"/>
        </w:rPr>
        <w:t>5</w:t>
      </w:r>
      <w:r>
        <w:rPr>
          <w:rFonts w:hint="eastAsia"/>
        </w:rPr>
        <w:t>个按键，还是两个按键</w:t>
      </w:r>
      <w:r>
        <w:t>)</w:t>
      </w:r>
    </w:p>
    <w:p w14:paraId="5A1E0B9A" w14:textId="77777777" w:rsidR="005E7946" w:rsidRPr="005E7946" w:rsidRDefault="005E7946" w:rsidP="000312D8">
      <w:pPr>
        <w:pStyle w:val="3"/>
      </w:pPr>
      <w:bookmarkStart w:id="87" w:name="_Toc168510540"/>
      <w:r w:rsidRPr="005E7946">
        <w:t>修改不同参数时，不同参数的相互影响问题</w:t>
      </w:r>
      <w:bookmarkEnd w:id="87"/>
    </w:p>
    <w:p w14:paraId="4DAFFECE" w14:textId="1980650F" w:rsidR="005E7946" w:rsidRDefault="005E7946" w:rsidP="005E7946">
      <w:pPr>
        <w:ind w:firstLine="480"/>
      </w:pPr>
      <w:r w:rsidRPr="005E7946">
        <w:t>在调节波形发生器的参数时，不同参数之间存在相互影响，这对系统的设计和实现提出了挑战：</w:t>
      </w:r>
    </w:p>
    <w:p w14:paraId="6DB1AEC9" w14:textId="730DFF88" w:rsidR="0090467C" w:rsidRDefault="0090467C" w:rsidP="005E7946">
      <w:pPr>
        <w:ind w:firstLine="480"/>
      </w:pPr>
      <w:r>
        <w:rPr>
          <w:rFonts w:hint="eastAsia"/>
        </w:rPr>
        <w:t>如果只采用两个按键，不同参数调节相互影响：</w:t>
      </w:r>
    </w:p>
    <w:p w14:paraId="7B10FAF1" w14:textId="3E474DB7" w:rsidR="0090467C" w:rsidRDefault="005C0766" w:rsidP="005C0766">
      <w:pPr>
        <w:ind w:firstLineChars="0" w:firstLine="0"/>
        <w:jc w:val="center"/>
      </w:pPr>
      <w:r>
        <w:pict w14:anchorId="7FACB129">
          <v:shape id="_x0000_i1462" type="#_x0000_t75" style="width:309.4pt;height:192.5pt">
            <v:imagedata r:id="rId55" o:title="屏幕截图 2024-06-05 103906"/>
          </v:shape>
        </w:pict>
      </w:r>
    </w:p>
    <w:p w14:paraId="69F60236" w14:textId="3746C0B7" w:rsidR="005C0766" w:rsidRDefault="005C0766" w:rsidP="005C0766">
      <w:pPr>
        <w:ind w:firstLine="420"/>
        <w:jc w:val="center"/>
        <w:rPr>
          <w:rFonts w:hint="eastAsia"/>
          <w:sz w:val="21"/>
        </w:rPr>
      </w:pPr>
      <w:r w:rsidRPr="00A96558">
        <w:rPr>
          <w:rFonts w:hint="eastAsia"/>
          <w:sz w:val="21"/>
        </w:rPr>
        <w:t>图</w:t>
      </w:r>
      <w:r w:rsidRPr="00A96558">
        <w:rPr>
          <w:rFonts w:hint="eastAsia"/>
          <w:sz w:val="21"/>
        </w:rPr>
        <w:t>2</w:t>
      </w:r>
      <w:r>
        <w:rPr>
          <w:sz w:val="21"/>
        </w:rPr>
        <w:t>-14</w:t>
      </w:r>
      <w:r w:rsidRPr="00A96558">
        <w:rPr>
          <w:sz w:val="21"/>
        </w:rPr>
        <w:t xml:space="preserve"> </w:t>
      </w:r>
      <w:r>
        <w:rPr>
          <w:rFonts w:hint="eastAsia"/>
          <w:sz w:val="21"/>
        </w:rPr>
        <w:t>采用</w:t>
      </w:r>
      <w:r>
        <w:rPr>
          <w:rFonts w:hint="eastAsia"/>
          <w:sz w:val="21"/>
        </w:rPr>
        <w:t>2</w:t>
      </w:r>
      <w:r>
        <w:rPr>
          <w:rFonts w:hint="eastAsia"/>
          <w:sz w:val="21"/>
        </w:rPr>
        <w:t>个按键时不同参数相互影响</w:t>
      </w:r>
    </w:p>
    <w:p w14:paraId="507D37C0" w14:textId="1DF5A0F5" w:rsidR="005C0766" w:rsidRPr="005E7946" w:rsidRDefault="005C0766" w:rsidP="007B20E3">
      <w:pPr>
        <w:ind w:firstLine="480"/>
        <w:rPr>
          <w:rFonts w:hint="eastAsia"/>
        </w:rPr>
      </w:pPr>
      <w:r>
        <w:rPr>
          <w:rFonts w:hint="eastAsia"/>
        </w:rPr>
        <w:t>除此之外，还有</w:t>
      </w:r>
      <w:r w:rsidR="007B20E3">
        <w:rPr>
          <w:rFonts w:hint="eastAsia"/>
        </w:rPr>
        <w:t>：</w:t>
      </w:r>
    </w:p>
    <w:p w14:paraId="66E1E675" w14:textId="77777777" w:rsidR="005E7946" w:rsidRPr="005E7946" w:rsidRDefault="005E7946" w:rsidP="005E7946">
      <w:pPr>
        <w:ind w:firstLine="480"/>
      </w:pPr>
      <w:r w:rsidRPr="005E7946">
        <w:t>直流偏移与幅值的耦合：调节直流偏移会改变波形的基准电平，从而影响幅值的实际表现。例如，在高直流偏移情况下，波形的有效幅值范围会受到限制，可能导致</w:t>
      </w:r>
      <w:r w:rsidRPr="005E7946">
        <w:lastRenderedPageBreak/>
        <w:t>波形失真或幅值不足。</w:t>
      </w:r>
    </w:p>
    <w:p w14:paraId="0353076D" w14:textId="77777777" w:rsidR="005E7946" w:rsidRPr="005E7946" w:rsidRDefault="005E7946" w:rsidP="005E7946">
      <w:pPr>
        <w:ind w:firstLine="480"/>
      </w:pPr>
      <w:r w:rsidRPr="005E7946">
        <w:t>占空比与频率的耦合：对于方波，占空比调节和频率调节之间也存在相互影响。例如，在高频率下，占空比的调节精度会受到时钟周期的限制，难以实现精确的占空比控制。</w:t>
      </w:r>
    </w:p>
    <w:p w14:paraId="5248DBE4" w14:textId="36769B3D" w:rsidR="005E7946" w:rsidRPr="005E7946" w:rsidRDefault="005E7946" w:rsidP="001C5F4A">
      <w:pPr>
        <w:ind w:firstLine="480"/>
        <w:rPr>
          <w:rFonts w:hint="eastAsia"/>
        </w:rPr>
      </w:pPr>
      <w:r w:rsidRPr="005E7946">
        <w:t>XADC</w:t>
      </w:r>
      <w:r w:rsidRPr="005E7946">
        <w:t>采样速率与参数调节的平滑性：通过</w:t>
      </w:r>
      <w:r w:rsidRPr="005E7946">
        <w:t>XADC</w:t>
      </w:r>
      <w:r w:rsidRPr="005E7946">
        <w:t>调节参数时，采样速率和参数变化的平滑性之间存在权衡。如果采样速率过低，参数变化会显得不连续；如果采样速率过高，可能会引入噪声和不稳定性。</w:t>
      </w:r>
    </w:p>
    <w:p w14:paraId="0E89EE54" w14:textId="78CD40C6" w:rsidR="00642EBB" w:rsidRDefault="007F3D4E" w:rsidP="000312D8">
      <w:pPr>
        <w:pStyle w:val="3"/>
      </w:pPr>
      <w:bookmarkStart w:id="88" w:name="_Toc168510541"/>
      <w:r>
        <w:rPr>
          <w:rFonts w:hint="eastAsia"/>
        </w:rPr>
        <w:t>基于</w:t>
      </w:r>
      <w:r>
        <w:rPr>
          <w:rFonts w:hint="eastAsia"/>
        </w:rPr>
        <w:t>D</w:t>
      </w:r>
      <w:r>
        <w:t>DS</w:t>
      </w:r>
      <w:r>
        <w:rPr>
          <w:rFonts w:hint="eastAsia"/>
        </w:rPr>
        <w:t>波形发生原理无法改变方波占空比</w:t>
      </w:r>
      <w:bookmarkEnd w:id="88"/>
    </w:p>
    <w:p w14:paraId="748C7246" w14:textId="6BDE136D" w:rsidR="001C5F4A" w:rsidRPr="001C5F4A" w:rsidRDefault="001C5F4A" w:rsidP="001C5F4A">
      <w:pPr>
        <w:ind w:firstLine="480"/>
      </w:pPr>
      <w:r w:rsidRPr="001C5F4A">
        <w:t>DDS</w:t>
      </w:r>
      <w:r w:rsidRPr="001C5F4A">
        <w:t>（直接数字合成）波形发生器在生成正弦波和三角波时表现良好，但在生成方波并需要调节其占空比时，遇到了一些</w:t>
      </w:r>
      <w:r>
        <w:rPr>
          <w:rFonts w:hint="eastAsia"/>
        </w:rPr>
        <w:t>困难</w:t>
      </w:r>
      <w:r w:rsidRPr="001C5F4A">
        <w:t>。</w:t>
      </w:r>
    </w:p>
    <w:p w14:paraId="306B9B02" w14:textId="77777777" w:rsidR="001C5F4A" w:rsidRPr="001C5F4A" w:rsidRDefault="001C5F4A" w:rsidP="001C5F4A">
      <w:pPr>
        <w:ind w:firstLine="482"/>
      </w:pPr>
      <w:r w:rsidRPr="001C5F4A">
        <w:rPr>
          <w:b/>
          <w:bCs/>
        </w:rPr>
        <w:t>相位累加器的局限</w:t>
      </w:r>
      <w:r w:rsidRPr="001C5F4A">
        <w:t>：</w:t>
      </w:r>
      <w:r w:rsidRPr="001C5F4A">
        <w:t>DDS</w:t>
      </w:r>
      <w:r w:rsidRPr="001C5F4A">
        <w:t>利用相位累加器生成波形，相位累加器适用于周期性波形的生成，但无法直接控制方波的高低电平持续时间，导致占空比无法灵活调整。</w:t>
      </w:r>
    </w:p>
    <w:p w14:paraId="753AF652" w14:textId="643801EA" w:rsidR="00E8505A" w:rsidRPr="001C5F4A" w:rsidRDefault="001C5F4A" w:rsidP="00011079">
      <w:pPr>
        <w:ind w:firstLine="482"/>
        <w:rPr>
          <w:rFonts w:hint="eastAsia"/>
        </w:rPr>
      </w:pPr>
      <w:r w:rsidRPr="001C5F4A">
        <w:rPr>
          <w:b/>
          <w:bCs/>
        </w:rPr>
        <w:t>波形查找表的局限</w:t>
      </w:r>
      <w:r w:rsidRPr="001C5F4A">
        <w:t>：波形查找表存储的是一周期内波形的离散样本，对于固定占空比的方波，这种方法有效，但无法满足可变占空比的需求，需要额外的逻辑来动态调整方波的高低电平比例。</w:t>
      </w:r>
    </w:p>
    <w:p w14:paraId="6EE92F2B" w14:textId="7C60CBD8" w:rsidR="007F3D4E" w:rsidRDefault="00C66CE0" w:rsidP="000312D8">
      <w:pPr>
        <w:pStyle w:val="3"/>
      </w:pPr>
      <w:bookmarkStart w:id="89" w:name="_Toc168510542"/>
      <w:r>
        <w:rPr>
          <w:rFonts w:hint="eastAsia"/>
        </w:rPr>
        <w:t>芯片</w:t>
      </w:r>
      <w:r w:rsidR="008D3A10">
        <w:rPr>
          <w:rFonts w:hint="eastAsia"/>
        </w:rPr>
        <w:t>D</w:t>
      </w:r>
      <w:r w:rsidR="008D3A10">
        <w:t>AC0832</w:t>
      </w:r>
      <w:r w:rsidR="008D3A10">
        <w:rPr>
          <w:rFonts w:hint="eastAsia"/>
        </w:rPr>
        <w:t>只输出高电平，无法进行电压转换</w:t>
      </w:r>
      <w:bookmarkEnd w:id="89"/>
    </w:p>
    <w:p w14:paraId="63D74268" w14:textId="77777777" w:rsidR="00011079" w:rsidRDefault="00011079" w:rsidP="00011079">
      <w:pPr>
        <w:ind w:firstLine="480"/>
        <w:rPr>
          <w:noProof w:val="0"/>
          <w:kern w:val="0"/>
          <w:szCs w:val="24"/>
        </w:rPr>
      </w:pPr>
      <w:r>
        <w:t>在使用</w:t>
      </w:r>
      <w:r>
        <w:t>DAC0832</w:t>
      </w:r>
      <w:r>
        <w:t>进行数模转换时，发现其只能输出高电平，无法正确进行电压转换。</w:t>
      </w:r>
    </w:p>
    <w:p w14:paraId="3E645FC2" w14:textId="77777777" w:rsidR="00011079" w:rsidRDefault="00011079" w:rsidP="00011079">
      <w:pPr>
        <w:ind w:firstLine="482"/>
      </w:pPr>
      <w:r w:rsidRPr="00011079">
        <w:rPr>
          <w:b/>
          <w:bCs/>
        </w:rPr>
        <w:t>电源和接地连接错误</w:t>
      </w:r>
      <w:r w:rsidRPr="00011079">
        <w:rPr>
          <w:b/>
          <w:bCs/>
        </w:rPr>
        <w:t>：</w:t>
      </w:r>
      <w:r>
        <w:t>如果电源和地连接不正确，</w:t>
      </w:r>
      <w:r>
        <w:t>DAC0832</w:t>
      </w:r>
      <w:r>
        <w:t>无法正常工作，可能只输出高电平或无输出。</w:t>
      </w:r>
    </w:p>
    <w:p w14:paraId="27A6E69F" w14:textId="77777777" w:rsidR="00011079" w:rsidRDefault="00011079" w:rsidP="00011079">
      <w:pPr>
        <w:ind w:firstLine="482"/>
      </w:pPr>
      <w:r w:rsidRPr="00011079">
        <w:rPr>
          <w:b/>
          <w:bCs/>
        </w:rPr>
        <w:t>控制信号配置不当</w:t>
      </w:r>
      <w:r>
        <w:t>：</w:t>
      </w:r>
      <w:r>
        <w:t>DAC0832</w:t>
      </w:r>
      <w:r>
        <w:t>需要正确的控制信号（如</w:t>
      </w:r>
      <w:r>
        <w:t>CS</w:t>
      </w:r>
      <w:r>
        <w:t>、</w:t>
      </w:r>
      <w:r>
        <w:t>WR</w:t>
      </w:r>
      <w:r>
        <w:t>等）才能正常工作，如果这些信号配置错误，</w:t>
      </w:r>
      <w:r>
        <w:t>DAC</w:t>
      </w:r>
      <w:r>
        <w:t>可能无法接收和处理输入数据。</w:t>
      </w:r>
    </w:p>
    <w:p w14:paraId="3C6EBDD1" w14:textId="0F88BD7E" w:rsidR="008D3A10" w:rsidRDefault="003A3DC2" w:rsidP="000312D8">
      <w:pPr>
        <w:pStyle w:val="3"/>
      </w:pPr>
      <w:bookmarkStart w:id="90" w:name="_Toc168510543"/>
      <w:r>
        <w:rPr>
          <w:rFonts w:hint="eastAsia"/>
        </w:rPr>
        <w:t>数码管不亮</w:t>
      </w:r>
      <w:r w:rsidR="00C66CE0">
        <w:rPr>
          <w:rFonts w:hint="eastAsia"/>
        </w:rPr>
        <w:t>无输出</w:t>
      </w:r>
      <w:bookmarkEnd w:id="90"/>
    </w:p>
    <w:p w14:paraId="5C88D5CB" w14:textId="76D714AC" w:rsidR="002D1B52" w:rsidRDefault="00E8505A" w:rsidP="007B20E3">
      <w:pPr>
        <w:ind w:firstLine="480"/>
      </w:pPr>
      <w:r>
        <w:rPr>
          <w:rFonts w:hint="eastAsia"/>
        </w:rPr>
        <w:t>同一个输出，能否约束到两个引脚上？</w:t>
      </w:r>
    </w:p>
    <w:p w14:paraId="5DB1C166" w14:textId="77777777" w:rsidR="007B20E3" w:rsidRPr="007B20E3" w:rsidRDefault="007B20E3" w:rsidP="007B20E3">
      <w:pPr>
        <w:ind w:firstLine="480"/>
      </w:pPr>
      <w:r w:rsidRPr="007B20E3">
        <w:t>在连接数码管后发现其不亮，没有输出显示，这可能由多个原因引起。</w:t>
      </w:r>
    </w:p>
    <w:p w14:paraId="71550E40" w14:textId="77777777" w:rsidR="007B20E3" w:rsidRPr="007B20E3" w:rsidRDefault="007B20E3" w:rsidP="007B20E3">
      <w:pPr>
        <w:ind w:firstLine="482"/>
      </w:pPr>
      <w:r w:rsidRPr="007B20E3">
        <w:rPr>
          <w:b/>
          <w:bCs/>
        </w:rPr>
        <w:t>电源供电问题</w:t>
      </w:r>
      <w:r w:rsidRPr="007B20E3">
        <w:t>：数码管需要正确的电源供电，如果电源未正确连接或电压不稳定，数码管将无法正常工作。</w:t>
      </w:r>
    </w:p>
    <w:p w14:paraId="6710A5A8" w14:textId="77777777" w:rsidR="007B20E3" w:rsidRPr="007B20E3" w:rsidRDefault="007B20E3" w:rsidP="007B20E3">
      <w:pPr>
        <w:ind w:firstLine="482"/>
      </w:pPr>
      <w:r w:rsidRPr="007B20E3">
        <w:rPr>
          <w:b/>
          <w:bCs/>
        </w:rPr>
        <w:t>驱动信号问题</w:t>
      </w:r>
      <w:r w:rsidRPr="007B20E3">
        <w:t>：数码管的段选信号和位选信号需要正确驱动，错误的驱动信号或电平可能导致数码管无法点亮。</w:t>
      </w:r>
    </w:p>
    <w:p w14:paraId="72EF3C31" w14:textId="77777777" w:rsidR="007B20E3" w:rsidRPr="007B20E3" w:rsidRDefault="007B20E3" w:rsidP="007B20E3">
      <w:pPr>
        <w:ind w:firstLine="482"/>
      </w:pPr>
      <w:r w:rsidRPr="007B20E3">
        <w:rPr>
          <w:b/>
          <w:bCs/>
        </w:rPr>
        <w:t>引脚复用问题</w:t>
      </w:r>
      <w:r w:rsidRPr="007B20E3">
        <w:t>：如果数码管的输出引脚被用于其他功能，引脚复用配置不当可能导致信号冲突，影响数码管显示。</w:t>
      </w:r>
    </w:p>
    <w:p w14:paraId="087EBF51" w14:textId="198FA776" w:rsidR="002D1B52" w:rsidRPr="007B20E3" w:rsidRDefault="00583824" w:rsidP="00583824">
      <w:pPr>
        <w:pStyle w:val="2"/>
      </w:pPr>
      <w:bookmarkStart w:id="91" w:name="_Toc168510544"/>
      <w:r>
        <w:rPr>
          <w:rFonts w:hint="eastAsia"/>
        </w:rPr>
        <w:lastRenderedPageBreak/>
        <w:t>解决方案</w:t>
      </w:r>
      <w:bookmarkEnd w:id="91"/>
    </w:p>
    <w:p w14:paraId="017E2F7E" w14:textId="5C1AF9B2" w:rsidR="002D1B52" w:rsidRDefault="00583824" w:rsidP="000312D8">
      <w:pPr>
        <w:pStyle w:val="3"/>
      </w:pPr>
      <w:bookmarkStart w:id="92" w:name="_Toc168510545"/>
      <w:r>
        <w:rPr>
          <w:rFonts w:hint="eastAsia"/>
        </w:rPr>
        <w:t>设置</w:t>
      </w:r>
      <w:r w:rsidR="008271DB">
        <w:rPr>
          <w:rFonts w:hint="eastAsia"/>
        </w:rPr>
        <w:t>多层模块分别仿真、调试</w:t>
      </w:r>
      <w:bookmarkEnd w:id="92"/>
    </w:p>
    <w:p w14:paraId="4695C7A9" w14:textId="77777777" w:rsidR="00F361DE" w:rsidRPr="00F361DE" w:rsidRDefault="008271DB" w:rsidP="00F361DE">
      <w:pPr>
        <w:ind w:firstLine="480"/>
      </w:pPr>
      <w:r>
        <w:rPr>
          <w:rFonts w:hint="eastAsia"/>
        </w:rPr>
        <w:t>由</w:t>
      </w:r>
      <w:r w:rsidR="00F361DE" w:rsidRPr="00F361DE">
        <w:t>为了提高系统的可靠性和便于错误排查，采用了多层模块设计和分层仿真调试的方法。系统由顶层到底层共设计了</w:t>
      </w:r>
      <w:r w:rsidR="00F361DE" w:rsidRPr="00F361DE">
        <w:t>4</w:t>
      </w:r>
      <w:r w:rsidR="00F361DE" w:rsidRPr="00F361DE">
        <w:t>层</w:t>
      </w:r>
      <w:r w:rsidR="00F361DE" w:rsidRPr="00F361DE">
        <w:t>20</w:t>
      </w:r>
      <w:r w:rsidR="00F361DE" w:rsidRPr="00F361DE">
        <w:t>个模块，并编写了</w:t>
      </w:r>
      <w:r w:rsidR="00F361DE" w:rsidRPr="00F361DE">
        <w:t>10</w:t>
      </w:r>
      <w:r w:rsidR="00F361DE" w:rsidRPr="00F361DE">
        <w:t>个仿真程序。这样可以分别对各个模块进行独立的仿真和调试，确保每个模块功能的正确性。具体步骤包括：</w:t>
      </w:r>
    </w:p>
    <w:p w14:paraId="7B1984BE" w14:textId="77777777" w:rsidR="00F361DE" w:rsidRPr="00F361DE" w:rsidRDefault="00F361DE" w:rsidP="00F361DE">
      <w:pPr>
        <w:ind w:firstLine="482"/>
      </w:pPr>
      <w:r w:rsidRPr="00F361DE">
        <w:rPr>
          <w:b/>
          <w:bCs/>
        </w:rPr>
        <w:t>模块化设计</w:t>
      </w:r>
      <w:r w:rsidRPr="00F361DE">
        <w:t>：将系统功能划分为多个独立的模块，每个模块实现单一功能，便于调试和维护。</w:t>
      </w:r>
    </w:p>
    <w:p w14:paraId="1D0671E0" w14:textId="77777777" w:rsidR="00F361DE" w:rsidRPr="00F361DE" w:rsidRDefault="00F361DE" w:rsidP="00F361DE">
      <w:pPr>
        <w:ind w:firstLine="482"/>
      </w:pPr>
      <w:r w:rsidRPr="00F361DE">
        <w:rPr>
          <w:b/>
          <w:bCs/>
        </w:rPr>
        <w:t>分层仿真</w:t>
      </w:r>
      <w:r w:rsidRPr="00F361DE">
        <w:t>：从底层模块开始逐层进行仿真和测试，确保每一层模块的正确性，再进行下一层的仿真。</w:t>
      </w:r>
    </w:p>
    <w:p w14:paraId="11EA11AF" w14:textId="34D12BFF" w:rsidR="008271DB" w:rsidRPr="00F361DE" w:rsidRDefault="00F361DE" w:rsidP="00F361DE">
      <w:pPr>
        <w:ind w:firstLine="482"/>
        <w:rPr>
          <w:rFonts w:hint="eastAsia"/>
        </w:rPr>
      </w:pPr>
      <w:r w:rsidRPr="00F361DE">
        <w:rPr>
          <w:b/>
          <w:bCs/>
        </w:rPr>
        <w:t>综合调试</w:t>
      </w:r>
      <w:r w:rsidRPr="00F361DE">
        <w:t>：在顶层模块整合后，进行整体仿真和调试，确保各个模块之间的接口和协作正确无误。</w:t>
      </w:r>
    </w:p>
    <w:p w14:paraId="058BA7C3" w14:textId="009DC61B" w:rsidR="00530735" w:rsidRDefault="008E5769" w:rsidP="000312D8">
      <w:pPr>
        <w:pStyle w:val="3"/>
        <w:rPr>
          <w:rFonts w:hint="eastAsia"/>
        </w:rPr>
      </w:pPr>
      <w:bookmarkStart w:id="93" w:name="_Toc168510546"/>
      <w:r>
        <w:rPr>
          <w:rFonts w:hint="eastAsia"/>
        </w:rPr>
        <w:t>选择</w:t>
      </w:r>
      <w:r>
        <w:rPr>
          <w:rFonts w:hint="eastAsia"/>
        </w:rPr>
        <w:t>5</w:t>
      </w:r>
      <w:r>
        <w:rPr>
          <w:rFonts w:hint="eastAsia"/>
        </w:rPr>
        <w:t>个按键代替原来的</w:t>
      </w:r>
      <w:r w:rsidR="00C2037A">
        <w:rPr>
          <w:rFonts w:hint="eastAsia"/>
        </w:rPr>
        <w:t>2</w:t>
      </w:r>
      <w:r>
        <w:rPr>
          <w:rFonts w:hint="eastAsia"/>
        </w:rPr>
        <w:t>个按键</w:t>
      </w:r>
      <w:bookmarkEnd w:id="93"/>
    </w:p>
    <w:p w14:paraId="59C34799" w14:textId="77777777" w:rsidR="00530735" w:rsidRDefault="00530735" w:rsidP="00A233B9">
      <w:pPr>
        <w:ind w:firstLine="480"/>
      </w:pPr>
      <w:r>
        <w:rPr>
          <w:rFonts w:hint="eastAsia"/>
        </w:rPr>
        <w:t>原来</w:t>
      </w:r>
      <w:r w:rsidR="005E7946">
        <w:rPr>
          <w:rFonts w:hint="eastAsia"/>
        </w:rPr>
        <w:t>选择</w:t>
      </w:r>
      <w:r w:rsidR="005E7946">
        <w:rPr>
          <w:rFonts w:hint="eastAsia"/>
        </w:rPr>
        <w:t>2</w:t>
      </w:r>
      <w:r w:rsidR="005E7946">
        <w:rPr>
          <w:rFonts w:hint="eastAsia"/>
        </w:rPr>
        <w:t>个按键，一个控制波形</w:t>
      </w:r>
      <w:r w:rsidR="005E7946">
        <w:rPr>
          <w:rFonts w:hint="eastAsia"/>
        </w:rPr>
        <w:t>key</w:t>
      </w:r>
      <w:r w:rsidR="005E7946">
        <w:t>_wave</w:t>
      </w:r>
      <w:r w:rsidR="005E7946">
        <w:rPr>
          <w:rFonts w:hint="eastAsia"/>
        </w:rPr>
        <w:t>，一个控制参数使能信号</w:t>
      </w:r>
      <w:r w:rsidR="005E7946">
        <w:rPr>
          <w:rFonts w:hint="eastAsia"/>
        </w:rPr>
        <w:t>k</w:t>
      </w:r>
      <w:r w:rsidR="005E7946">
        <w:t>ey_modify</w:t>
      </w:r>
      <w:r w:rsidR="005E7946">
        <w:rPr>
          <w:rFonts w:hint="eastAsia"/>
        </w:rPr>
        <w:t>。</w:t>
      </w:r>
    </w:p>
    <w:p w14:paraId="2C8C5808" w14:textId="77777777" w:rsidR="00A233B9" w:rsidRPr="00A233B9" w:rsidRDefault="00A233B9" w:rsidP="00A233B9">
      <w:pPr>
        <w:ind w:firstLine="480"/>
      </w:pPr>
      <w:r w:rsidRPr="00A233B9">
        <w:t>为了避免参数相互影响，原来使用的</w:t>
      </w:r>
      <w:r w:rsidRPr="00A233B9">
        <w:t>2</w:t>
      </w:r>
      <w:r w:rsidRPr="00A233B9">
        <w:t>个按键被改进为</w:t>
      </w:r>
      <w:r w:rsidRPr="00A233B9">
        <w:t>5</w:t>
      </w:r>
      <w:r w:rsidRPr="00A233B9">
        <w:t>个按键。具体分配如下：</w:t>
      </w:r>
    </w:p>
    <w:p w14:paraId="1F19F1DE" w14:textId="77777777" w:rsidR="00A233B9" w:rsidRPr="00A233B9" w:rsidRDefault="00A233B9" w:rsidP="00A233B9">
      <w:pPr>
        <w:ind w:firstLine="482"/>
      </w:pPr>
      <w:r w:rsidRPr="00A233B9">
        <w:rPr>
          <w:b/>
          <w:bCs/>
        </w:rPr>
        <w:t>key_wave</w:t>
      </w:r>
      <w:r w:rsidRPr="00A233B9">
        <w:t>：用于改变波形类型的按键。</w:t>
      </w:r>
    </w:p>
    <w:p w14:paraId="416085A6" w14:textId="77777777" w:rsidR="00A233B9" w:rsidRPr="00A233B9" w:rsidRDefault="00A233B9" w:rsidP="00A233B9">
      <w:pPr>
        <w:ind w:firstLine="482"/>
      </w:pPr>
      <w:r w:rsidRPr="00A233B9">
        <w:rPr>
          <w:b/>
          <w:bCs/>
        </w:rPr>
        <w:t>key_frequence</w:t>
      </w:r>
      <w:r w:rsidRPr="00A233B9">
        <w:t>：用于改变波形频率的按键。</w:t>
      </w:r>
    </w:p>
    <w:p w14:paraId="2EF40D65" w14:textId="77777777" w:rsidR="00A233B9" w:rsidRPr="00A233B9" w:rsidRDefault="00A233B9" w:rsidP="00A233B9">
      <w:pPr>
        <w:ind w:firstLine="482"/>
      </w:pPr>
      <w:r w:rsidRPr="00A233B9">
        <w:rPr>
          <w:b/>
          <w:bCs/>
        </w:rPr>
        <w:t>key_amplitude</w:t>
      </w:r>
      <w:r w:rsidRPr="00A233B9">
        <w:t>：用于改变波形幅值的按键。</w:t>
      </w:r>
    </w:p>
    <w:p w14:paraId="63B2983B" w14:textId="77777777" w:rsidR="00A233B9" w:rsidRPr="00A233B9" w:rsidRDefault="00A233B9" w:rsidP="00A233B9">
      <w:pPr>
        <w:ind w:firstLine="482"/>
      </w:pPr>
      <w:r w:rsidRPr="00A233B9">
        <w:rPr>
          <w:b/>
          <w:bCs/>
        </w:rPr>
        <w:t>key_offset</w:t>
      </w:r>
      <w:r w:rsidRPr="00A233B9">
        <w:t>：用于改变波形直流偏移信号的按键。</w:t>
      </w:r>
    </w:p>
    <w:p w14:paraId="558706A5" w14:textId="77777777" w:rsidR="00A233B9" w:rsidRPr="00A233B9" w:rsidRDefault="00A233B9" w:rsidP="00A233B9">
      <w:pPr>
        <w:ind w:firstLine="482"/>
      </w:pPr>
      <w:r w:rsidRPr="00A233B9">
        <w:rPr>
          <w:b/>
          <w:bCs/>
        </w:rPr>
        <w:t>key_duty</w:t>
      </w:r>
      <w:r w:rsidRPr="00A233B9">
        <w:t>：用于改变方波占空比的按键。</w:t>
      </w:r>
    </w:p>
    <w:p w14:paraId="60F09690" w14:textId="5B0E1770" w:rsidR="002D1B52" w:rsidRDefault="00A233B9" w:rsidP="00A233B9">
      <w:pPr>
        <w:ind w:firstLine="480"/>
        <w:rPr>
          <w:rFonts w:hint="eastAsia"/>
        </w:rPr>
      </w:pPr>
      <w:r w:rsidRPr="00A233B9">
        <w:t>选择</w:t>
      </w:r>
      <w:r w:rsidRPr="00A233B9">
        <w:t>5</w:t>
      </w:r>
      <w:r w:rsidRPr="00A233B9">
        <w:t>个按键可以更清晰地分开不同功能的控制，避免了参数之间的互相影响。同时，选择合适的参数调节范围和适当的采样脉冲数量，以确保每个参数在调节时都能得到准确的控制和良好的用户体验。</w:t>
      </w:r>
    </w:p>
    <w:p w14:paraId="373DE5FF" w14:textId="5D262217" w:rsidR="00C2037A" w:rsidRDefault="002310AE" w:rsidP="000312D8">
      <w:pPr>
        <w:pStyle w:val="3"/>
      </w:pPr>
      <w:bookmarkStart w:id="94" w:name="_Toc168510547"/>
      <w:r>
        <w:rPr>
          <w:rFonts w:hint="eastAsia"/>
        </w:rPr>
        <w:t>使用采样脉冲，改变方波占空比</w:t>
      </w:r>
      <w:bookmarkEnd w:id="94"/>
    </w:p>
    <w:p w14:paraId="4D3258FF" w14:textId="77777777" w:rsidR="00A233B9" w:rsidRPr="00A233B9" w:rsidRDefault="00B70598" w:rsidP="00E06F2C">
      <w:pPr>
        <w:ind w:firstLine="480"/>
      </w:pPr>
      <w:r>
        <w:rPr>
          <w:rFonts w:hint="eastAsia"/>
        </w:rPr>
        <w:t>计</w:t>
      </w:r>
      <w:r w:rsidR="00A233B9" w:rsidRPr="00A233B9">
        <w:t>为了实现方波占空比的调节，采用了采样脉冲的方法。具体实现步骤如下：</w:t>
      </w:r>
    </w:p>
    <w:p w14:paraId="1F8D1451" w14:textId="77777777" w:rsidR="00A233B9" w:rsidRPr="00A233B9" w:rsidRDefault="00A233B9" w:rsidP="00E06F2C">
      <w:pPr>
        <w:ind w:firstLine="482"/>
      </w:pPr>
      <w:r w:rsidRPr="00A233B9">
        <w:rPr>
          <w:b/>
          <w:bCs/>
        </w:rPr>
        <w:t>周期分段</w:t>
      </w:r>
      <w:r w:rsidRPr="00A233B9">
        <w:t>：将一个波形周期分为</w:t>
      </w:r>
      <w:r w:rsidRPr="00A233B9">
        <w:t>255</w:t>
      </w:r>
      <w:r w:rsidRPr="00A233B9">
        <w:t>个采样点，这样可以在一个周期内发出</w:t>
      </w:r>
      <w:r w:rsidRPr="00A233B9">
        <w:t>255</w:t>
      </w:r>
      <w:r w:rsidRPr="00A233B9">
        <w:t>个采样脉冲。</w:t>
      </w:r>
    </w:p>
    <w:p w14:paraId="02512D90" w14:textId="77777777" w:rsidR="00A233B9" w:rsidRPr="00A233B9" w:rsidRDefault="00A233B9" w:rsidP="00E06F2C">
      <w:pPr>
        <w:ind w:firstLine="482"/>
      </w:pPr>
      <w:r w:rsidRPr="00A233B9">
        <w:rPr>
          <w:b/>
          <w:bCs/>
        </w:rPr>
        <w:t>采样控制</w:t>
      </w:r>
      <w:r w:rsidRPr="00A233B9">
        <w:t>：在每一个采样脉冲改变后，保持一定的时间，确保数字信号能稳定转换为模拟信号。</w:t>
      </w:r>
    </w:p>
    <w:p w14:paraId="7F4DA162" w14:textId="77777777" w:rsidR="00A233B9" w:rsidRPr="00A233B9" w:rsidRDefault="00A233B9" w:rsidP="00E06F2C">
      <w:pPr>
        <w:ind w:firstLine="482"/>
      </w:pPr>
      <w:r w:rsidRPr="00A233B9">
        <w:rPr>
          <w:b/>
          <w:bCs/>
        </w:rPr>
        <w:t>电平翻转</w:t>
      </w:r>
      <w:r w:rsidRPr="00A233B9">
        <w:t>：根据设定的占空比，在固定的采样点实现电平翻转，从而控制方波的占空比。</w:t>
      </w:r>
    </w:p>
    <w:p w14:paraId="5D222A67" w14:textId="2AF3001F" w:rsidR="00E035C7" w:rsidRPr="00A233B9" w:rsidRDefault="00A233B9" w:rsidP="00E06F2C">
      <w:pPr>
        <w:ind w:firstLine="480"/>
        <w:rPr>
          <w:rFonts w:hint="eastAsia"/>
        </w:rPr>
      </w:pPr>
      <w:r w:rsidRPr="00A233B9">
        <w:t>这种方法能够精确地控制方波的高低电平时间，使得占空比可以灵活调节，满足不同应用的需求。</w:t>
      </w:r>
    </w:p>
    <w:p w14:paraId="4A6995A2" w14:textId="448BFFC0" w:rsidR="00B70598" w:rsidRDefault="00B70598" w:rsidP="000312D8">
      <w:pPr>
        <w:pStyle w:val="3"/>
      </w:pPr>
      <w:bookmarkStart w:id="95" w:name="_Toc168510548"/>
      <w:r>
        <w:rPr>
          <w:rFonts w:hint="eastAsia"/>
        </w:rPr>
        <w:lastRenderedPageBreak/>
        <w:t>必须要对于</w:t>
      </w:r>
      <w:r w:rsidR="007D1223">
        <w:rPr>
          <w:rFonts w:hint="eastAsia"/>
        </w:rPr>
        <w:t>控制信号在约束文件中定义</w:t>
      </w:r>
      <w:bookmarkEnd w:id="95"/>
    </w:p>
    <w:p w14:paraId="410F0794" w14:textId="48733B71" w:rsidR="00E06F2C" w:rsidRDefault="00E06F2C" w:rsidP="00E06F2C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FPGA</w:t>
      </w:r>
      <w:r>
        <w:rPr>
          <w:rFonts w:hint="eastAsia"/>
        </w:rPr>
        <w:t>设计中，控制信号的定义不仅需要在顶层文件中明确，还必须在约束文件中进行定义。如果只在顶层文件中定义控制引脚，可能会导致信号无法正确输出。具体步骤包括：</w:t>
      </w:r>
    </w:p>
    <w:p w14:paraId="78A28710" w14:textId="77777777" w:rsidR="00E06F2C" w:rsidRDefault="00E06F2C" w:rsidP="00E06F2C">
      <w:pPr>
        <w:ind w:firstLine="480"/>
        <w:rPr>
          <w:rFonts w:hint="eastAsia"/>
        </w:rPr>
      </w:pPr>
      <w:r>
        <w:rPr>
          <w:rFonts w:hint="eastAsia"/>
        </w:rPr>
        <w:t>顶层文件定义：在顶层文件中定义所有控制信号的引脚。</w:t>
      </w:r>
    </w:p>
    <w:p w14:paraId="0E2469E6" w14:textId="77777777" w:rsidR="00E06F2C" w:rsidRDefault="00E06F2C" w:rsidP="00E06F2C">
      <w:pPr>
        <w:ind w:firstLine="480"/>
        <w:rPr>
          <w:rFonts w:hint="eastAsia"/>
        </w:rPr>
      </w:pPr>
      <w:r>
        <w:rPr>
          <w:rFonts w:hint="eastAsia"/>
        </w:rPr>
        <w:t>约束文件配置：在约束文件中对这些引脚进行详细的约束配置，确保信号能够正确映射到</w:t>
      </w:r>
      <w:r>
        <w:rPr>
          <w:rFonts w:hint="eastAsia"/>
        </w:rPr>
        <w:t>FPGA</w:t>
      </w:r>
      <w:r>
        <w:rPr>
          <w:rFonts w:hint="eastAsia"/>
        </w:rPr>
        <w:t>的物理引脚上。</w:t>
      </w:r>
    </w:p>
    <w:p w14:paraId="49DF522D" w14:textId="292BCB14" w:rsidR="007D1223" w:rsidRDefault="00E06F2C" w:rsidP="00E06F2C">
      <w:pPr>
        <w:ind w:firstLine="480"/>
      </w:pPr>
      <w:r>
        <w:rPr>
          <w:rFonts w:hint="eastAsia"/>
        </w:rPr>
        <w:t>验证输出：通过仿真和实际测试，验证控制信号是否能够正确输出并发挥作用</w:t>
      </w:r>
      <w:r w:rsidR="00FB44B4">
        <w:rPr>
          <w:rFonts w:hint="eastAsia"/>
        </w:rPr>
        <w:t>。</w:t>
      </w:r>
    </w:p>
    <w:p w14:paraId="0366C904" w14:textId="1CCA3A44" w:rsidR="00FB44B4" w:rsidRDefault="00FB44B4" w:rsidP="000312D8">
      <w:pPr>
        <w:pStyle w:val="3"/>
      </w:pPr>
      <w:bookmarkStart w:id="96" w:name="_Toc168510549"/>
      <w:r>
        <w:rPr>
          <w:rFonts w:hint="eastAsia"/>
        </w:rPr>
        <w:t>数码管的输出信号无法复用</w:t>
      </w:r>
      <w:bookmarkEnd w:id="96"/>
    </w:p>
    <w:p w14:paraId="66DEFB10" w14:textId="7A8E420A" w:rsidR="00E06F2C" w:rsidRDefault="00E06F2C" w:rsidP="00E06F2C">
      <w:pPr>
        <w:ind w:firstLine="480"/>
        <w:rPr>
          <w:rFonts w:hint="eastAsia"/>
        </w:rPr>
      </w:pPr>
      <w:r>
        <w:rPr>
          <w:rFonts w:hint="eastAsia"/>
        </w:rPr>
        <w:t>在设计中发现数码管的输出信号无法同时连接到两个引脚上。虽然在代码中没有报错，但实际测试中发现这样会导致数码管无法正常工作。解决方法包括：</w:t>
      </w:r>
    </w:p>
    <w:p w14:paraId="13528A14" w14:textId="77777777" w:rsidR="00E06F2C" w:rsidRDefault="00E06F2C" w:rsidP="00E06F2C">
      <w:pPr>
        <w:ind w:firstLine="482"/>
        <w:rPr>
          <w:rFonts w:hint="eastAsia"/>
        </w:rPr>
      </w:pPr>
      <w:r w:rsidRPr="00E06F2C">
        <w:rPr>
          <w:rFonts w:hint="eastAsia"/>
          <w:b/>
          <w:bCs/>
        </w:rPr>
        <w:t>独立驱动：</w:t>
      </w:r>
      <w:r>
        <w:rPr>
          <w:rFonts w:hint="eastAsia"/>
        </w:rPr>
        <w:t>确保每个数码管的驱动信号都是独立的，不与其他信号复用。</w:t>
      </w:r>
    </w:p>
    <w:p w14:paraId="6087DF01" w14:textId="77777777" w:rsidR="00E06F2C" w:rsidRDefault="00E06F2C" w:rsidP="00E06F2C">
      <w:pPr>
        <w:ind w:firstLine="482"/>
        <w:rPr>
          <w:rFonts w:hint="eastAsia"/>
        </w:rPr>
      </w:pPr>
      <w:r w:rsidRPr="00E06F2C">
        <w:rPr>
          <w:rFonts w:hint="eastAsia"/>
          <w:b/>
          <w:bCs/>
        </w:rPr>
        <w:t>信号隔离：</w:t>
      </w:r>
      <w:r>
        <w:rPr>
          <w:rFonts w:hint="eastAsia"/>
        </w:rPr>
        <w:t>如果需要多个信号控制数码管，使用信号隔离或复用器来切换控制信号，确保每次只有一个有效信号控制数码管。</w:t>
      </w:r>
    </w:p>
    <w:p w14:paraId="02C19274" w14:textId="57831CFA" w:rsidR="00E035C7" w:rsidRPr="00E06F2C" w:rsidRDefault="00E06F2C" w:rsidP="00E06F2C">
      <w:pPr>
        <w:ind w:firstLine="482"/>
      </w:pPr>
      <w:r w:rsidRPr="00E06F2C">
        <w:rPr>
          <w:rFonts w:hint="eastAsia"/>
          <w:b/>
          <w:bCs/>
        </w:rPr>
        <w:t>调试验证：</w:t>
      </w:r>
      <w:r>
        <w:rPr>
          <w:rFonts w:hint="eastAsia"/>
        </w:rPr>
        <w:t>通过仿真和实际测试，验证数码管的驱动信号是否正确，确保数码管能够正常显示预期的输出。</w:t>
      </w:r>
    </w:p>
    <w:p w14:paraId="571C283B" w14:textId="63731EE3" w:rsidR="00E035C7" w:rsidRDefault="00606081" w:rsidP="00E06F2C">
      <w:pPr>
        <w:pStyle w:val="2"/>
      </w:pPr>
      <w:bookmarkStart w:id="97" w:name="_Toc168510550"/>
      <w:r>
        <w:rPr>
          <w:rFonts w:hint="eastAsia"/>
        </w:rPr>
        <w:t>创新</w:t>
      </w:r>
      <w:r w:rsidR="00E06F2C">
        <w:rPr>
          <w:rFonts w:hint="eastAsia"/>
        </w:rPr>
        <w:t>设计</w:t>
      </w:r>
      <w:bookmarkEnd w:id="97"/>
    </w:p>
    <w:p w14:paraId="0E0885F0" w14:textId="420EF2CC" w:rsidR="00606081" w:rsidRDefault="00606081" w:rsidP="000312D8">
      <w:pPr>
        <w:pStyle w:val="3"/>
      </w:pPr>
      <w:bookmarkStart w:id="98" w:name="_Toc168510551"/>
      <w:r>
        <w:rPr>
          <w:rFonts w:hint="eastAsia"/>
        </w:rPr>
        <w:t>采用</w:t>
      </w:r>
      <w:r>
        <w:rPr>
          <w:rFonts w:hint="eastAsia"/>
        </w:rPr>
        <w:t>X</w:t>
      </w:r>
      <w:r>
        <w:t>ADC</w:t>
      </w:r>
      <w:r>
        <w:rPr>
          <w:rFonts w:hint="eastAsia"/>
        </w:rPr>
        <w:t>进行参数的输入</w:t>
      </w:r>
      <w:bookmarkEnd w:id="98"/>
    </w:p>
    <w:p w14:paraId="5CE81CB1" w14:textId="3EE491C9" w:rsidR="00606081" w:rsidRDefault="00606081" w:rsidP="00606081">
      <w:pPr>
        <w:ind w:firstLine="480"/>
        <w:rPr>
          <w:rFonts w:hint="eastAsia"/>
        </w:rPr>
      </w:pPr>
      <w:r>
        <w:rPr>
          <w:rFonts w:hint="eastAsia"/>
        </w:rPr>
        <w:t>为了提高系统的灵活性和用户体验，本设计采用了</w:t>
      </w:r>
      <w:r>
        <w:rPr>
          <w:rFonts w:hint="eastAsia"/>
        </w:rPr>
        <w:t>XADC</w:t>
      </w:r>
      <w:r>
        <w:rPr>
          <w:rFonts w:hint="eastAsia"/>
        </w:rPr>
        <w:t>（可扩展模数转换器）进行参数的输入。</w:t>
      </w:r>
      <w:r>
        <w:rPr>
          <w:rFonts w:hint="eastAsia"/>
        </w:rPr>
        <w:t>XADC</w:t>
      </w:r>
      <w:r>
        <w:rPr>
          <w:rFonts w:hint="eastAsia"/>
        </w:rPr>
        <w:t>模块的创新点在于：</w:t>
      </w:r>
    </w:p>
    <w:p w14:paraId="4FA19A3A" w14:textId="78F5466E" w:rsidR="00606081" w:rsidRDefault="00606081" w:rsidP="00606081">
      <w:pPr>
        <w:ind w:firstLine="482"/>
        <w:rPr>
          <w:rFonts w:hint="eastAsia"/>
        </w:rPr>
      </w:pPr>
      <w:r w:rsidRPr="00606081">
        <w:rPr>
          <w:rFonts w:hint="eastAsia"/>
          <w:b/>
          <w:bCs/>
        </w:rPr>
        <w:t>高精度参数调节：</w:t>
      </w:r>
      <w:r>
        <w:rPr>
          <w:rFonts w:hint="eastAsia"/>
        </w:rPr>
        <w:t>通过外部接口输入模拟信号，</w:t>
      </w:r>
      <w:r>
        <w:rPr>
          <w:rFonts w:hint="eastAsia"/>
        </w:rPr>
        <w:t>XADC</w:t>
      </w:r>
      <w:r>
        <w:rPr>
          <w:rFonts w:hint="eastAsia"/>
        </w:rPr>
        <w:t>模块将其转换为数字信号，实现高精度的参数调节。</w:t>
      </w:r>
    </w:p>
    <w:p w14:paraId="05A67A71" w14:textId="77777777" w:rsidR="00606081" w:rsidRDefault="00606081" w:rsidP="00606081">
      <w:pPr>
        <w:ind w:firstLine="482"/>
        <w:rPr>
          <w:rFonts w:hint="eastAsia"/>
        </w:rPr>
      </w:pPr>
      <w:r w:rsidRPr="00606081">
        <w:rPr>
          <w:rFonts w:hint="eastAsia"/>
          <w:b/>
          <w:bCs/>
        </w:rPr>
        <w:t>实时性：</w:t>
      </w:r>
      <w:r>
        <w:rPr>
          <w:rFonts w:hint="eastAsia"/>
        </w:rPr>
        <w:t>XADC</w:t>
      </w:r>
      <w:r>
        <w:rPr>
          <w:rFonts w:hint="eastAsia"/>
        </w:rPr>
        <w:t>能够实现实时的参数输入和调节，用户可以快速、连续地调整波形的频率、幅值、直流偏移和占空比等参数。</w:t>
      </w:r>
    </w:p>
    <w:p w14:paraId="52856289" w14:textId="5EB3EC95" w:rsidR="00606081" w:rsidRPr="00606081" w:rsidRDefault="00606081" w:rsidP="00606081">
      <w:pPr>
        <w:ind w:firstLine="482"/>
        <w:rPr>
          <w:rFonts w:hint="eastAsia"/>
        </w:rPr>
      </w:pPr>
      <w:r w:rsidRPr="00606081">
        <w:rPr>
          <w:rFonts w:hint="eastAsia"/>
          <w:b/>
          <w:bCs/>
        </w:rPr>
        <w:t>灵活性：</w:t>
      </w:r>
      <w:r>
        <w:rPr>
          <w:rFonts w:hint="eastAsia"/>
        </w:rPr>
        <w:t>利用</w:t>
      </w:r>
      <w:r>
        <w:rPr>
          <w:rFonts w:hint="eastAsia"/>
        </w:rPr>
        <w:t>XADC</w:t>
      </w:r>
      <w:r>
        <w:rPr>
          <w:rFonts w:hint="eastAsia"/>
        </w:rPr>
        <w:t>模块，用户可以方便地通过外部硬件接口对波形生成器进行控制，增强了系统的灵活性和可操作性。</w:t>
      </w:r>
    </w:p>
    <w:p w14:paraId="780711C4" w14:textId="735E46F9" w:rsidR="00606081" w:rsidRDefault="00606081" w:rsidP="000312D8">
      <w:pPr>
        <w:pStyle w:val="3"/>
      </w:pPr>
      <w:bookmarkStart w:id="99" w:name="_Toc168510552"/>
      <w:r>
        <w:rPr>
          <w:rFonts w:hint="eastAsia"/>
        </w:rPr>
        <w:t>数码管显示时设计了修改参数时数码管闪动</w:t>
      </w:r>
      <w:bookmarkEnd w:id="99"/>
    </w:p>
    <w:p w14:paraId="1AACFFFC" w14:textId="37732721" w:rsidR="00141236" w:rsidRDefault="00141236" w:rsidP="00141236">
      <w:pPr>
        <w:ind w:firstLine="480"/>
        <w:rPr>
          <w:rFonts w:hint="eastAsia"/>
        </w:rPr>
      </w:pPr>
      <w:r>
        <w:rPr>
          <w:rFonts w:hint="eastAsia"/>
        </w:rPr>
        <w:t>在数码管显示设计中，增加了参数修改时数码管闪动的功能，具体设计如下：</w:t>
      </w:r>
    </w:p>
    <w:p w14:paraId="79E5366B" w14:textId="77777777" w:rsidR="00141236" w:rsidRDefault="00141236" w:rsidP="00141236">
      <w:pPr>
        <w:ind w:firstLine="482"/>
        <w:rPr>
          <w:rFonts w:hint="eastAsia"/>
        </w:rPr>
      </w:pPr>
      <w:r w:rsidRPr="00141236">
        <w:rPr>
          <w:rFonts w:hint="eastAsia"/>
          <w:b/>
          <w:bCs/>
        </w:rPr>
        <w:t>闪动提示：</w:t>
      </w:r>
      <w:r>
        <w:rPr>
          <w:rFonts w:hint="eastAsia"/>
        </w:rPr>
        <w:t>当用户修改参数时，相关的数码管会闪动提示，这样可以明确告诉用户当前正在修改的参数，避免误操作。</w:t>
      </w:r>
    </w:p>
    <w:p w14:paraId="696598D6" w14:textId="77777777" w:rsidR="00141236" w:rsidRDefault="00141236" w:rsidP="00141236">
      <w:pPr>
        <w:ind w:firstLine="482"/>
        <w:rPr>
          <w:rFonts w:hint="eastAsia"/>
        </w:rPr>
      </w:pPr>
      <w:r w:rsidRPr="00141236">
        <w:rPr>
          <w:rFonts w:hint="eastAsia"/>
          <w:b/>
          <w:bCs/>
        </w:rPr>
        <w:t>实时反馈：</w:t>
      </w:r>
      <w:r>
        <w:rPr>
          <w:rFonts w:hint="eastAsia"/>
        </w:rPr>
        <w:t>通过数码管闪动的实时反馈机制，用户可以更直观地了解当前参数的状态和变化，提高操作的便捷性和准确性。</w:t>
      </w:r>
    </w:p>
    <w:p w14:paraId="02D5AE08" w14:textId="79A52E38" w:rsidR="00606081" w:rsidRPr="00141236" w:rsidRDefault="00141236" w:rsidP="00141236">
      <w:pPr>
        <w:ind w:firstLine="482"/>
        <w:rPr>
          <w:rFonts w:hint="eastAsia"/>
        </w:rPr>
      </w:pPr>
      <w:r w:rsidRPr="00141236">
        <w:rPr>
          <w:rFonts w:hint="eastAsia"/>
          <w:b/>
          <w:bCs/>
        </w:rPr>
        <w:t>可视化效果：</w:t>
      </w:r>
      <w:r>
        <w:rPr>
          <w:rFonts w:hint="eastAsia"/>
        </w:rPr>
        <w:t>闪动设计不仅增加了系统的可视化效果，还提升了用户交互体验，使操作更加直观和人性化。</w:t>
      </w:r>
    </w:p>
    <w:p w14:paraId="42417447" w14:textId="7A04033E" w:rsidR="00606081" w:rsidRPr="003A5328" w:rsidRDefault="00606081" w:rsidP="000312D8">
      <w:pPr>
        <w:pStyle w:val="3"/>
      </w:pPr>
      <w:bookmarkStart w:id="100" w:name="_Toc168510553"/>
      <w:r>
        <w:rPr>
          <w:rFonts w:hint="eastAsia"/>
        </w:rPr>
        <w:lastRenderedPageBreak/>
        <w:t>利用</w:t>
      </w:r>
      <w:r>
        <w:rPr>
          <w:rFonts w:hint="eastAsia"/>
        </w:rPr>
        <w:t>L</w:t>
      </w:r>
      <w:r>
        <w:t>ED</w:t>
      </w:r>
      <w:r>
        <w:rPr>
          <w:rFonts w:hint="eastAsia"/>
        </w:rPr>
        <w:t>灯与数码管的结合显示波形信息</w:t>
      </w:r>
      <w:bookmarkEnd w:id="100"/>
    </w:p>
    <w:p w14:paraId="4E877E13" w14:textId="0B885E94" w:rsidR="00141236" w:rsidRDefault="00141236" w:rsidP="00141236">
      <w:pPr>
        <w:ind w:firstLine="480"/>
        <w:rPr>
          <w:rFonts w:hint="eastAsia"/>
        </w:rPr>
      </w:pPr>
      <w:r>
        <w:rPr>
          <w:rFonts w:hint="eastAsia"/>
        </w:rPr>
        <w:t>为了更直观地显示波形信息，本设计将</w:t>
      </w:r>
      <w:r>
        <w:rPr>
          <w:rFonts w:hint="eastAsia"/>
        </w:rPr>
        <w:t>LED</w:t>
      </w:r>
      <w:r>
        <w:rPr>
          <w:rFonts w:hint="eastAsia"/>
        </w:rPr>
        <w:t>灯与数码管结合起来，实现了更丰富的显示功能：</w:t>
      </w:r>
    </w:p>
    <w:p w14:paraId="3EFC8255" w14:textId="77777777" w:rsidR="00141236" w:rsidRDefault="00141236" w:rsidP="00141236">
      <w:pPr>
        <w:ind w:firstLine="482"/>
        <w:rPr>
          <w:rFonts w:hint="eastAsia"/>
        </w:rPr>
      </w:pPr>
      <w:r w:rsidRPr="00141236">
        <w:rPr>
          <w:rFonts w:hint="eastAsia"/>
          <w:b/>
          <w:bCs/>
        </w:rPr>
        <w:t>波形类型显示：</w:t>
      </w:r>
      <w:r>
        <w:rPr>
          <w:rFonts w:hint="eastAsia"/>
        </w:rPr>
        <w:t>通过不同颜色和状态的</w:t>
      </w:r>
      <w:r>
        <w:rPr>
          <w:rFonts w:hint="eastAsia"/>
        </w:rPr>
        <w:t>LED</w:t>
      </w:r>
      <w:r>
        <w:rPr>
          <w:rFonts w:hint="eastAsia"/>
        </w:rPr>
        <w:t>灯显示当前的波形类型（如方波、正弦波、三角波），用户可以一目了然地了解当前波形。</w:t>
      </w:r>
    </w:p>
    <w:p w14:paraId="7820D223" w14:textId="77777777" w:rsidR="00141236" w:rsidRDefault="00141236" w:rsidP="00141236">
      <w:pPr>
        <w:ind w:firstLine="482"/>
        <w:rPr>
          <w:rFonts w:hint="eastAsia"/>
        </w:rPr>
      </w:pPr>
      <w:r w:rsidRPr="00141236">
        <w:rPr>
          <w:rFonts w:hint="eastAsia"/>
          <w:b/>
          <w:bCs/>
        </w:rPr>
        <w:t>参数信息显示：</w:t>
      </w:r>
      <w:r>
        <w:rPr>
          <w:rFonts w:hint="eastAsia"/>
        </w:rPr>
        <w:t>数码管用于显示具体的波形参数（如频率、幅值、直流偏移和占空比等），</w:t>
      </w:r>
      <w:r>
        <w:rPr>
          <w:rFonts w:hint="eastAsia"/>
        </w:rPr>
        <w:t>LED</w:t>
      </w:r>
      <w:r>
        <w:rPr>
          <w:rFonts w:hint="eastAsia"/>
        </w:rPr>
        <w:t>灯用于指示当前显示的参数类型。</w:t>
      </w:r>
    </w:p>
    <w:p w14:paraId="6E405333" w14:textId="1E2A9210" w:rsidR="00DB6D73" w:rsidRPr="00141236" w:rsidRDefault="00141236" w:rsidP="00141236">
      <w:pPr>
        <w:ind w:firstLine="482"/>
      </w:pPr>
      <w:r w:rsidRPr="00141236">
        <w:rPr>
          <w:rFonts w:hint="eastAsia"/>
          <w:b/>
          <w:bCs/>
        </w:rPr>
        <w:t>动态显示：</w:t>
      </w:r>
      <w:r>
        <w:rPr>
          <w:rFonts w:hint="eastAsia"/>
        </w:rPr>
        <w:t>结合数码管和</w:t>
      </w:r>
      <w:r>
        <w:rPr>
          <w:rFonts w:hint="eastAsia"/>
        </w:rPr>
        <w:t>LED</w:t>
      </w:r>
      <w:r>
        <w:rPr>
          <w:rFonts w:hint="eastAsia"/>
        </w:rPr>
        <w:t>灯的动态显示效果，在参数修改和波形切换时提供实时反馈，增强用户体验。例如，当用户按下修改按钮时，相关的数码管和</w:t>
      </w:r>
      <w:r>
        <w:rPr>
          <w:rFonts w:hint="eastAsia"/>
        </w:rPr>
        <w:t>LED</w:t>
      </w:r>
      <w:r>
        <w:rPr>
          <w:rFonts w:hint="eastAsia"/>
        </w:rPr>
        <w:t>灯会同步闪动或改变状态，提示当前正在进行的操作。</w:t>
      </w:r>
    </w:p>
    <w:p w14:paraId="34C4AE5C" w14:textId="77777777" w:rsidR="00DB6D73" w:rsidRPr="00DB6D73" w:rsidRDefault="00DB6D73" w:rsidP="00F95083">
      <w:pPr>
        <w:ind w:firstLine="480"/>
      </w:pPr>
    </w:p>
    <w:p w14:paraId="7861C95F" w14:textId="77777777" w:rsidR="00E035C7" w:rsidRDefault="00E035C7" w:rsidP="00F95083">
      <w:pPr>
        <w:ind w:firstLine="480"/>
      </w:pPr>
    </w:p>
    <w:p w14:paraId="5A774C6D" w14:textId="77777777" w:rsidR="005C09EB" w:rsidRDefault="005C09EB" w:rsidP="00F95083">
      <w:pPr>
        <w:ind w:firstLine="480"/>
      </w:pPr>
    </w:p>
    <w:p w14:paraId="2DBBE8CF" w14:textId="77777777" w:rsidR="009857AA" w:rsidRDefault="009857AA" w:rsidP="00F95083">
      <w:pPr>
        <w:ind w:firstLine="480"/>
      </w:pPr>
    </w:p>
    <w:p w14:paraId="1CDF26AB" w14:textId="77777777" w:rsidR="00DB6D73" w:rsidRDefault="00DB6D73" w:rsidP="00F95083">
      <w:pPr>
        <w:ind w:firstLine="480"/>
      </w:pPr>
    </w:p>
    <w:p w14:paraId="37DB1CF4" w14:textId="7803525D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6BF28445" w14:textId="77777777" w:rsidR="002D1B52" w:rsidRDefault="002D1B52" w:rsidP="00F95083">
      <w:pPr>
        <w:ind w:firstLine="480"/>
      </w:pPr>
    </w:p>
    <w:p w14:paraId="51C93DC8" w14:textId="77777777" w:rsidR="002A2E5F" w:rsidRDefault="002A2E5F" w:rsidP="00333C37">
      <w:pPr>
        <w:ind w:firstLine="480"/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101" w:name="_Toc156291152"/>
      <w:bookmarkStart w:id="102" w:name="_Toc156292004"/>
      <w:bookmarkStart w:id="103" w:name="_Toc163533798"/>
    </w:p>
    <w:p w14:paraId="3053FF18" w14:textId="41ED0B03" w:rsidR="00CC1013" w:rsidRPr="00F66C31" w:rsidRDefault="007E5DBD" w:rsidP="00333C37">
      <w:pPr>
        <w:pStyle w:val="1"/>
        <w:spacing w:before="720" w:after="480"/>
      </w:pPr>
      <w:bookmarkStart w:id="104" w:name="_Toc168510554"/>
      <w:bookmarkEnd w:id="101"/>
      <w:bookmarkEnd w:id="102"/>
      <w:bookmarkEnd w:id="103"/>
      <w:r>
        <w:rPr>
          <w:rFonts w:hint="eastAsia"/>
        </w:rPr>
        <w:lastRenderedPageBreak/>
        <w:t>系统使用说明</w:t>
      </w:r>
      <w:bookmarkEnd w:id="104"/>
    </w:p>
    <w:p w14:paraId="216E029A" w14:textId="7E353D5A" w:rsidR="00CC1013" w:rsidRPr="008367F0" w:rsidRDefault="007E5DBD" w:rsidP="00194039">
      <w:pPr>
        <w:pStyle w:val="2"/>
      </w:pPr>
      <w:bookmarkStart w:id="105" w:name="_Toc168510555"/>
      <w:r>
        <w:rPr>
          <w:rFonts w:hint="eastAsia"/>
        </w:rPr>
        <w:t>数码管</w:t>
      </w:r>
      <w:bookmarkEnd w:id="105"/>
    </w:p>
    <w:p w14:paraId="771BFD2B" w14:textId="77777777" w:rsidR="00EF42A2" w:rsidRPr="00EF42A2" w:rsidRDefault="00EF42A2" w:rsidP="00EF42A2">
      <w:pPr>
        <w:ind w:firstLine="480"/>
      </w:pPr>
      <w:r w:rsidRPr="00EF42A2">
        <w:t>为了更直观、全面地显示波形信息，本设计采用了</w:t>
      </w:r>
      <w:r w:rsidRPr="00EF42A2">
        <w:t>8</w:t>
      </w:r>
      <w:r w:rsidRPr="00EF42A2">
        <w:t>个</w:t>
      </w:r>
      <w:r w:rsidRPr="00EF42A2">
        <w:t>7</w:t>
      </w:r>
      <w:r w:rsidRPr="00EF42A2">
        <w:t>段数码管和</w:t>
      </w:r>
      <w:r w:rsidRPr="00EF42A2">
        <w:t>8</w:t>
      </w:r>
      <w:r w:rsidRPr="00EF42A2">
        <w:t>个</w:t>
      </w:r>
      <w:r w:rsidRPr="00EF42A2">
        <w:t>LED</w:t>
      </w:r>
      <w:r w:rsidRPr="00EF42A2">
        <w:t>灯的结合来显示波形参数、单位以及波形类型。具体设计如下：</w:t>
      </w:r>
    </w:p>
    <w:p w14:paraId="1F5D2F0D" w14:textId="4AD2F44D" w:rsidR="0002357E" w:rsidRPr="0002357E" w:rsidRDefault="0002357E" w:rsidP="000312D8">
      <w:pPr>
        <w:pStyle w:val="3"/>
      </w:pPr>
      <w:bookmarkStart w:id="106" w:name="_Toc168510556"/>
      <w:r w:rsidRPr="0002357E">
        <w:t>数码管显示</w:t>
      </w:r>
      <w:bookmarkEnd w:id="106"/>
    </w:p>
    <w:p w14:paraId="48576423" w14:textId="2F535BC8" w:rsidR="0092621E" w:rsidRPr="0092621E" w:rsidRDefault="0092621E" w:rsidP="00E513BC">
      <w:pPr>
        <w:ind w:firstLine="480"/>
        <w:rPr>
          <w:rFonts w:hint="eastAsia"/>
          <w:snapToGrid w:val="0"/>
        </w:rPr>
      </w:pPr>
      <w:r w:rsidRPr="00640CC6">
        <w:rPr>
          <w:snapToGrid w:val="0"/>
        </w:rPr>
        <w:t>波形类型（数码管</w:t>
      </w:r>
      <w:r w:rsidR="00E513BC" w:rsidRPr="00640CC6">
        <w:rPr>
          <w:snapToGrid w:val="0"/>
        </w:rPr>
        <w:t>1-2</w:t>
      </w:r>
      <w:r w:rsidRPr="00640CC6">
        <w:rPr>
          <w:snapToGrid w:val="0"/>
        </w:rPr>
        <w:t>）：</w:t>
      </w:r>
      <w:r w:rsidRPr="0002357E">
        <w:rPr>
          <w:snapToGrid w:val="0"/>
        </w:rPr>
        <w:t>使用简写字符表示当前的波形类型，例如：</w:t>
      </w:r>
      <w:r w:rsidRPr="0002357E">
        <w:rPr>
          <w:snapToGrid w:val="0"/>
        </w:rPr>
        <w:t xml:space="preserve">Sq </w:t>
      </w:r>
      <w:r w:rsidRPr="0002357E">
        <w:rPr>
          <w:snapToGrid w:val="0"/>
        </w:rPr>
        <w:t>表示方波（</w:t>
      </w:r>
      <w:r w:rsidRPr="0002357E">
        <w:rPr>
          <w:snapToGrid w:val="0"/>
        </w:rPr>
        <w:t>Square Wave</w:t>
      </w:r>
      <w:r w:rsidRPr="0002357E">
        <w:rPr>
          <w:snapToGrid w:val="0"/>
        </w:rPr>
        <w:t>）。</w:t>
      </w:r>
      <w:r w:rsidRPr="0002357E">
        <w:rPr>
          <w:snapToGrid w:val="0"/>
        </w:rPr>
        <w:t xml:space="preserve">Si </w:t>
      </w:r>
      <w:r w:rsidRPr="0002357E">
        <w:rPr>
          <w:snapToGrid w:val="0"/>
        </w:rPr>
        <w:t>表示正弦波（</w:t>
      </w:r>
      <w:r w:rsidRPr="0002357E">
        <w:rPr>
          <w:snapToGrid w:val="0"/>
        </w:rPr>
        <w:t>Sine Wave</w:t>
      </w:r>
      <w:r w:rsidRPr="0002357E">
        <w:rPr>
          <w:snapToGrid w:val="0"/>
        </w:rPr>
        <w:t>）。</w:t>
      </w:r>
      <w:r w:rsidRPr="0002357E">
        <w:rPr>
          <w:snapToGrid w:val="0"/>
        </w:rPr>
        <w:t xml:space="preserve">Tr </w:t>
      </w:r>
      <w:r w:rsidRPr="0002357E">
        <w:rPr>
          <w:snapToGrid w:val="0"/>
        </w:rPr>
        <w:t>表示三角波（</w:t>
      </w:r>
      <w:r w:rsidRPr="0002357E">
        <w:rPr>
          <w:snapToGrid w:val="0"/>
        </w:rPr>
        <w:t>Triangle Wave</w:t>
      </w:r>
      <w:r w:rsidRPr="0002357E">
        <w:rPr>
          <w:snapToGrid w:val="0"/>
        </w:rPr>
        <w:t>）。</w:t>
      </w:r>
    </w:p>
    <w:p w14:paraId="431E6C9C" w14:textId="4ADCF215" w:rsidR="0002357E" w:rsidRPr="0002357E" w:rsidRDefault="0002357E" w:rsidP="0092621E">
      <w:pPr>
        <w:ind w:firstLine="480"/>
        <w:rPr>
          <w:snapToGrid w:val="0"/>
        </w:rPr>
      </w:pPr>
      <w:r w:rsidRPr="00640CC6">
        <w:rPr>
          <w:snapToGrid w:val="0"/>
        </w:rPr>
        <w:t>波形参数数值（数码管</w:t>
      </w:r>
      <w:r w:rsidR="00E513BC" w:rsidRPr="00640CC6">
        <w:rPr>
          <w:snapToGrid w:val="0"/>
        </w:rPr>
        <w:t>3-6</w:t>
      </w:r>
      <w:r w:rsidRPr="00640CC6">
        <w:rPr>
          <w:snapToGrid w:val="0"/>
        </w:rPr>
        <w:t>）：</w:t>
      </w:r>
      <w:r w:rsidRPr="0002357E">
        <w:rPr>
          <w:snapToGrid w:val="0"/>
        </w:rPr>
        <w:t>数码管</w:t>
      </w:r>
      <w:r w:rsidR="00E513BC">
        <w:rPr>
          <w:snapToGrid w:val="0"/>
        </w:rPr>
        <w:t>3</w:t>
      </w:r>
      <w:r w:rsidR="0092621E">
        <w:rPr>
          <w:rFonts w:hint="eastAsia"/>
          <w:snapToGrid w:val="0"/>
        </w:rPr>
        <w:t>，</w:t>
      </w:r>
      <w:r w:rsidRPr="0002357E">
        <w:rPr>
          <w:snapToGrid w:val="0"/>
        </w:rPr>
        <w:t>千位</w:t>
      </w:r>
      <w:r w:rsidR="0092621E">
        <w:rPr>
          <w:rFonts w:hint="eastAsia"/>
          <w:snapToGrid w:val="0"/>
        </w:rPr>
        <w:t>；</w:t>
      </w:r>
      <w:r w:rsidRPr="0002357E">
        <w:rPr>
          <w:snapToGrid w:val="0"/>
        </w:rPr>
        <w:t>数码管</w:t>
      </w:r>
      <w:r w:rsidR="00E513BC">
        <w:rPr>
          <w:snapToGrid w:val="0"/>
        </w:rPr>
        <w:t>4</w:t>
      </w:r>
      <w:r w:rsidR="0092621E">
        <w:rPr>
          <w:rFonts w:hint="eastAsia"/>
          <w:snapToGrid w:val="0"/>
        </w:rPr>
        <w:t>，</w:t>
      </w:r>
      <w:r w:rsidRPr="0002357E">
        <w:rPr>
          <w:snapToGrid w:val="0"/>
        </w:rPr>
        <w:t>百位</w:t>
      </w:r>
      <w:r w:rsidR="0092621E">
        <w:rPr>
          <w:rFonts w:hint="eastAsia"/>
          <w:snapToGrid w:val="0"/>
        </w:rPr>
        <w:t>；</w:t>
      </w:r>
      <w:r w:rsidRPr="0002357E">
        <w:rPr>
          <w:snapToGrid w:val="0"/>
        </w:rPr>
        <w:t>数码管</w:t>
      </w:r>
      <w:r w:rsidR="00E513BC">
        <w:rPr>
          <w:snapToGrid w:val="0"/>
        </w:rPr>
        <w:t>5</w:t>
      </w:r>
      <w:r w:rsidR="0092621E">
        <w:rPr>
          <w:rFonts w:hint="eastAsia"/>
          <w:snapToGrid w:val="0"/>
        </w:rPr>
        <w:t>，</w:t>
      </w:r>
      <w:r w:rsidRPr="0002357E">
        <w:rPr>
          <w:snapToGrid w:val="0"/>
        </w:rPr>
        <w:t>十位</w:t>
      </w:r>
      <w:r w:rsidR="0092621E">
        <w:rPr>
          <w:rFonts w:hint="eastAsia"/>
          <w:snapToGrid w:val="0"/>
        </w:rPr>
        <w:t>；</w:t>
      </w:r>
      <w:r w:rsidRPr="0002357E">
        <w:rPr>
          <w:snapToGrid w:val="0"/>
        </w:rPr>
        <w:t>数码管</w:t>
      </w:r>
      <w:r w:rsidR="00E513BC">
        <w:rPr>
          <w:snapToGrid w:val="0"/>
        </w:rPr>
        <w:t>6</w:t>
      </w:r>
      <w:r w:rsidR="0092621E">
        <w:rPr>
          <w:rFonts w:hint="eastAsia"/>
          <w:snapToGrid w:val="0"/>
        </w:rPr>
        <w:t>，</w:t>
      </w:r>
      <w:r w:rsidRPr="0002357E">
        <w:rPr>
          <w:snapToGrid w:val="0"/>
        </w:rPr>
        <w:t>个位</w:t>
      </w:r>
      <w:r w:rsidR="0092621E">
        <w:rPr>
          <w:rFonts w:hint="eastAsia"/>
          <w:snapToGrid w:val="0"/>
        </w:rPr>
        <w:t>。</w:t>
      </w:r>
      <w:r w:rsidRPr="0002357E">
        <w:rPr>
          <w:snapToGrid w:val="0"/>
        </w:rPr>
        <w:t>这四个数码管用于显示波形参数的具体数值，例如频率、幅值、直流偏移量等。</w:t>
      </w:r>
    </w:p>
    <w:p w14:paraId="59BC4DDA" w14:textId="174C9EF6" w:rsidR="0002357E" w:rsidRPr="0002357E" w:rsidRDefault="0002357E" w:rsidP="00E513BC">
      <w:pPr>
        <w:ind w:firstLine="480"/>
        <w:rPr>
          <w:snapToGrid w:val="0"/>
        </w:rPr>
      </w:pPr>
      <w:r w:rsidRPr="00640CC6">
        <w:rPr>
          <w:snapToGrid w:val="0"/>
        </w:rPr>
        <w:t>单位（数码管</w:t>
      </w:r>
      <w:r w:rsidR="00E513BC" w:rsidRPr="00640CC6">
        <w:rPr>
          <w:snapToGrid w:val="0"/>
        </w:rPr>
        <w:t>7-8</w:t>
      </w:r>
      <w:r w:rsidRPr="00640CC6">
        <w:rPr>
          <w:snapToGrid w:val="0"/>
        </w:rPr>
        <w:t>）：</w:t>
      </w:r>
      <w:r w:rsidRPr="0002357E">
        <w:rPr>
          <w:snapToGrid w:val="0"/>
        </w:rPr>
        <w:t>通过不同的字符表示当前波形参数的单位，例如：</w:t>
      </w:r>
      <w:r w:rsidRPr="0002357E">
        <w:rPr>
          <w:snapToGrid w:val="0"/>
        </w:rPr>
        <w:t xml:space="preserve">H </w:t>
      </w:r>
      <w:r w:rsidRPr="0002357E">
        <w:rPr>
          <w:snapToGrid w:val="0"/>
        </w:rPr>
        <w:t>表示赫兹（</w:t>
      </w:r>
      <w:r w:rsidRPr="0002357E">
        <w:rPr>
          <w:snapToGrid w:val="0"/>
        </w:rPr>
        <w:t>Hz</w:t>
      </w:r>
      <w:r w:rsidRPr="0002357E">
        <w:rPr>
          <w:snapToGrid w:val="0"/>
        </w:rPr>
        <w:t>），用于频率</w:t>
      </w:r>
      <w:r w:rsidRPr="0002357E">
        <w:rPr>
          <w:snapToGrid w:val="0"/>
        </w:rPr>
        <w:t xml:space="preserve">V </w:t>
      </w:r>
      <w:r w:rsidRPr="0002357E">
        <w:rPr>
          <w:snapToGrid w:val="0"/>
        </w:rPr>
        <w:t>表示伏特（</w:t>
      </w:r>
      <w:r w:rsidRPr="0002357E">
        <w:rPr>
          <w:snapToGrid w:val="0"/>
        </w:rPr>
        <w:t>V</w:t>
      </w:r>
      <w:r w:rsidRPr="0002357E">
        <w:rPr>
          <w:snapToGrid w:val="0"/>
        </w:rPr>
        <w:t>），用于幅值。</w:t>
      </w:r>
      <w:r w:rsidRPr="0002357E">
        <w:rPr>
          <w:snapToGrid w:val="0"/>
        </w:rPr>
        <w:t xml:space="preserve">D </w:t>
      </w:r>
      <w:r w:rsidRPr="0002357E">
        <w:rPr>
          <w:snapToGrid w:val="0"/>
        </w:rPr>
        <w:t>表示直流偏移（</w:t>
      </w:r>
      <w:r w:rsidRPr="0002357E">
        <w:rPr>
          <w:snapToGrid w:val="0"/>
        </w:rPr>
        <w:t>DC Offset</w:t>
      </w:r>
      <w:r w:rsidRPr="0002357E">
        <w:rPr>
          <w:snapToGrid w:val="0"/>
        </w:rPr>
        <w:t>）。</w:t>
      </w:r>
      <w:r w:rsidRPr="0002357E">
        <w:rPr>
          <w:snapToGrid w:val="0"/>
        </w:rPr>
        <w:t xml:space="preserve">% </w:t>
      </w:r>
      <w:r w:rsidRPr="0002357E">
        <w:rPr>
          <w:snapToGrid w:val="0"/>
        </w:rPr>
        <w:t>表示占空比（</w:t>
      </w:r>
      <w:r w:rsidRPr="0002357E">
        <w:rPr>
          <w:snapToGrid w:val="0"/>
        </w:rPr>
        <w:t>Duty Cycle</w:t>
      </w:r>
      <w:r w:rsidRPr="0002357E">
        <w:rPr>
          <w:snapToGrid w:val="0"/>
        </w:rPr>
        <w:t>）。</w:t>
      </w:r>
    </w:p>
    <w:p w14:paraId="5193B638" w14:textId="77777777" w:rsidR="0002357E" w:rsidRPr="0002357E" w:rsidRDefault="0002357E" w:rsidP="000312D8">
      <w:pPr>
        <w:pStyle w:val="3"/>
      </w:pPr>
      <w:bookmarkStart w:id="107" w:name="_Toc168510557"/>
      <w:r w:rsidRPr="0002357E">
        <w:t>LED</w:t>
      </w:r>
      <w:r w:rsidRPr="0002357E">
        <w:t>灯显示</w:t>
      </w:r>
      <w:bookmarkEnd w:id="107"/>
    </w:p>
    <w:p w14:paraId="002C85DD" w14:textId="0206C233" w:rsidR="0002357E" w:rsidRPr="0002357E" w:rsidRDefault="0002357E" w:rsidP="00640CC6">
      <w:pPr>
        <w:ind w:firstLine="480"/>
        <w:rPr>
          <w:snapToGrid w:val="0"/>
        </w:rPr>
      </w:pPr>
      <w:r w:rsidRPr="0002357E">
        <w:rPr>
          <w:snapToGrid w:val="0"/>
        </w:rPr>
        <w:t>波形参数指示（</w:t>
      </w:r>
      <w:r w:rsidRPr="0002357E">
        <w:rPr>
          <w:snapToGrid w:val="0"/>
        </w:rPr>
        <w:t>LED1-4</w:t>
      </w:r>
      <w:r w:rsidRPr="0002357E">
        <w:rPr>
          <w:snapToGrid w:val="0"/>
        </w:rPr>
        <w:t>）：</w:t>
      </w:r>
      <w:r w:rsidRPr="0002357E">
        <w:rPr>
          <w:snapToGrid w:val="0"/>
        </w:rPr>
        <w:t>LED1</w:t>
      </w:r>
      <w:r w:rsidR="00640CC6">
        <w:rPr>
          <w:rFonts w:hint="eastAsia"/>
          <w:snapToGrid w:val="0"/>
        </w:rPr>
        <w:t>，</w:t>
      </w:r>
      <w:r w:rsidRPr="0002357E">
        <w:rPr>
          <w:snapToGrid w:val="0"/>
        </w:rPr>
        <w:t>频率（</w:t>
      </w:r>
      <w:r w:rsidRPr="0002357E">
        <w:rPr>
          <w:snapToGrid w:val="0"/>
        </w:rPr>
        <w:t>Frequency</w:t>
      </w:r>
      <w:r w:rsidRPr="0002357E">
        <w:rPr>
          <w:snapToGrid w:val="0"/>
        </w:rPr>
        <w:t>）</w:t>
      </w:r>
      <w:r w:rsidR="00640CC6">
        <w:rPr>
          <w:rFonts w:hint="eastAsia"/>
          <w:snapToGrid w:val="0"/>
        </w:rPr>
        <w:t>；</w:t>
      </w:r>
      <w:r w:rsidRPr="0002357E">
        <w:rPr>
          <w:snapToGrid w:val="0"/>
        </w:rPr>
        <w:t>LED2</w:t>
      </w:r>
      <w:r w:rsidR="00640CC6">
        <w:rPr>
          <w:rFonts w:hint="eastAsia"/>
          <w:snapToGrid w:val="0"/>
        </w:rPr>
        <w:t>，</w:t>
      </w:r>
      <w:r w:rsidRPr="0002357E">
        <w:rPr>
          <w:snapToGrid w:val="0"/>
        </w:rPr>
        <w:t>幅值（</w:t>
      </w:r>
      <w:r w:rsidRPr="0002357E">
        <w:rPr>
          <w:snapToGrid w:val="0"/>
        </w:rPr>
        <w:t>Amplitude</w:t>
      </w:r>
      <w:r w:rsidRPr="0002357E">
        <w:rPr>
          <w:snapToGrid w:val="0"/>
        </w:rPr>
        <w:t>）</w:t>
      </w:r>
      <w:r w:rsidR="00640CC6">
        <w:rPr>
          <w:rFonts w:hint="eastAsia"/>
          <w:snapToGrid w:val="0"/>
        </w:rPr>
        <w:t>；</w:t>
      </w:r>
      <w:r w:rsidRPr="0002357E">
        <w:rPr>
          <w:snapToGrid w:val="0"/>
        </w:rPr>
        <w:t>LED3</w:t>
      </w:r>
      <w:r w:rsidR="00640CC6">
        <w:rPr>
          <w:rFonts w:hint="eastAsia"/>
          <w:snapToGrid w:val="0"/>
        </w:rPr>
        <w:t>，</w:t>
      </w:r>
      <w:r w:rsidRPr="0002357E">
        <w:rPr>
          <w:snapToGrid w:val="0"/>
        </w:rPr>
        <w:t>直流偏移（</w:t>
      </w:r>
      <w:r w:rsidRPr="0002357E">
        <w:rPr>
          <w:snapToGrid w:val="0"/>
        </w:rPr>
        <w:t>DC Offset</w:t>
      </w:r>
      <w:r w:rsidRPr="0002357E">
        <w:rPr>
          <w:snapToGrid w:val="0"/>
        </w:rPr>
        <w:t>）</w:t>
      </w:r>
      <w:r w:rsidR="00640CC6">
        <w:rPr>
          <w:rFonts w:hint="eastAsia"/>
          <w:snapToGrid w:val="0"/>
        </w:rPr>
        <w:t>；</w:t>
      </w:r>
      <w:r w:rsidRPr="0002357E">
        <w:rPr>
          <w:snapToGrid w:val="0"/>
        </w:rPr>
        <w:t>LED4</w:t>
      </w:r>
      <w:r w:rsidR="00640CC6">
        <w:rPr>
          <w:rFonts w:hint="eastAsia"/>
          <w:snapToGrid w:val="0"/>
        </w:rPr>
        <w:t>，</w:t>
      </w:r>
      <w:r w:rsidRPr="0002357E">
        <w:rPr>
          <w:snapToGrid w:val="0"/>
        </w:rPr>
        <w:t>占空比（</w:t>
      </w:r>
      <w:r w:rsidRPr="0002357E">
        <w:rPr>
          <w:snapToGrid w:val="0"/>
        </w:rPr>
        <w:t>Duty Cycle</w:t>
      </w:r>
      <w:r w:rsidRPr="0002357E">
        <w:rPr>
          <w:snapToGrid w:val="0"/>
        </w:rPr>
        <w:t>）</w:t>
      </w:r>
      <w:r w:rsidR="00640CC6">
        <w:rPr>
          <w:rFonts w:hint="eastAsia"/>
          <w:snapToGrid w:val="0"/>
        </w:rPr>
        <w:t>。</w:t>
      </w:r>
      <w:r w:rsidRPr="0002357E">
        <w:rPr>
          <w:snapToGrid w:val="0"/>
        </w:rPr>
        <w:t>当某个参数正在被调整时，对应的</w:t>
      </w:r>
      <w:r w:rsidRPr="0002357E">
        <w:rPr>
          <w:snapToGrid w:val="0"/>
        </w:rPr>
        <w:t>LED</w:t>
      </w:r>
      <w:r w:rsidRPr="0002357E">
        <w:rPr>
          <w:snapToGrid w:val="0"/>
        </w:rPr>
        <w:t>灯会亮起或闪烁，以提示用户当前正在调节的参数类型。</w:t>
      </w:r>
    </w:p>
    <w:p w14:paraId="515CD03B" w14:textId="5337A0FF" w:rsidR="0002357E" w:rsidRPr="0002357E" w:rsidRDefault="0002357E" w:rsidP="00640CC6">
      <w:pPr>
        <w:ind w:firstLine="480"/>
        <w:rPr>
          <w:snapToGrid w:val="0"/>
        </w:rPr>
      </w:pPr>
      <w:r w:rsidRPr="0002357E">
        <w:rPr>
          <w:snapToGrid w:val="0"/>
        </w:rPr>
        <w:t>工作状态指示（</w:t>
      </w:r>
      <w:r w:rsidRPr="0002357E">
        <w:rPr>
          <w:snapToGrid w:val="0"/>
        </w:rPr>
        <w:t>LED5-6</w:t>
      </w:r>
      <w:r w:rsidRPr="0002357E">
        <w:rPr>
          <w:snapToGrid w:val="0"/>
        </w:rPr>
        <w:t>）：</w:t>
      </w:r>
      <w:r w:rsidRPr="0002357E">
        <w:rPr>
          <w:snapToGrid w:val="0"/>
        </w:rPr>
        <w:t>LED5</w:t>
      </w:r>
      <w:r w:rsidR="00536A6A">
        <w:rPr>
          <w:rFonts w:hint="eastAsia"/>
          <w:snapToGrid w:val="0"/>
        </w:rPr>
        <w:t>，</w:t>
      </w:r>
      <w:r w:rsidRPr="0002357E">
        <w:rPr>
          <w:snapToGrid w:val="0"/>
        </w:rPr>
        <w:t>运行状态（</w:t>
      </w:r>
      <w:r w:rsidRPr="0002357E">
        <w:rPr>
          <w:snapToGrid w:val="0"/>
        </w:rPr>
        <w:t>Running</w:t>
      </w:r>
      <w:r w:rsidRPr="0002357E">
        <w:rPr>
          <w:snapToGrid w:val="0"/>
        </w:rPr>
        <w:t>）</w:t>
      </w:r>
      <w:r w:rsidR="00536A6A">
        <w:rPr>
          <w:rFonts w:hint="eastAsia"/>
          <w:snapToGrid w:val="0"/>
        </w:rPr>
        <w:t>；</w:t>
      </w:r>
      <w:r w:rsidRPr="0002357E">
        <w:rPr>
          <w:snapToGrid w:val="0"/>
        </w:rPr>
        <w:t>LED6</w:t>
      </w:r>
      <w:r w:rsidR="00536A6A">
        <w:rPr>
          <w:rFonts w:hint="eastAsia"/>
          <w:snapToGrid w:val="0"/>
        </w:rPr>
        <w:t>，</w:t>
      </w:r>
      <w:r w:rsidRPr="0002357E">
        <w:rPr>
          <w:snapToGrid w:val="0"/>
        </w:rPr>
        <w:t>停止状态（</w:t>
      </w:r>
      <w:r w:rsidRPr="0002357E">
        <w:rPr>
          <w:snapToGrid w:val="0"/>
        </w:rPr>
        <w:t>Stopped</w:t>
      </w:r>
      <w:r w:rsidRPr="0002357E">
        <w:rPr>
          <w:snapToGrid w:val="0"/>
        </w:rPr>
        <w:t>）</w:t>
      </w:r>
      <w:r w:rsidR="00536A6A">
        <w:rPr>
          <w:rFonts w:hint="eastAsia"/>
          <w:snapToGrid w:val="0"/>
        </w:rPr>
        <w:t>。</w:t>
      </w:r>
      <w:r w:rsidRPr="0002357E">
        <w:rPr>
          <w:snapToGrid w:val="0"/>
        </w:rPr>
        <w:t>这两个</w:t>
      </w:r>
      <w:r w:rsidRPr="0002357E">
        <w:rPr>
          <w:snapToGrid w:val="0"/>
        </w:rPr>
        <w:t>LED</w:t>
      </w:r>
      <w:r w:rsidRPr="0002357E">
        <w:rPr>
          <w:snapToGrid w:val="0"/>
        </w:rPr>
        <w:t>灯用于指示波形发生器的工作状态，运行时</w:t>
      </w:r>
      <w:r w:rsidRPr="0002357E">
        <w:rPr>
          <w:snapToGrid w:val="0"/>
        </w:rPr>
        <w:t>LED5</w:t>
      </w:r>
      <w:r w:rsidRPr="0002357E">
        <w:rPr>
          <w:snapToGrid w:val="0"/>
        </w:rPr>
        <w:t>亮，停止时</w:t>
      </w:r>
      <w:r w:rsidRPr="0002357E">
        <w:rPr>
          <w:snapToGrid w:val="0"/>
        </w:rPr>
        <w:t>LED6</w:t>
      </w:r>
      <w:r w:rsidRPr="0002357E">
        <w:rPr>
          <w:snapToGrid w:val="0"/>
        </w:rPr>
        <w:t>亮。</w:t>
      </w:r>
    </w:p>
    <w:p w14:paraId="4386BBE2" w14:textId="77777777" w:rsidR="00EF42A2" w:rsidRPr="00EF42A2" w:rsidRDefault="00EF42A2" w:rsidP="00EF42A2">
      <w:pPr>
        <w:ind w:firstLine="480"/>
      </w:pPr>
      <w:r w:rsidRPr="00EF42A2">
        <w:t>通过以上设计，用户可以直观地看到当前波形的频率、波形类型以及相关单位信息，同时通过</w:t>
      </w:r>
      <w:r w:rsidRPr="00EF42A2">
        <w:t>LED</w:t>
      </w:r>
      <w:r w:rsidRPr="00EF42A2">
        <w:t>灯清楚地知道当前显示和调节的参数类型及系统工作状态。这样，不仅提高了信息显示的丰富性和直观性，还增强了用户的交互体验和操作的便捷性。</w:t>
      </w:r>
    </w:p>
    <w:p w14:paraId="5790DDEB" w14:textId="534C7186" w:rsidR="009857AA" w:rsidRPr="00EF42A2" w:rsidRDefault="00536A6A" w:rsidP="00536A6A">
      <w:pPr>
        <w:pStyle w:val="2"/>
        <w:rPr>
          <w:rFonts w:hint="eastAsia"/>
        </w:rPr>
      </w:pPr>
      <w:bookmarkStart w:id="108" w:name="_Toc168510558"/>
      <w:r>
        <w:rPr>
          <w:rFonts w:hint="eastAsia"/>
        </w:rPr>
        <w:t>按键控制</w:t>
      </w:r>
      <w:bookmarkEnd w:id="108"/>
    </w:p>
    <w:p w14:paraId="6B9E72EF" w14:textId="414416D0" w:rsidR="009857AA" w:rsidRDefault="004612C3" w:rsidP="000312D8">
      <w:pPr>
        <w:pStyle w:val="3"/>
      </w:pPr>
      <w:bookmarkStart w:id="109" w:name="_Toc168510559"/>
      <w:r>
        <w:rPr>
          <w:rFonts w:hint="eastAsia"/>
        </w:rPr>
        <w:t>按键</w:t>
      </w:r>
      <w:r w:rsidR="006D5B05">
        <w:rPr>
          <w:rFonts w:hint="eastAsia"/>
        </w:rPr>
        <w:t>(</w:t>
      </w:r>
      <w:r w:rsidR="006D5B05">
        <w:t>5</w:t>
      </w:r>
      <w:r w:rsidR="006D5B05">
        <w:rPr>
          <w:rFonts w:hint="eastAsia"/>
        </w:rPr>
        <w:t>个</w:t>
      </w:r>
      <w:r w:rsidR="006D5B05">
        <w:t>)</w:t>
      </w:r>
      <w:r>
        <w:rPr>
          <w:rFonts w:hint="eastAsia"/>
        </w:rPr>
        <w:t>控制</w:t>
      </w:r>
      <w:bookmarkEnd w:id="109"/>
    </w:p>
    <w:p w14:paraId="391B5018" w14:textId="631E7724" w:rsidR="0012583F" w:rsidRDefault="0012583F" w:rsidP="006D5B05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DDS</w:t>
      </w:r>
      <w:r>
        <w:rPr>
          <w:rFonts w:hint="eastAsia"/>
        </w:rPr>
        <w:t>波形发生器中，每个按键按下后都触发了不同的功能</w:t>
      </w:r>
      <w:r w:rsidR="006D5B05">
        <w:rPr>
          <w:rFonts w:hint="eastAsia"/>
        </w:rPr>
        <w:t>，</w:t>
      </w:r>
      <w:r>
        <w:rPr>
          <w:rFonts w:hint="eastAsia"/>
        </w:rPr>
        <w:t>波形类型切换按键</w:t>
      </w:r>
      <w:r>
        <w:rPr>
          <w:rFonts w:hint="eastAsia"/>
        </w:rPr>
        <w:t xml:space="preserve"> (key_wave)</w:t>
      </w:r>
      <w:r>
        <w:rPr>
          <w:rFonts w:hint="eastAsia"/>
        </w:rPr>
        <w:t>：</w:t>
      </w:r>
    </w:p>
    <w:p w14:paraId="67DC7EA9" w14:textId="401A9D93" w:rsidR="0012583F" w:rsidRDefault="0012583F" w:rsidP="0012583F">
      <w:pPr>
        <w:ind w:firstLine="480"/>
      </w:pPr>
      <w:r>
        <w:rPr>
          <w:rFonts w:hint="eastAsia"/>
        </w:rPr>
        <w:t>用户按下此按键后，系统会循环切换波形类型。每次按下，当前波形类型会切换到下一个类型，包括方波、正弦波和三角波。这种循环切换的设计使用户能够轻松地选择所需的波形类型，方便实用。</w:t>
      </w:r>
    </w:p>
    <w:p w14:paraId="581BD4E3" w14:textId="00576C19" w:rsidR="006D5B05" w:rsidRDefault="006D5B05" w:rsidP="000312D8">
      <w:pPr>
        <w:pStyle w:val="3"/>
        <w:rPr>
          <w:rFonts w:hint="eastAsia"/>
        </w:rPr>
      </w:pPr>
      <w:bookmarkStart w:id="110" w:name="_Toc168510560"/>
      <w:r>
        <w:rPr>
          <w:rFonts w:hint="eastAsia"/>
        </w:rPr>
        <w:lastRenderedPageBreak/>
        <w:t>按键与电位器配合</w:t>
      </w:r>
      <w:bookmarkEnd w:id="110"/>
    </w:p>
    <w:p w14:paraId="7BBE1FD5" w14:textId="73C37792" w:rsidR="0012583F" w:rsidRDefault="0012583F" w:rsidP="00365FF5">
      <w:pPr>
        <w:pStyle w:val="5"/>
        <w:numPr>
          <w:ilvl w:val="4"/>
          <w:numId w:val="13"/>
        </w:numPr>
        <w:rPr>
          <w:rFonts w:hint="eastAsia"/>
        </w:rPr>
      </w:pPr>
      <w:r>
        <w:rPr>
          <w:rFonts w:hint="eastAsia"/>
        </w:rPr>
        <w:t>频率调节按键</w:t>
      </w:r>
      <w:r>
        <w:rPr>
          <w:rFonts w:hint="eastAsia"/>
        </w:rPr>
        <w:t xml:space="preserve"> (key_frequence)</w:t>
      </w:r>
      <w:r>
        <w:rPr>
          <w:rFonts w:hint="eastAsia"/>
        </w:rPr>
        <w:t>：</w:t>
      </w:r>
    </w:p>
    <w:p w14:paraId="4C96AF41" w14:textId="2885DEB6" w:rsidR="0012583F" w:rsidRDefault="0012583F" w:rsidP="0012583F">
      <w:pPr>
        <w:ind w:firstLineChars="0" w:firstLine="0"/>
        <w:rPr>
          <w:rFonts w:hint="eastAsia"/>
        </w:rPr>
      </w:pPr>
      <w:r>
        <w:rPr>
          <w:rFonts w:hint="eastAsia"/>
        </w:rPr>
        <w:t>按住此按键并旋转电位器，用户可以逐步调节波形的频率。顺时针旋转电位器增加频率，逆时针旋转则减小频率。这种按键设计使用户能够精确地调节波形的频率，满足不同应用场景的需求。</w:t>
      </w:r>
    </w:p>
    <w:p w14:paraId="4BCE4042" w14:textId="540306CF" w:rsidR="0012583F" w:rsidRDefault="0012583F" w:rsidP="000312D8">
      <w:pPr>
        <w:pStyle w:val="5"/>
        <w:rPr>
          <w:rFonts w:hint="eastAsia"/>
        </w:rPr>
      </w:pPr>
      <w:r>
        <w:rPr>
          <w:rFonts w:hint="eastAsia"/>
        </w:rPr>
        <w:t>幅值调节按键</w:t>
      </w:r>
      <w:r>
        <w:rPr>
          <w:rFonts w:hint="eastAsia"/>
        </w:rPr>
        <w:t xml:space="preserve"> (key_amplitude)</w:t>
      </w:r>
      <w:r>
        <w:rPr>
          <w:rFonts w:hint="eastAsia"/>
        </w:rPr>
        <w:t>：</w:t>
      </w:r>
    </w:p>
    <w:p w14:paraId="5AA1E422" w14:textId="490D257B" w:rsidR="0012583F" w:rsidRDefault="0012583F" w:rsidP="00970324">
      <w:pPr>
        <w:ind w:firstLine="480"/>
        <w:rPr>
          <w:rFonts w:hint="eastAsia"/>
        </w:rPr>
      </w:pPr>
      <w:r>
        <w:rPr>
          <w:rFonts w:hint="eastAsia"/>
        </w:rPr>
        <w:t>用户按下此按键并旋转电位器时，可以调节波形的幅值。顺时针旋转电位器增加幅值，逆时针旋转减小幅值。这种操作使用户能够轻松地调整波形的振幅，以适应不同的信号处理需求。</w:t>
      </w:r>
    </w:p>
    <w:p w14:paraId="0FB9DAE0" w14:textId="6FB4C51E" w:rsidR="0012583F" w:rsidRDefault="0012583F" w:rsidP="000312D8">
      <w:pPr>
        <w:pStyle w:val="5"/>
        <w:rPr>
          <w:rFonts w:hint="eastAsia"/>
        </w:rPr>
      </w:pPr>
      <w:r>
        <w:rPr>
          <w:rFonts w:hint="eastAsia"/>
        </w:rPr>
        <w:t>直流偏移调节按键</w:t>
      </w:r>
      <w:r>
        <w:rPr>
          <w:rFonts w:hint="eastAsia"/>
        </w:rPr>
        <w:t xml:space="preserve"> (key_offset)</w:t>
      </w:r>
      <w:r>
        <w:rPr>
          <w:rFonts w:hint="eastAsia"/>
        </w:rPr>
        <w:t>：</w:t>
      </w:r>
    </w:p>
    <w:p w14:paraId="0D7C802C" w14:textId="31824537" w:rsidR="0012583F" w:rsidRDefault="0012583F" w:rsidP="00970324">
      <w:pPr>
        <w:ind w:firstLine="480"/>
        <w:rPr>
          <w:rFonts w:hint="eastAsia"/>
        </w:rPr>
      </w:pPr>
      <w:r>
        <w:rPr>
          <w:rFonts w:hint="eastAsia"/>
        </w:rPr>
        <w:t>按下此按键并旋转电位器时，用户可以调节波形的直流偏移量。顺时针旋转电位器会使波形向上移动，逆时针旋转则使波形向下移动。这样的设计使用户可以轻松地调整波形的垂直位置，以满足不同的应用要求。</w:t>
      </w:r>
    </w:p>
    <w:p w14:paraId="7C4DDA84" w14:textId="56C7AFF2" w:rsidR="0012583F" w:rsidRDefault="0012583F" w:rsidP="000312D8">
      <w:pPr>
        <w:pStyle w:val="5"/>
        <w:rPr>
          <w:rFonts w:hint="eastAsia"/>
        </w:rPr>
      </w:pPr>
      <w:r>
        <w:rPr>
          <w:rFonts w:hint="eastAsia"/>
        </w:rPr>
        <w:t>方波占空比调节按键</w:t>
      </w:r>
      <w:r>
        <w:rPr>
          <w:rFonts w:hint="eastAsia"/>
        </w:rPr>
        <w:t xml:space="preserve"> (key_duty)</w:t>
      </w:r>
      <w:r>
        <w:rPr>
          <w:rFonts w:hint="eastAsia"/>
        </w:rPr>
        <w:t>：</w:t>
      </w:r>
    </w:p>
    <w:p w14:paraId="0E728EA0" w14:textId="5548E942" w:rsidR="0012583F" w:rsidRDefault="0012583F" w:rsidP="00970324">
      <w:pPr>
        <w:ind w:firstLine="480"/>
        <w:rPr>
          <w:rFonts w:hint="eastAsia"/>
        </w:rPr>
      </w:pPr>
      <w:r>
        <w:rPr>
          <w:rFonts w:hint="eastAsia"/>
        </w:rPr>
        <w:t>仅对方波有效。按下此按键并旋转电位器时，用户可以调节方波的占空比，即高电平与周期的比值。顺时针旋转电位器增加占空比，逆时针旋转则减小占空比。这种设计使用户能够轻松地调整方波的占空比，以实现更灵活的波形控制。</w:t>
      </w:r>
    </w:p>
    <w:p w14:paraId="646787EC" w14:textId="394B2203" w:rsidR="0012583F" w:rsidRDefault="0012583F" w:rsidP="00970324">
      <w:pPr>
        <w:ind w:firstLine="480"/>
      </w:pPr>
      <w:r>
        <w:rPr>
          <w:rFonts w:hint="eastAsia"/>
        </w:rPr>
        <w:t>通过以上按键功能的详细描述，用户能够清楚地了解每个按键按下后的具体功能，从而更加方便地操作</w:t>
      </w:r>
      <w:r>
        <w:rPr>
          <w:rFonts w:hint="eastAsia"/>
        </w:rPr>
        <w:t>DDS</w:t>
      </w:r>
      <w:r>
        <w:rPr>
          <w:rFonts w:hint="eastAsia"/>
        </w:rPr>
        <w:t>波形发生器，实现所需的波形生成和调节。</w:t>
      </w:r>
    </w:p>
    <w:p w14:paraId="467AC7D3" w14:textId="49DB0CFD" w:rsidR="007F16F8" w:rsidRPr="008D0CBC" w:rsidRDefault="008D0CBC" w:rsidP="008D0CBC">
      <w:pPr>
        <w:ind w:firstLineChars="0" w:firstLine="0"/>
        <w:jc w:val="center"/>
        <w:rPr>
          <w:rFonts w:hint="eastAsia"/>
        </w:rPr>
      </w:pPr>
      <w:r w:rsidRPr="009D034D">
        <w:pict w14:anchorId="34548831">
          <v:shape id="_x0000_i1588" type="#_x0000_t75" style="width:350pt;height:218.85pt;visibility:visible;mso-wrap-style:square">
            <v:imagedata r:id="rId56" o:title=""/>
          </v:shape>
        </w:pict>
      </w:r>
    </w:p>
    <w:p w14:paraId="76154E9C" w14:textId="2508F4CA" w:rsidR="007F16F8" w:rsidRPr="007F16F8" w:rsidRDefault="007F16F8" w:rsidP="007F16F8">
      <w:pPr>
        <w:ind w:firstLineChars="0" w:firstLine="0"/>
        <w:jc w:val="center"/>
        <w:rPr>
          <w:rFonts w:hint="eastAsia"/>
          <w:sz w:val="21"/>
        </w:rPr>
      </w:pPr>
      <w:r w:rsidRPr="009641AC">
        <w:rPr>
          <w:rFonts w:hint="eastAsia"/>
          <w:sz w:val="21"/>
        </w:rPr>
        <w:t>图</w:t>
      </w:r>
      <w:r w:rsidRPr="009641AC">
        <w:rPr>
          <w:rFonts w:hint="eastAsia"/>
          <w:sz w:val="21"/>
        </w:rPr>
        <w:t>4</w:t>
      </w:r>
      <w:r w:rsidRPr="009641AC">
        <w:rPr>
          <w:sz w:val="21"/>
        </w:rPr>
        <w:t xml:space="preserve">.1 </w:t>
      </w:r>
      <w:r w:rsidR="00A6308C">
        <w:rPr>
          <w:rFonts w:hint="eastAsia"/>
          <w:sz w:val="21"/>
        </w:rPr>
        <w:t>D</w:t>
      </w:r>
      <w:r w:rsidR="00A6308C">
        <w:rPr>
          <w:sz w:val="21"/>
        </w:rPr>
        <w:t>DS</w:t>
      </w:r>
      <w:r w:rsidR="00A6308C">
        <w:rPr>
          <w:rFonts w:hint="eastAsia"/>
          <w:sz w:val="21"/>
        </w:rPr>
        <w:t>波形发生器</w:t>
      </w:r>
      <w:r w:rsidRPr="009641AC">
        <w:rPr>
          <w:rFonts w:hint="eastAsia"/>
          <w:sz w:val="21"/>
        </w:rPr>
        <w:t>功能按键示意图</w:t>
      </w:r>
    </w:p>
    <w:p w14:paraId="38AC309D" w14:textId="090B486B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b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40D1BF31" w14:textId="77777777" w:rsidR="009857AA" w:rsidRDefault="009857AA" w:rsidP="00F95083">
      <w:pPr>
        <w:ind w:firstLine="480"/>
      </w:pPr>
    </w:p>
    <w:p w14:paraId="49A09191" w14:textId="77777777" w:rsidR="002A2E5F" w:rsidRDefault="002A2E5F" w:rsidP="00333C37">
      <w:pPr>
        <w:ind w:firstLine="480"/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111" w:name="_Toc156291155"/>
      <w:bookmarkStart w:id="112" w:name="_Toc156292007"/>
      <w:bookmarkStart w:id="113" w:name="_Toc163533799"/>
    </w:p>
    <w:p w14:paraId="2FFD4E8E" w14:textId="072E7619" w:rsidR="00CC1013" w:rsidRPr="00100731" w:rsidRDefault="007C15F4" w:rsidP="00100731">
      <w:pPr>
        <w:pStyle w:val="1"/>
        <w:spacing w:before="720" w:after="480"/>
      </w:pPr>
      <w:bookmarkStart w:id="114" w:name="_Toc168510561"/>
      <w:bookmarkEnd w:id="111"/>
      <w:bookmarkEnd w:id="112"/>
      <w:bookmarkEnd w:id="113"/>
      <w:r w:rsidRPr="00100731">
        <w:rPr>
          <w:rFonts w:hint="eastAsia"/>
        </w:rPr>
        <w:lastRenderedPageBreak/>
        <w:t>参考文献</w:t>
      </w:r>
      <w:bookmarkEnd w:id="114"/>
    </w:p>
    <w:p w14:paraId="14C152A1" w14:textId="490C1152" w:rsidR="009857AA" w:rsidRDefault="00711C48" w:rsidP="00F95083">
      <w:pPr>
        <w:ind w:firstLine="480"/>
      </w:pPr>
      <w:r w:rsidRPr="00711C48">
        <w:rPr>
          <w:rFonts w:hint="eastAsia"/>
        </w:rPr>
        <w:t>[1]</w:t>
      </w:r>
      <w:r w:rsidRPr="00711C48">
        <w:rPr>
          <w:rFonts w:hint="eastAsia"/>
        </w:rPr>
        <w:t>余勇</w:t>
      </w:r>
      <w:r w:rsidRPr="00711C48">
        <w:rPr>
          <w:rFonts w:hint="eastAsia"/>
        </w:rPr>
        <w:t>,</w:t>
      </w:r>
      <w:r w:rsidRPr="00711C48">
        <w:rPr>
          <w:rFonts w:hint="eastAsia"/>
        </w:rPr>
        <w:t>郑小林</w:t>
      </w:r>
      <w:r w:rsidRPr="00711C48">
        <w:rPr>
          <w:rFonts w:hint="eastAsia"/>
        </w:rPr>
        <w:t>.</w:t>
      </w:r>
      <w:r w:rsidRPr="00711C48">
        <w:rPr>
          <w:rFonts w:hint="eastAsia"/>
        </w:rPr>
        <w:t>基于</w:t>
      </w:r>
      <w:r w:rsidRPr="00711C48">
        <w:rPr>
          <w:rFonts w:hint="eastAsia"/>
        </w:rPr>
        <w:t>FPGA</w:t>
      </w:r>
      <w:r w:rsidRPr="00711C48">
        <w:rPr>
          <w:rFonts w:hint="eastAsia"/>
        </w:rPr>
        <w:t>的</w:t>
      </w:r>
      <w:r w:rsidRPr="00711C48">
        <w:rPr>
          <w:rFonts w:hint="eastAsia"/>
        </w:rPr>
        <w:t>DDS</w:t>
      </w:r>
      <w:r w:rsidRPr="00711C48">
        <w:rPr>
          <w:rFonts w:hint="eastAsia"/>
        </w:rPr>
        <w:t>正弦信号发生器的设计和实现</w:t>
      </w:r>
      <w:r w:rsidRPr="00711C48">
        <w:rPr>
          <w:rFonts w:hint="eastAsia"/>
        </w:rPr>
        <w:t>[J].</w:t>
      </w:r>
      <w:r w:rsidRPr="00711C48">
        <w:rPr>
          <w:rFonts w:hint="eastAsia"/>
        </w:rPr>
        <w:t>电子器件</w:t>
      </w:r>
      <w:r w:rsidRPr="00711C48">
        <w:rPr>
          <w:rFonts w:hint="eastAsia"/>
        </w:rPr>
        <w:t>,2005,(03):596-599.</w:t>
      </w:r>
    </w:p>
    <w:p w14:paraId="6F01563F" w14:textId="5CE06AC8" w:rsidR="00711C48" w:rsidRPr="008B024C" w:rsidRDefault="00A87B1A" w:rsidP="00F95083">
      <w:pPr>
        <w:ind w:firstLine="480"/>
      </w:pPr>
      <w:r w:rsidRPr="00A87B1A">
        <w:rPr>
          <w:rFonts w:hint="eastAsia"/>
        </w:rPr>
        <w:t>[</w:t>
      </w:r>
      <w:r>
        <w:t>2</w:t>
      </w:r>
      <w:r w:rsidRPr="00A87B1A">
        <w:rPr>
          <w:rFonts w:hint="eastAsia"/>
        </w:rPr>
        <w:t>]</w:t>
      </w:r>
      <w:r w:rsidRPr="00A87B1A">
        <w:rPr>
          <w:rFonts w:hint="eastAsia"/>
        </w:rPr>
        <w:t>潘志浪</w:t>
      </w:r>
      <w:r w:rsidRPr="00A87B1A">
        <w:rPr>
          <w:rFonts w:hint="eastAsia"/>
        </w:rPr>
        <w:t>.</w:t>
      </w:r>
      <w:r w:rsidRPr="00A87B1A">
        <w:rPr>
          <w:rFonts w:hint="eastAsia"/>
        </w:rPr>
        <w:t>基于</w:t>
      </w:r>
      <w:r w:rsidRPr="00A87B1A">
        <w:rPr>
          <w:rFonts w:hint="eastAsia"/>
        </w:rPr>
        <w:t>FPGA</w:t>
      </w:r>
      <w:r w:rsidRPr="00A87B1A">
        <w:rPr>
          <w:rFonts w:hint="eastAsia"/>
        </w:rPr>
        <w:t>的</w:t>
      </w:r>
      <w:r w:rsidRPr="00A87B1A">
        <w:rPr>
          <w:rFonts w:hint="eastAsia"/>
        </w:rPr>
        <w:t>DDS</w:t>
      </w:r>
      <w:r w:rsidRPr="00A87B1A">
        <w:rPr>
          <w:rFonts w:hint="eastAsia"/>
        </w:rPr>
        <w:t>信号源的设计</w:t>
      </w:r>
      <w:r w:rsidRPr="00A87B1A">
        <w:rPr>
          <w:rFonts w:hint="eastAsia"/>
        </w:rPr>
        <w:t>[D].</w:t>
      </w:r>
      <w:r w:rsidRPr="00A87B1A">
        <w:rPr>
          <w:rFonts w:hint="eastAsia"/>
        </w:rPr>
        <w:t>武汉理工大学</w:t>
      </w:r>
      <w:r w:rsidRPr="00A87B1A">
        <w:rPr>
          <w:rFonts w:hint="eastAsia"/>
        </w:rPr>
        <w:t>,2007.</w:t>
      </w:r>
    </w:p>
    <w:p w14:paraId="578B9CEA" w14:textId="50D110BD" w:rsidR="00A12349" w:rsidRDefault="00A87B1A" w:rsidP="00F95083">
      <w:pPr>
        <w:ind w:firstLine="480"/>
      </w:pPr>
      <w:r w:rsidRPr="00A87B1A">
        <w:rPr>
          <w:rFonts w:hint="eastAsia"/>
        </w:rPr>
        <w:t>[</w:t>
      </w:r>
      <w:r>
        <w:t>3</w:t>
      </w:r>
      <w:r w:rsidRPr="00A87B1A">
        <w:rPr>
          <w:rFonts w:hint="eastAsia"/>
        </w:rPr>
        <w:t>]</w:t>
      </w:r>
      <w:r w:rsidRPr="00A87B1A">
        <w:rPr>
          <w:rFonts w:hint="eastAsia"/>
        </w:rPr>
        <w:t>薛文</w:t>
      </w:r>
      <w:r w:rsidRPr="00A87B1A">
        <w:rPr>
          <w:rFonts w:hint="eastAsia"/>
        </w:rPr>
        <w:t>.DDS</w:t>
      </w:r>
      <w:r w:rsidRPr="00A87B1A">
        <w:rPr>
          <w:rFonts w:hint="eastAsia"/>
        </w:rPr>
        <w:t>任意波形发生器的设计与实现</w:t>
      </w:r>
      <w:r w:rsidRPr="00A87B1A">
        <w:rPr>
          <w:rFonts w:hint="eastAsia"/>
        </w:rPr>
        <w:t>[D].</w:t>
      </w:r>
      <w:r w:rsidRPr="00A87B1A">
        <w:rPr>
          <w:rFonts w:hint="eastAsia"/>
        </w:rPr>
        <w:t>南京理工大学</w:t>
      </w:r>
      <w:r w:rsidRPr="00A87B1A">
        <w:rPr>
          <w:rFonts w:hint="eastAsia"/>
        </w:rPr>
        <w:t>,2004.</w:t>
      </w:r>
    </w:p>
    <w:p w14:paraId="220FA037" w14:textId="1AB6953F" w:rsidR="00A12349" w:rsidRDefault="00B35EED" w:rsidP="00F95083">
      <w:pPr>
        <w:ind w:firstLine="480"/>
      </w:pPr>
      <w:r w:rsidRPr="00B35EED">
        <w:rPr>
          <w:rFonts w:hint="eastAsia"/>
        </w:rPr>
        <w:t>[</w:t>
      </w:r>
      <w:r>
        <w:t>4</w:t>
      </w:r>
      <w:r w:rsidRPr="00B35EED">
        <w:rPr>
          <w:rFonts w:hint="eastAsia"/>
        </w:rPr>
        <w:t>]</w:t>
      </w:r>
      <w:r w:rsidRPr="00B35EED">
        <w:rPr>
          <w:rFonts w:hint="eastAsia"/>
        </w:rPr>
        <w:t>孙昊</w:t>
      </w:r>
      <w:r w:rsidRPr="00B35EED">
        <w:rPr>
          <w:rFonts w:hint="eastAsia"/>
        </w:rPr>
        <w:t>.</w:t>
      </w:r>
      <w:r w:rsidRPr="00B35EED">
        <w:rPr>
          <w:rFonts w:hint="eastAsia"/>
        </w:rPr>
        <w:t>基于</w:t>
      </w:r>
      <w:r w:rsidRPr="00B35EED">
        <w:rPr>
          <w:rFonts w:hint="eastAsia"/>
        </w:rPr>
        <w:t>FPGA</w:t>
      </w:r>
      <w:r w:rsidRPr="00B35EED">
        <w:rPr>
          <w:rFonts w:hint="eastAsia"/>
        </w:rPr>
        <w:t>的</w:t>
      </w:r>
      <w:r w:rsidRPr="00B35EED">
        <w:rPr>
          <w:rFonts w:hint="eastAsia"/>
        </w:rPr>
        <w:t>DDS</w:t>
      </w:r>
      <w:r w:rsidRPr="00B35EED">
        <w:rPr>
          <w:rFonts w:hint="eastAsia"/>
        </w:rPr>
        <w:t>信号源设计</w:t>
      </w:r>
      <w:r w:rsidRPr="00B35EED">
        <w:rPr>
          <w:rFonts w:hint="eastAsia"/>
        </w:rPr>
        <w:t>[D].</w:t>
      </w:r>
      <w:r w:rsidRPr="00B35EED">
        <w:rPr>
          <w:rFonts w:hint="eastAsia"/>
        </w:rPr>
        <w:t>电子科技大学</w:t>
      </w:r>
      <w:r w:rsidRPr="00B35EED">
        <w:rPr>
          <w:rFonts w:hint="eastAsia"/>
        </w:rPr>
        <w:t>,2009.</w:t>
      </w:r>
    </w:p>
    <w:p w14:paraId="69884ECD" w14:textId="45ED930D" w:rsidR="0043517F" w:rsidRDefault="0043517F" w:rsidP="00F95083">
      <w:pPr>
        <w:ind w:firstLine="480"/>
      </w:pPr>
      <w:r w:rsidRPr="0043517F">
        <w:rPr>
          <w:rFonts w:hint="eastAsia"/>
        </w:rPr>
        <w:t>[</w:t>
      </w:r>
      <w:r>
        <w:t>5</w:t>
      </w:r>
      <w:r w:rsidRPr="0043517F">
        <w:rPr>
          <w:rFonts w:hint="eastAsia"/>
        </w:rPr>
        <w:t>]</w:t>
      </w:r>
      <w:r w:rsidRPr="0043517F">
        <w:rPr>
          <w:rFonts w:hint="eastAsia"/>
        </w:rPr>
        <w:t>高泽溪</w:t>
      </w:r>
      <w:r w:rsidRPr="0043517F">
        <w:rPr>
          <w:rFonts w:hint="eastAsia"/>
        </w:rPr>
        <w:t>,</w:t>
      </w:r>
      <w:r w:rsidRPr="0043517F">
        <w:rPr>
          <w:rFonts w:hint="eastAsia"/>
        </w:rPr>
        <w:t>高成</w:t>
      </w:r>
      <w:r w:rsidRPr="0043517F">
        <w:rPr>
          <w:rFonts w:hint="eastAsia"/>
        </w:rPr>
        <w:t>.</w:t>
      </w:r>
      <w:r w:rsidRPr="0043517F">
        <w:rPr>
          <w:rFonts w:hint="eastAsia"/>
        </w:rPr>
        <w:t>直接数字频率合成器</w:t>
      </w:r>
      <w:r w:rsidRPr="0043517F">
        <w:rPr>
          <w:rFonts w:hint="eastAsia"/>
        </w:rPr>
        <w:t>(DDS)</w:t>
      </w:r>
      <w:r w:rsidRPr="0043517F">
        <w:rPr>
          <w:rFonts w:hint="eastAsia"/>
        </w:rPr>
        <w:t>及其性能分析</w:t>
      </w:r>
      <w:r w:rsidRPr="0043517F">
        <w:rPr>
          <w:rFonts w:hint="eastAsia"/>
        </w:rPr>
        <w:t>[J].</w:t>
      </w:r>
      <w:r w:rsidRPr="0043517F">
        <w:rPr>
          <w:rFonts w:hint="eastAsia"/>
        </w:rPr>
        <w:t>北京航空航天大学学报</w:t>
      </w:r>
      <w:r w:rsidRPr="0043517F">
        <w:rPr>
          <w:rFonts w:hint="eastAsia"/>
        </w:rPr>
        <w:t>,1998,(05):121-124.</w:t>
      </w:r>
    </w:p>
    <w:p w14:paraId="48E8F96E" w14:textId="77777777" w:rsidR="0043517F" w:rsidRPr="008B024C" w:rsidRDefault="0043517F" w:rsidP="00F95083">
      <w:pPr>
        <w:ind w:firstLine="480"/>
      </w:pPr>
    </w:p>
    <w:p w14:paraId="4C822456" w14:textId="77777777" w:rsidR="00A12349" w:rsidRDefault="00A12349" w:rsidP="00F95083">
      <w:pPr>
        <w:ind w:firstLine="480"/>
      </w:pPr>
    </w:p>
    <w:p w14:paraId="37B8E696" w14:textId="77777777" w:rsidR="00A12349" w:rsidRDefault="00A12349" w:rsidP="00F95083">
      <w:pPr>
        <w:ind w:firstLine="480"/>
      </w:pPr>
    </w:p>
    <w:p w14:paraId="4B72DF2F" w14:textId="77777777" w:rsidR="00A12349" w:rsidRDefault="00A12349" w:rsidP="00F95083">
      <w:pPr>
        <w:ind w:firstLine="480"/>
      </w:pPr>
    </w:p>
    <w:p w14:paraId="10E8EDFC" w14:textId="77777777" w:rsidR="009857AA" w:rsidRDefault="009857AA" w:rsidP="00F95083">
      <w:pPr>
        <w:ind w:firstLine="480"/>
      </w:pPr>
    </w:p>
    <w:p w14:paraId="52FEA334" w14:textId="77777777" w:rsidR="009857AA" w:rsidRDefault="009857AA" w:rsidP="00F95083">
      <w:pPr>
        <w:ind w:firstLine="480"/>
      </w:pPr>
    </w:p>
    <w:p w14:paraId="0DC7E6BF" w14:textId="77777777" w:rsidR="009857AA" w:rsidRPr="0019567C" w:rsidRDefault="009857AA" w:rsidP="00F95083">
      <w:pPr>
        <w:ind w:firstLine="480"/>
        <w:rPr>
          <w:color w:val="FFFFFF"/>
        </w:rPr>
      </w:pPr>
    </w:p>
    <w:p w14:paraId="48EBF398" w14:textId="77777777" w:rsidR="009857AA" w:rsidRDefault="009857AA" w:rsidP="00F95083">
      <w:pPr>
        <w:ind w:firstLine="480"/>
      </w:pPr>
    </w:p>
    <w:p w14:paraId="2F14A622" w14:textId="77777777" w:rsidR="002A2E5F" w:rsidRDefault="002A2E5F" w:rsidP="007C15F4">
      <w:pPr>
        <w:ind w:firstLineChars="83" w:firstLine="199"/>
        <w:rPr>
          <w:rFonts w:hint="eastAsia"/>
        </w:rPr>
        <w:sectPr w:rsidR="002A2E5F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  <w:bookmarkStart w:id="115" w:name="_Toc156291158"/>
      <w:bookmarkStart w:id="116" w:name="_Toc156292010"/>
      <w:bookmarkStart w:id="117" w:name="_Toc163533800"/>
    </w:p>
    <w:p w14:paraId="0236AFA2" w14:textId="77777777" w:rsidR="007C15F4" w:rsidRPr="007C15F4" w:rsidRDefault="007C15F4" w:rsidP="007C15F4">
      <w:pPr>
        <w:pStyle w:val="1"/>
        <w:spacing w:before="720" w:after="480"/>
      </w:pPr>
      <w:bookmarkStart w:id="118" w:name="_Toc57972645"/>
      <w:bookmarkStart w:id="119" w:name="_Toc168510562"/>
      <w:bookmarkEnd w:id="115"/>
      <w:bookmarkEnd w:id="116"/>
      <w:bookmarkEnd w:id="117"/>
      <w:r w:rsidRPr="007C15F4">
        <w:rPr>
          <w:rFonts w:hint="eastAsia"/>
        </w:rPr>
        <w:lastRenderedPageBreak/>
        <w:t>总结</w:t>
      </w:r>
      <w:bookmarkEnd w:id="118"/>
      <w:bookmarkEnd w:id="119"/>
    </w:p>
    <w:p w14:paraId="06FC8BFB" w14:textId="77777777" w:rsidR="007C15F4" w:rsidRDefault="007C15F4" w:rsidP="007C15F4">
      <w:pPr>
        <w:ind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总结部分包括</w:t>
      </w:r>
      <w:r>
        <w:rPr>
          <w:rFonts w:ascii="宋体" w:hAnsi="宋体" w:cs="宋体"/>
          <w:kern w:val="0"/>
          <w:szCs w:val="24"/>
        </w:rPr>
        <w:t>课程收获，心得体会</w:t>
      </w:r>
      <w:r>
        <w:rPr>
          <w:rFonts w:ascii="宋体" w:hAnsi="宋体" w:cs="宋体" w:hint="eastAsia"/>
          <w:kern w:val="0"/>
          <w:szCs w:val="24"/>
        </w:rPr>
        <w:t>，对综合实验的总结以及意见建议四个部分，主要写的是我对于本课程以及实验的一些感想</w:t>
      </w:r>
      <w:r>
        <w:rPr>
          <w:rFonts w:ascii="宋体" w:hAnsi="宋体" w:cs="宋体"/>
          <w:kern w:val="0"/>
          <w:szCs w:val="24"/>
        </w:rPr>
        <w:t>。</w:t>
      </w:r>
    </w:p>
    <w:p w14:paraId="2192E385" w14:textId="77777777" w:rsidR="007C15F4" w:rsidRDefault="007C15F4" w:rsidP="007C15F4">
      <w:pPr>
        <w:pStyle w:val="2"/>
      </w:pPr>
      <w:bookmarkStart w:id="120" w:name="_Toc57972646"/>
      <w:bookmarkStart w:id="121" w:name="_Toc168510563"/>
      <w:r>
        <w:rPr>
          <w:rFonts w:hint="eastAsia"/>
        </w:rPr>
        <w:t>课程收获</w:t>
      </w:r>
      <w:bookmarkEnd w:id="120"/>
      <w:bookmarkEnd w:id="121"/>
    </w:p>
    <w:p w14:paraId="1B2F2CCB" w14:textId="2A4AF01E" w:rsidR="007C15F4" w:rsidRDefault="007C15F4" w:rsidP="007C15F4">
      <w:pPr>
        <w:ind w:firstLine="480"/>
      </w:pPr>
      <w:r>
        <w:rPr>
          <w:rFonts w:hint="eastAsia"/>
        </w:rPr>
        <w:t>经过</w:t>
      </w:r>
      <w:r w:rsidR="00C148AE">
        <w:t>12</w:t>
      </w:r>
      <w:r>
        <w:rPr>
          <w:rFonts w:hint="eastAsia"/>
        </w:rPr>
        <w:t>周的学习，我们终于结束了《数字电子技术》这门课的学习，</w:t>
      </w:r>
      <w:r w:rsidR="00C148AE">
        <w:rPr>
          <w:rFonts w:hint="eastAsia"/>
        </w:rPr>
        <w:t>并且在学习的过程中，</w:t>
      </w:r>
      <w:r>
        <w:rPr>
          <w:rFonts w:hint="eastAsia"/>
        </w:rPr>
        <w:t>我们又完成了《数字电子技术》的相关实验及其相关课程。</w:t>
      </w:r>
    </w:p>
    <w:p w14:paraId="7BD616E9" w14:textId="77777777" w:rsidR="007C15F4" w:rsidRDefault="007C15F4" w:rsidP="007C15F4">
      <w:pPr>
        <w:ind w:firstLine="480"/>
      </w:pPr>
      <w:r>
        <w:rPr>
          <w:rFonts w:hint="eastAsia"/>
        </w:rPr>
        <w:t>通过学习《数字电子技术》这门课，我学到了很多，不仅学到了充实的理论知识，为我之后进一步的专业课的学习奠定了基础，更掌握了</w:t>
      </w:r>
      <w:r>
        <w:rPr>
          <w:rFonts w:hint="eastAsia"/>
        </w:rPr>
        <w:t>V</w:t>
      </w:r>
      <w:r>
        <w:t>erilog HDL</w:t>
      </w:r>
      <w:r>
        <w:rPr>
          <w:rFonts w:hint="eastAsia"/>
        </w:rPr>
        <w:t>这门硬件编程语言，为我们以后的科研和学习提供了一种新的工具。</w:t>
      </w:r>
    </w:p>
    <w:p w14:paraId="5F39E2D0" w14:textId="77777777" w:rsidR="007C15F4" w:rsidRPr="00F07AE7" w:rsidRDefault="007C15F4" w:rsidP="007C15F4">
      <w:pPr>
        <w:ind w:firstLine="480"/>
      </w:pPr>
      <w:r>
        <w:rPr>
          <w:rFonts w:hint="eastAsia"/>
        </w:rPr>
        <w:t>在实验过程中，我们需要将基础知识与硬件编程结合起来，在这个过程中，我们进一步提升了对基本数字电子技术知识的理解，同时，还需要查阅用户手册、数据手册，在这个过程中也极大地提高了我的自学能力。</w:t>
      </w:r>
    </w:p>
    <w:p w14:paraId="4ABF3907" w14:textId="77777777" w:rsidR="007C15F4" w:rsidRDefault="007C15F4" w:rsidP="007C15F4">
      <w:pPr>
        <w:pStyle w:val="2"/>
      </w:pPr>
      <w:bookmarkStart w:id="122" w:name="_Toc57972647"/>
      <w:bookmarkStart w:id="123" w:name="_Toc168510564"/>
      <w:r>
        <w:rPr>
          <w:rFonts w:hint="eastAsia"/>
        </w:rPr>
        <w:t>心得体会</w:t>
      </w:r>
      <w:bookmarkEnd w:id="122"/>
      <w:bookmarkEnd w:id="123"/>
    </w:p>
    <w:p w14:paraId="24FB97DD" w14:textId="77777777" w:rsidR="007C15F4" w:rsidRDefault="007C15F4" w:rsidP="007C15F4">
      <w:pPr>
        <w:ind w:firstLine="480"/>
      </w:pPr>
      <w:r>
        <w:rPr>
          <w:rFonts w:hint="eastAsia"/>
        </w:rPr>
        <w:t>在进行实验的过程中，我发现硬件编程与软件编程有很大的区别：</w:t>
      </w:r>
    </w:p>
    <w:p w14:paraId="62FDB65A" w14:textId="77777777" w:rsidR="007C15F4" w:rsidRDefault="007C15F4" w:rsidP="007C15F4">
      <w:pPr>
        <w:ind w:firstLine="480"/>
      </w:pPr>
      <w:r>
        <w:rPr>
          <w:rFonts w:hint="eastAsia"/>
        </w:rPr>
        <w:t>首先，我们需要将程序中的变量与</w:t>
      </w:r>
      <w:r>
        <w:rPr>
          <w:rFonts w:hint="eastAsia"/>
        </w:rPr>
        <w:t>FPGA</w:t>
      </w:r>
      <w:r>
        <w:rPr>
          <w:rFonts w:hint="eastAsia"/>
        </w:rPr>
        <w:t>的引脚对应起来，在这个过程中，我必须学会查阅引脚定义然后将其与变量关联；</w:t>
      </w:r>
    </w:p>
    <w:p w14:paraId="3A4975F5" w14:textId="77777777" w:rsidR="007C15F4" w:rsidRDefault="007C15F4" w:rsidP="007C15F4">
      <w:pPr>
        <w:ind w:firstLine="480"/>
      </w:pPr>
      <w:r>
        <w:rPr>
          <w:rFonts w:hint="eastAsia"/>
        </w:rPr>
        <w:t>其次，对于</w:t>
      </w:r>
      <w:r>
        <w:rPr>
          <w:rFonts w:hint="eastAsia"/>
        </w:rPr>
        <w:t>Verilog</w:t>
      </w:r>
      <w:r>
        <w:t xml:space="preserve"> </w:t>
      </w:r>
      <w:r>
        <w:rPr>
          <w:rFonts w:hint="eastAsia"/>
        </w:rPr>
        <w:t>HDL</w:t>
      </w:r>
      <w:r>
        <w:rPr>
          <w:rFonts w:hint="eastAsia"/>
        </w:rPr>
        <w:t>语言，在完成源文件的编程后，还可以通过仿真程序来验证程序逻辑的正确性，通过波形，我们可以观察到不同情况下输入输出的高低电平情况；</w:t>
      </w:r>
    </w:p>
    <w:p w14:paraId="2F3F1AFC" w14:textId="77777777" w:rsidR="007C15F4" w:rsidRDefault="007C15F4" w:rsidP="007C15F4">
      <w:pPr>
        <w:ind w:firstLine="480"/>
      </w:pPr>
      <w:r>
        <w:rPr>
          <w:rFonts w:hint="eastAsia"/>
        </w:rPr>
        <w:t>最后，在对</w:t>
      </w:r>
      <w:r>
        <w:rPr>
          <w:rFonts w:hint="eastAsia"/>
        </w:rPr>
        <w:t>FPGA</w:t>
      </w:r>
      <w:r>
        <w:rPr>
          <w:rFonts w:hint="eastAsia"/>
        </w:rPr>
        <w:t>编程的过程中，我明白了硬件编程不仅要能完成需求，更要考虑到芯片的占用情况，考虑程序运行的时间以及程序的可读性和可修改性等等各项因素。仅仅只是完成了功能是远远不够的，还需要尽量简化程序的逻辑，以提高运行的效率。</w:t>
      </w:r>
    </w:p>
    <w:p w14:paraId="22FB0D5D" w14:textId="77777777" w:rsidR="007C15F4" w:rsidRDefault="007C15F4" w:rsidP="007C15F4">
      <w:pPr>
        <w:pStyle w:val="2"/>
      </w:pPr>
      <w:bookmarkStart w:id="124" w:name="_Toc57972648"/>
      <w:bookmarkStart w:id="125" w:name="_Toc168510565"/>
      <w:r>
        <w:rPr>
          <w:rFonts w:hint="eastAsia"/>
        </w:rPr>
        <w:t>实验总结</w:t>
      </w:r>
      <w:bookmarkEnd w:id="124"/>
      <w:bookmarkEnd w:id="125"/>
    </w:p>
    <w:p w14:paraId="13E04DD0" w14:textId="77777777" w:rsidR="00C148AE" w:rsidRPr="00C148AE" w:rsidRDefault="007C15F4" w:rsidP="00C148AE">
      <w:pPr>
        <w:ind w:firstLine="480"/>
      </w:pPr>
      <w:r>
        <w:rPr>
          <w:rFonts w:hint="eastAsia"/>
        </w:rPr>
        <w:t>对于</w:t>
      </w:r>
      <w:r w:rsidR="00C148AE" w:rsidRPr="00C148AE">
        <w:t>在本次实验中，我们成功设计并实现了基于</w:t>
      </w:r>
      <w:r w:rsidR="00C148AE" w:rsidRPr="00C148AE">
        <w:t>FPGA</w:t>
      </w:r>
      <w:r w:rsidR="00C148AE" w:rsidRPr="00C148AE">
        <w:t>的</w:t>
      </w:r>
      <w:r w:rsidR="00C148AE" w:rsidRPr="00C148AE">
        <w:t>DDS</w:t>
      </w:r>
      <w:r w:rsidR="00C148AE" w:rsidRPr="00C148AE">
        <w:t>波形发生器。通过对</w:t>
      </w:r>
      <w:r w:rsidR="00C148AE" w:rsidRPr="00C148AE">
        <w:t>DDS</w:t>
      </w:r>
      <w:r w:rsidR="00C148AE" w:rsidRPr="00C148AE">
        <w:t>原理的理解和实践，我们完成了具有方波、正弦波和三角波等多种波形类型的生成，同时实现了频率、幅值、直流偏移和方波占空比等参数的调节功能。在实验过程中，我们遇到了一些挑战和困难，但通过不断努力和解决问题，最终取得了令人满意的成果。</w:t>
      </w:r>
    </w:p>
    <w:p w14:paraId="1F15E72D" w14:textId="77777777" w:rsidR="00C148AE" w:rsidRPr="00C148AE" w:rsidRDefault="00C148AE" w:rsidP="00C148AE">
      <w:pPr>
        <w:ind w:firstLine="480"/>
      </w:pPr>
      <w:r w:rsidRPr="00C148AE">
        <w:lastRenderedPageBreak/>
        <w:t>首先，我们遇到了系统出现问题时的排查与错误解决。通过设置多层模块并编写多个仿真程序，我们能够逐层分析和调试，快速定位问题并采取相应的解决措施。其次，在按键个数的选择问题上，我们经过思考和讨论，最终选择了</w:t>
      </w:r>
      <w:r w:rsidRPr="00C148AE">
        <w:t>5</w:t>
      </w:r>
      <w:r w:rsidRPr="00C148AE">
        <w:t>个按键以提供更多的操作选项和更丰富的用户体验。此外，基于</w:t>
      </w:r>
      <w:r w:rsidRPr="00C148AE">
        <w:t>DDS</w:t>
      </w:r>
      <w:r w:rsidRPr="00C148AE">
        <w:t>波形发生原理，我们发现无法直接改变方波的占空比，但通过采样脉冲的方式实现了方波占空比的调节。对于芯片</w:t>
      </w:r>
      <w:r w:rsidRPr="00C148AE">
        <w:t>DAC0832</w:t>
      </w:r>
      <w:r w:rsidRPr="00C148AE">
        <w:t>的输出问题，我们将控制信号在约束文件中定义，解决了输出问题。最后，数码管不亮无输出的问题得到解决，我们发现数码管的输出信号无法复用，于是对信号进行了约束，成功解决了问题。</w:t>
      </w:r>
    </w:p>
    <w:p w14:paraId="26526F2F" w14:textId="1D325334" w:rsidR="00C148AE" w:rsidRPr="00C148AE" w:rsidRDefault="00C148AE" w:rsidP="00C148AE">
      <w:pPr>
        <w:ind w:firstLine="480"/>
      </w:pPr>
      <w:r w:rsidRPr="00C148AE">
        <w:t>通过实验，我们不仅掌握了</w:t>
      </w:r>
      <w:r w:rsidRPr="00C148AE">
        <w:t>FPGA</w:t>
      </w:r>
      <w:r w:rsidRPr="00C148AE">
        <w:t>的开发流程和基本原理，还深入了解了</w:t>
      </w:r>
      <w:r w:rsidRPr="00C148AE">
        <w:t>DDS</w:t>
      </w:r>
      <w:r w:rsidRPr="00C148AE">
        <w:t>波形发生器的工作原理和实现方法。我们通过合理的设计和精心的调试，成功实现了一个功能完善、稳定可靠的</w:t>
      </w:r>
      <w:r w:rsidRPr="00C148AE">
        <w:t>DDS</w:t>
      </w:r>
      <w:r w:rsidRPr="00C148AE">
        <w:t>波形发生器，为进一步深入研究和应用提供了有力支持。在今后的学习和工作中，我将继续积极探索和应用</w:t>
      </w:r>
      <w:r w:rsidRPr="00C148AE">
        <w:t>FPGA</w:t>
      </w:r>
      <w:r w:rsidRPr="00C148AE">
        <w:t>技术，不断提升自己的技能水平，为科技进步和社会发展做出更大的贡献。</w:t>
      </w:r>
    </w:p>
    <w:p w14:paraId="2DF79142" w14:textId="43801CA4" w:rsidR="0029134C" w:rsidRDefault="0029134C" w:rsidP="00C148AE">
      <w:pPr>
        <w:ind w:firstLine="480"/>
      </w:pPr>
    </w:p>
    <w:p w14:paraId="0D8C49D0" w14:textId="77777777" w:rsidR="0029134C" w:rsidRDefault="0029134C" w:rsidP="00F95083">
      <w:pPr>
        <w:ind w:firstLine="480"/>
      </w:pPr>
    </w:p>
    <w:p w14:paraId="59F86E90" w14:textId="77777777" w:rsidR="0029134C" w:rsidRDefault="0029134C" w:rsidP="00F95083">
      <w:pPr>
        <w:ind w:firstLine="480"/>
      </w:pPr>
    </w:p>
    <w:p w14:paraId="2AB68323" w14:textId="77777777" w:rsidR="0029134C" w:rsidRDefault="0029134C" w:rsidP="00F95083">
      <w:pPr>
        <w:ind w:firstLine="480"/>
      </w:pPr>
    </w:p>
    <w:p w14:paraId="36D19867" w14:textId="77777777" w:rsidR="00A12349" w:rsidRDefault="00A12349" w:rsidP="00F95083">
      <w:pPr>
        <w:ind w:firstLine="480"/>
      </w:pPr>
    </w:p>
    <w:p w14:paraId="21D07439" w14:textId="4B152F34" w:rsidR="009857AA" w:rsidRPr="0019567C" w:rsidRDefault="0019567C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55076926" w14:textId="77777777" w:rsidR="00527BDB" w:rsidRDefault="00527BDB" w:rsidP="00F95083">
      <w:pPr>
        <w:ind w:firstLine="480"/>
        <w:sectPr w:rsidR="00527BDB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</w:p>
    <w:p w14:paraId="1859CAB9" w14:textId="6C1D1A58" w:rsidR="00CC1013" w:rsidRPr="00CD58CE" w:rsidRDefault="00661144" w:rsidP="00CD58CE">
      <w:pPr>
        <w:pStyle w:val="1"/>
        <w:spacing w:before="720" w:after="480"/>
      </w:pPr>
      <w:bookmarkStart w:id="126" w:name="_Toc168510566"/>
      <w:r w:rsidRPr="00CD58CE">
        <w:rPr>
          <w:rFonts w:hint="eastAsia"/>
        </w:rPr>
        <w:lastRenderedPageBreak/>
        <w:t>附</w:t>
      </w:r>
      <w:r w:rsidRPr="00CD58CE">
        <w:rPr>
          <w:rFonts w:hint="eastAsia"/>
        </w:rPr>
        <w:t xml:space="preserve"> </w:t>
      </w:r>
      <w:r w:rsidRPr="00CD58CE">
        <w:t xml:space="preserve">  </w:t>
      </w:r>
      <w:r w:rsidRPr="00CD58CE">
        <w:rPr>
          <w:rFonts w:hint="eastAsia"/>
        </w:rPr>
        <w:t>录</w:t>
      </w:r>
      <w:bookmarkEnd w:id="126"/>
    </w:p>
    <w:p w14:paraId="47C2CE9C" w14:textId="45FA7D55" w:rsidR="00CD14EE" w:rsidRPr="00661144" w:rsidRDefault="00661144" w:rsidP="00CD14EE">
      <w:pPr>
        <w:ind w:firstLine="482"/>
        <w:rPr>
          <w:b/>
          <w:bCs/>
        </w:rPr>
      </w:pPr>
      <w:r>
        <w:rPr>
          <w:rFonts w:ascii="宋体" w:hAnsi="宋体" w:cs="宋体" w:hint="eastAsia"/>
          <w:b/>
          <w:bCs/>
          <w:kern w:val="0"/>
          <w:szCs w:val="24"/>
        </w:rPr>
        <w:t>附录部分为</w:t>
      </w:r>
      <w:r w:rsidRPr="00661144">
        <w:rPr>
          <w:rFonts w:ascii="宋体" w:hAnsi="宋体" w:cs="宋体"/>
          <w:b/>
          <w:bCs/>
          <w:kern w:val="0"/>
          <w:szCs w:val="24"/>
        </w:rPr>
        <w:t>源程序</w:t>
      </w:r>
      <w:r w:rsidRPr="00661144">
        <w:rPr>
          <w:rFonts w:ascii="宋体" w:hAnsi="宋体" w:cs="宋体" w:hint="eastAsia"/>
          <w:b/>
          <w:bCs/>
          <w:kern w:val="0"/>
          <w:szCs w:val="24"/>
        </w:rPr>
        <w:t>，</w:t>
      </w:r>
      <w:r w:rsidRPr="00661144">
        <w:rPr>
          <w:rFonts w:ascii="宋体" w:hAnsi="宋体" w:cs="宋体"/>
          <w:b/>
          <w:bCs/>
          <w:kern w:val="0"/>
          <w:szCs w:val="24"/>
        </w:rPr>
        <w:t>包括各个.v文件</w:t>
      </w:r>
      <w:r w:rsidR="00616738">
        <w:rPr>
          <w:rFonts w:ascii="宋体" w:hAnsi="宋体" w:cs="宋体" w:hint="eastAsia"/>
          <w:b/>
          <w:bCs/>
          <w:kern w:val="0"/>
          <w:szCs w:val="24"/>
        </w:rPr>
        <w:t>，要有注释</w:t>
      </w:r>
      <w:r w:rsidR="002B4A11">
        <w:rPr>
          <w:rFonts w:ascii="宋体" w:hAnsi="宋体" w:cs="宋体" w:hint="eastAsia"/>
          <w:b/>
          <w:bCs/>
          <w:kern w:val="0"/>
          <w:szCs w:val="24"/>
        </w:rPr>
        <w:t>，(以下重复性的端口或模块，只注释一次</w:t>
      </w:r>
      <w:r w:rsidR="002B4A11">
        <w:rPr>
          <w:rFonts w:ascii="宋体" w:hAnsi="宋体" w:cs="宋体"/>
          <w:b/>
          <w:bCs/>
          <w:kern w:val="0"/>
          <w:szCs w:val="24"/>
        </w:rPr>
        <w:t>)</w:t>
      </w:r>
      <w:r w:rsidRPr="00661144">
        <w:rPr>
          <w:rFonts w:ascii="宋体" w:hAnsi="宋体" w:cs="宋体"/>
          <w:b/>
          <w:bCs/>
          <w:kern w:val="0"/>
          <w:szCs w:val="24"/>
        </w:rPr>
        <w:t>。</w:t>
      </w:r>
    </w:p>
    <w:p w14:paraId="177D0161" w14:textId="5F593722" w:rsidR="0029134C" w:rsidRDefault="00CD58CE" w:rsidP="00CD58CE">
      <w:pPr>
        <w:pStyle w:val="2"/>
      </w:pPr>
      <w:bookmarkStart w:id="127" w:name="_Toc168510567"/>
      <w:r>
        <w:rPr>
          <w:rFonts w:hint="eastAsia"/>
        </w:rPr>
        <w:t>源程序</w:t>
      </w:r>
      <w:bookmarkEnd w:id="127"/>
    </w:p>
    <w:p w14:paraId="31AA9D63" w14:textId="5FAE59A9" w:rsidR="0029134C" w:rsidRDefault="00CD58CE" w:rsidP="000312D8">
      <w:pPr>
        <w:pStyle w:val="3"/>
      </w:pPr>
      <w:bookmarkStart w:id="128" w:name="_Toc168510568"/>
      <w:r>
        <w:rPr>
          <w:rFonts w:hint="eastAsia"/>
        </w:rPr>
        <w:t>顶层模块</w:t>
      </w:r>
      <w:r w:rsidR="00C33097">
        <w:rPr>
          <w:rFonts w:hint="eastAsia"/>
        </w:rPr>
        <w:t>(</w:t>
      </w:r>
      <w:r w:rsidR="00C33097">
        <w:t>top_dds.v)</w:t>
      </w:r>
      <w:bookmarkEnd w:id="128"/>
    </w:p>
    <w:p w14:paraId="78AC7F9B" w14:textId="3DC371A3" w:rsidR="00CD58CE" w:rsidRPr="000A7904" w:rsidRDefault="00CD58CE" w:rsidP="000A7904">
      <w:pPr>
        <w:ind w:firstLine="480"/>
        <w:rPr>
          <w:rFonts w:hint="eastAsia"/>
          <w:color w:val="FF0000"/>
        </w:rPr>
      </w:pPr>
      <w:r>
        <w:t>`timescale 1ns / 1ps</w:t>
      </w:r>
    </w:p>
    <w:p w14:paraId="0CA85379" w14:textId="77777777" w:rsidR="00CD58CE" w:rsidRDefault="00CD58CE" w:rsidP="000A7904">
      <w:pPr>
        <w:ind w:firstLine="480"/>
      </w:pPr>
      <w:r>
        <w:t>module top_dds(</w:t>
      </w:r>
    </w:p>
    <w:p w14:paraId="30970DAB" w14:textId="3EE916D1" w:rsidR="00CD58CE" w:rsidRDefault="00CD58CE" w:rsidP="000A7904">
      <w:pPr>
        <w:ind w:firstLine="480"/>
      </w:pPr>
      <w:r>
        <w:t xml:space="preserve">    input clk,</w:t>
      </w:r>
      <w:r w:rsidR="000A7904" w:rsidRPr="000A7904">
        <w:rPr>
          <w:color w:val="FF0000"/>
        </w:rPr>
        <w:t>//</w:t>
      </w:r>
      <w:r w:rsidR="000A7904" w:rsidRPr="000A7904">
        <w:rPr>
          <w:rFonts w:hint="eastAsia"/>
          <w:color w:val="FF0000"/>
        </w:rPr>
        <w:t>时钟信号</w:t>
      </w:r>
    </w:p>
    <w:p w14:paraId="2DF42241" w14:textId="46A7C5BF" w:rsidR="00CD58CE" w:rsidRDefault="00CD58CE" w:rsidP="000A7904">
      <w:pPr>
        <w:ind w:firstLine="480"/>
      </w:pPr>
      <w:r>
        <w:t xml:space="preserve">    input rst_n,</w:t>
      </w:r>
      <w:r w:rsidR="00477D79" w:rsidRPr="00144F6A">
        <w:rPr>
          <w:color w:val="FF0000"/>
        </w:rPr>
        <w:t>//</w:t>
      </w:r>
      <w:r w:rsidR="00477D79" w:rsidRPr="00144F6A">
        <w:rPr>
          <w:rFonts w:hint="eastAsia"/>
          <w:color w:val="FF0000"/>
        </w:rPr>
        <w:t>复位信号</w:t>
      </w:r>
    </w:p>
    <w:p w14:paraId="09D2D5E2" w14:textId="46FDF96F" w:rsidR="00CD58CE" w:rsidRDefault="00CD58CE" w:rsidP="000A7904">
      <w:pPr>
        <w:ind w:firstLine="480"/>
      </w:pPr>
      <w:r>
        <w:t xml:space="preserve">    input vauxp1,</w:t>
      </w:r>
      <w:r w:rsidR="00477D79" w:rsidRPr="00144F6A">
        <w:rPr>
          <w:color w:val="FF0000"/>
        </w:rPr>
        <w:t>//</w:t>
      </w:r>
      <w:r w:rsidR="00477D79" w:rsidRPr="00144F6A">
        <w:rPr>
          <w:rFonts w:hint="eastAsia"/>
          <w:color w:val="FF0000"/>
        </w:rPr>
        <w:t>模拟输入信号</w:t>
      </w:r>
    </w:p>
    <w:p w14:paraId="7863F067" w14:textId="5D3B5367" w:rsidR="00CD58CE" w:rsidRDefault="00CD58CE" w:rsidP="000A7904">
      <w:pPr>
        <w:ind w:firstLine="480"/>
      </w:pPr>
      <w:r>
        <w:t xml:space="preserve">    input vauxn1,</w:t>
      </w:r>
      <w:r w:rsidR="00477D79" w:rsidRPr="00477D79">
        <w:t xml:space="preserve"> </w:t>
      </w:r>
      <w:r w:rsidR="00477D79" w:rsidRPr="00144F6A">
        <w:rPr>
          <w:color w:val="FF0000"/>
        </w:rPr>
        <w:t>//</w:t>
      </w:r>
      <w:r w:rsidR="00477D79" w:rsidRPr="00144F6A">
        <w:rPr>
          <w:rFonts w:hint="eastAsia"/>
          <w:color w:val="FF0000"/>
        </w:rPr>
        <w:t>模拟输入信号</w:t>
      </w:r>
    </w:p>
    <w:p w14:paraId="2D0A8D30" w14:textId="63941010" w:rsidR="00CD58CE" w:rsidRDefault="00CD58CE" w:rsidP="000A7904">
      <w:pPr>
        <w:ind w:firstLine="480"/>
      </w:pPr>
      <w:r>
        <w:t xml:space="preserve">    input ILE,</w:t>
      </w:r>
      <w:r w:rsidR="00477D79" w:rsidRPr="00144F6A">
        <w:rPr>
          <w:color w:val="FF0000"/>
        </w:rPr>
        <w:t>//DAC0832</w:t>
      </w:r>
      <w:r w:rsidR="00477D79" w:rsidRPr="00144F6A">
        <w:rPr>
          <w:rFonts w:hint="eastAsia"/>
          <w:color w:val="FF0000"/>
        </w:rPr>
        <w:t>使能控制端，高有效</w:t>
      </w:r>
    </w:p>
    <w:p w14:paraId="08D74854" w14:textId="7E0D1D7E" w:rsidR="00CD58CE" w:rsidRDefault="00CD58CE" w:rsidP="000A7904">
      <w:pPr>
        <w:ind w:firstLine="480"/>
      </w:pPr>
      <w:r>
        <w:t xml:space="preserve">    input CS_n,</w:t>
      </w:r>
      <w:r w:rsidR="00144F6A" w:rsidRPr="00144F6A">
        <w:rPr>
          <w:color w:val="FF0000"/>
        </w:rPr>
        <w:t xml:space="preserve"> </w:t>
      </w:r>
      <w:r w:rsidR="00144F6A" w:rsidRPr="00144F6A">
        <w:rPr>
          <w:color w:val="FF0000"/>
        </w:rPr>
        <w:t>//DAC0832</w:t>
      </w:r>
      <w:r w:rsidR="00144F6A" w:rsidRPr="00144F6A">
        <w:rPr>
          <w:rFonts w:hint="eastAsia"/>
          <w:color w:val="FF0000"/>
        </w:rPr>
        <w:t>使能控制端，低有效</w:t>
      </w:r>
    </w:p>
    <w:p w14:paraId="45FE627B" w14:textId="623D0E43" w:rsidR="00CD58CE" w:rsidRDefault="00CD58CE" w:rsidP="000A7904">
      <w:pPr>
        <w:ind w:firstLine="480"/>
      </w:pPr>
      <w:r>
        <w:t xml:space="preserve">    input WR1_n</w:t>
      </w:r>
      <w:r w:rsidRPr="00144F6A">
        <w:rPr>
          <w:color w:val="FF0000"/>
        </w:rPr>
        <w:t>,</w:t>
      </w:r>
      <w:r w:rsidR="00144F6A" w:rsidRPr="00144F6A">
        <w:rPr>
          <w:color w:val="FF0000"/>
        </w:rPr>
        <w:t xml:space="preserve"> </w:t>
      </w:r>
      <w:r w:rsidR="00144F6A" w:rsidRPr="00144F6A">
        <w:rPr>
          <w:color w:val="FF0000"/>
        </w:rPr>
        <w:t>//DAC0832</w:t>
      </w:r>
      <w:r w:rsidR="00144F6A" w:rsidRPr="00144F6A">
        <w:rPr>
          <w:rFonts w:hint="eastAsia"/>
          <w:color w:val="FF0000"/>
        </w:rPr>
        <w:t>使能控制端，低有效</w:t>
      </w:r>
    </w:p>
    <w:p w14:paraId="4B14E9B7" w14:textId="34383991" w:rsidR="00CD58CE" w:rsidRDefault="00CD58CE" w:rsidP="000A7904">
      <w:pPr>
        <w:ind w:firstLine="480"/>
      </w:pPr>
      <w:r>
        <w:t xml:space="preserve">    input WR2_n,</w:t>
      </w:r>
      <w:r w:rsidR="00144F6A" w:rsidRPr="00144F6A">
        <w:rPr>
          <w:color w:val="FF0000"/>
        </w:rPr>
        <w:t xml:space="preserve"> </w:t>
      </w:r>
      <w:r w:rsidR="00144F6A" w:rsidRPr="00144F6A">
        <w:rPr>
          <w:color w:val="FF0000"/>
        </w:rPr>
        <w:t>//DAC0832</w:t>
      </w:r>
      <w:r w:rsidR="00144F6A" w:rsidRPr="00144F6A">
        <w:rPr>
          <w:rFonts w:hint="eastAsia"/>
          <w:color w:val="FF0000"/>
        </w:rPr>
        <w:t>使能控制端，低有效</w:t>
      </w:r>
    </w:p>
    <w:p w14:paraId="7C56F3EF" w14:textId="34F96002" w:rsidR="00CD58CE" w:rsidRDefault="00CD58CE" w:rsidP="000A7904">
      <w:pPr>
        <w:ind w:firstLine="480"/>
      </w:pPr>
      <w:r>
        <w:t xml:space="preserve">    input XFER_n,</w:t>
      </w:r>
      <w:r w:rsidR="00144F6A" w:rsidRPr="00144F6A">
        <w:rPr>
          <w:color w:val="FF0000"/>
        </w:rPr>
        <w:t xml:space="preserve"> </w:t>
      </w:r>
      <w:r w:rsidR="00144F6A" w:rsidRPr="00144F6A">
        <w:rPr>
          <w:color w:val="FF0000"/>
        </w:rPr>
        <w:t>//DAC0832</w:t>
      </w:r>
      <w:r w:rsidR="00144F6A" w:rsidRPr="00144F6A">
        <w:rPr>
          <w:rFonts w:hint="eastAsia"/>
          <w:color w:val="FF0000"/>
        </w:rPr>
        <w:t>使能控制端，低有效</w:t>
      </w:r>
    </w:p>
    <w:p w14:paraId="2ED90B97" w14:textId="08FD5F8F" w:rsidR="00CD58CE" w:rsidRDefault="00CD58CE" w:rsidP="000A7904">
      <w:pPr>
        <w:ind w:firstLine="480"/>
      </w:pPr>
      <w:r>
        <w:t xml:space="preserve">    input key_wave,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波形转换</w:t>
      </w:r>
      <w:r w:rsidR="009A0BA9">
        <w:rPr>
          <w:rFonts w:hint="eastAsia"/>
          <w:color w:val="FF0000"/>
        </w:rPr>
        <w:t>输入</w:t>
      </w:r>
      <w:r w:rsidR="0000714D" w:rsidRPr="005D2164">
        <w:rPr>
          <w:rFonts w:hint="eastAsia"/>
          <w:color w:val="FF0000"/>
        </w:rPr>
        <w:t>按键</w:t>
      </w:r>
    </w:p>
    <w:p w14:paraId="579E6BC2" w14:textId="51F3683A" w:rsidR="00CD58CE" w:rsidRDefault="00CD58CE" w:rsidP="000A7904">
      <w:pPr>
        <w:ind w:firstLine="480"/>
      </w:pPr>
      <w:r>
        <w:t xml:space="preserve">    input key_frequence,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频率有效控制</w:t>
      </w:r>
      <w:r w:rsidR="009A0BA9">
        <w:rPr>
          <w:rFonts w:hint="eastAsia"/>
          <w:color w:val="FF0000"/>
        </w:rPr>
        <w:t>输入</w:t>
      </w:r>
      <w:r w:rsidR="0000714D" w:rsidRPr="005D2164">
        <w:rPr>
          <w:rFonts w:hint="eastAsia"/>
          <w:color w:val="FF0000"/>
        </w:rPr>
        <w:t>按键</w:t>
      </w:r>
    </w:p>
    <w:p w14:paraId="7398CB63" w14:textId="09AF503D" w:rsidR="00CD58CE" w:rsidRDefault="00CD58CE" w:rsidP="000A7904">
      <w:pPr>
        <w:ind w:firstLine="480"/>
      </w:pPr>
      <w:r>
        <w:t xml:space="preserve">    input key_amplitude,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幅值有效控制</w:t>
      </w:r>
      <w:r w:rsidR="009A0BA9">
        <w:rPr>
          <w:rFonts w:hint="eastAsia"/>
          <w:color w:val="FF0000"/>
        </w:rPr>
        <w:t>输入</w:t>
      </w:r>
      <w:r w:rsidR="0000714D" w:rsidRPr="005D2164">
        <w:rPr>
          <w:rFonts w:hint="eastAsia"/>
          <w:color w:val="FF0000"/>
        </w:rPr>
        <w:t>按键</w:t>
      </w:r>
    </w:p>
    <w:p w14:paraId="47BF93F8" w14:textId="799199AC" w:rsidR="00CD58CE" w:rsidRDefault="00CD58CE" w:rsidP="000A7904">
      <w:pPr>
        <w:ind w:firstLine="480"/>
      </w:pPr>
      <w:r>
        <w:t xml:space="preserve">    input key_offset,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偏移有效控制</w:t>
      </w:r>
      <w:r w:rsidR="009A0BA9">
        <w:rPr>
          <w:rFonts w:hint="eastAsia"/>
          <w:color w:val="FF0000"/>
        </w:rPr>
        <w:t>输入</w:t>
      </w:r>
      <w:r w:rsidR="0000714D" w:rsidRPr="005D2164">
        <w:rPr>
          <w:rFonts w:hint="eastAsia"/>
          <w:color w:val="FF0000"/>
        </w:rPr>
        <w:t>按键</w:t>
      </w:r>
    </w:p>
    <w:p w14:paraId="5A12AC41" w14:textId="7486304B" w:rsidR="00CD58CE" w:rsidRDefault="00CD58CE" w:rsidP="00477D79">
      <w:pPr>
        <w:ind w:firstLine="480"/>
        <w:rPr>
          <w:rFonts w:hint="eastAsia"/>
        </w:rPr>
      </w:pPr>
      <w:r>
        <w:t xml:space="preserve">    input key_duty,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占空比有效控制</w:t>
      </w:r>
      <w:r w:rsidR="009A0BA9">
        <w:rPr>
          <w:rFonts w:hint="eastAsia"/>
          <w:color w:val="FF0000"/>
        </w:rPr>
        <w:t>输入</w:t>
      </w:r>
      <w:r w:rsidR="0000714D" w:rsidRPr="005D2164">
        <w:rPr>
          <w:rFonts w:hint="eastAsia"/>
          <w:color w:val="FF0000"/>
        </w:rPr>
        <w:t>信号</w:t>
      </w:r>
    </w:p>
    <w:p w14:paraId="19672417" w14:textId="7C85223D" w:rsidR="00CD58CE" w:rsidRDefault="00CD58CE" w:rsidP="000A7904">
      <w:pPr>
        <w:ind w:firstLine="480"/>
      </w:pPr>
      <w:r>
        <w:t xml:space="preserve">    output [3:0] an1,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数码管</w:t>
      </w:r>
      <w:r w:rsidR="0000714D" w:rsidRPr="005D2164">
        <w:rPr>
          <w:rFonts w:hint="eastAsia"/>
          <w:color w:val="FF0000"/>
        </w:rPr>
        <w:t>1</w:t>
      </w:r>
      <w:r w:rsidR="0000714D" w:rsidRPr="005D2164">
        <w:rPr>
          <w:rFonts w:hint="eastAsia"/>
          <w:color w:val="FF0000"/>
        </w:rPr>
        <w:t>位选信号</w:t>
      </w:r>
    </w:p>
    <w:p w14:paraId="24E03E1B" w14:textId="5B59EC73" w:rsidR="00CD58CE" w:rsidRDefault="00CD58CE" w:rsidP="000A7904">
      <w:pPr>
        <w:ind w:firstLine="480"/>
      </w:pPr>
      <w:r>
        <w:t xml:space="preserve">    output [3:0] an2,</w:t>
      </w:r>
      <w:r w:rsidR="0000714D" w:rsidRPr="005D2164">
        <w:rPr>
          <w:color w:val="FF0000"/>
        </w:rPr>
        <w:t>//</w:t>
      </w:r>
      <w:r w:rsidR="0000714D" w:rsidRPr="005D2164">
        <w:rPr>
          <w:rFonts w:hint="eastAsia"/>
          <w:color w:val="FF0000"/>
        </w:rPr>
        <w:t>数码管</w:t>
      </w:r>
      <w:r w:rsidR="0000714D" w:rsidRPr="005D2164">
        <w:rPr>
          <w:rFonts w:hint="eastAsia"/>
          <w:color w:val="FF0000"/>
        </w:rPr>
        <w:t>2</w:t>
      </w:r>
      <w:r w:rsidR="0000714D" w:rsidRPr="005D2164">
        <w:rPr>
          <w:rFonts w:hint="eastAsia"/>
          <w:color w:val="FF0000"/>
        </w:rPr>
        <w:t>位选信号</w:t>
      </w:r>
    </w:p>
    <w:p w14:paraId="49BB4AAE" w14:textId="25C2FEA1" w:rsidR="00CD58CE" w:rsidRDefault="00CD58CE" w:rsidP="000A7904">
      <w:pPr>
        <w:ind w:firstLine="480"/>
      </w:pPr>
      <w:r>
        <w:t xml:space="preserve">    output [7:0] a_to_g1,</w:t>
      </w:r>
      <w:r w:rsidR="0000714D" w:rsidRPr="005D2164">
        <w:rPr>
          <w:color w:val="FF0000"/>
        </w:rPr>
        <w:t>//</w:t>
      </w:r>
      <w:r w:rsidR="005D2164" w:rsidRPr="005D2164">
        <w:rPr>
          <w:rFonts w:hint="eastAsia"/>
          <w:color w:val="FF0000"/>
        </w:rPr>
        <w:t>数码管</w:t>
      </w:r>
      <w:r w:rsidR="005D2164" w:rsidRPr="005D2164">
        <w:rPr>
          <w:rFonts w:hint="eastAsia"/>
          <w:color w:val="FF0000"/>
        </w:rPr>
        <w:t>1</w:t>
      </w:r>
      <w:r w:rsidR="005D2164" w:rsidRPr="005D2164">
        <w:rPr>
          <w:rFonts w:hint="eastAsia"/>
          <w:color w:val="FF0000"/>
        </w:rPr>
        <w:t>管段信号</w:t>
      </w:r>
    </w:p>
    <w:p w14:paraId="312CC9E2" w14:textId="365AC51D" w:rsidR="00CD58CE" w:rsidRDefault="00CD58CE" w:rsidP="000A7904">
      <w:pPr>
        <w:ind w:firstLine="480"/>
      </w:pPr>
      <w:r>
        <w:t xml:space="preserve">    output [7:0] a_to_g2,</w:t>
      </w:r>
      <w:r w:rsidR="005D2164" w:rsidRPr="005D2164">
        <w:rPr>
          <w:color w:val="FF0000"/>
        </w:rPr>
        <w:t>//</w:t>
      </w:r>
      <w:r w:rsidR="005D2164" w:rsidRPr="005D2164">
        <w:rPr>
          <w:rFonts w:hint="eastAsia"/>
          <w:color w:val="FF0000"/>
        </w:rPr>
        <w:t>数码管</w:t>
      </w:r>
      <w:r w:rsidR="005D2164" w:rsidRPr="005D2164">
        <w:rPr>
          <w:rFonts w:hint="eastAsia"/>
          <w:color w:val="FF0000"/>
        </w:rPr>
        <w:t>2</w:t>
      </w:r>
      <w:r w:rsidR="005D2164" w:rsidRPr="005D2164">
        <w:rPr>
          <w:rFonts w:hint="eastAsia"/>
          <w:color w:val="FF0000"/>
        </w:rPr>
        <w:t>管段信号</w:t>
      </w:r>
    </w:p>
    <w:p w14:paraId="09982CA1" w14:textId="4F00B796" w:rsidR="00CD58CE" w:rsidRDefault="00CD58CE" w:rsidP="000A7904">
      <w:pPr>
        <w:ind w:firstLine="480"/>
      </w:pPr>
      <w:r>
        <w:t xml:space="preserve">    output wire square,</w:t>
      </w:r>
      <w:r w:rsidR="00304F2B" w:rsidRPr="00D36405">
        <w:rPr>
          <w:color w:val="FF0000"/>
        </w:rPr>
        <w:t>//</w:t>
      </w:r>
      <w:r w:rsidR="00304F2B" w:rsidRPr="00D36405">
        <w:rPr>
          <w:rFonts w:hint="eastAsia"/>
          <w:color w:val="FF0000"/>
        </w:rPr>
        <w:t>输出波形状态信号</w:t>
      </w:r>
    </w:p>
    <w:p w14:paraId="2DF4D0DD" w14:textId="01E278C3" w:rsidR="00CD58CE" w:rsidRDefault="00CD58CE" w:rsidP="000A7904">
      <w:pPr>
        <w:ind w:firstLine="480"/>
      </w:pPr>
      <w:r>
        <w:t xml:space="preserve">    output wire sine,</w:t>
      </w:r>
      <w:r w:rsidR="00304F2B" w:rsidRPr="00304F2B">
        <w:t xml:space="preserve"> </w:t>
      </w:r>
      <w:r w:rsidR="00304F2B" w:rsidRPr="00D36405">
        <w:rPr>
          <w:color w:val="FF0000"/>
        </w:rPr>
        <w:t>//</w:t>
      </w:r>
      <w:r w:rsidR="00304F2B" w:rsidRPr="00D36405">
        <w:rPr>
          <w:rFonts w:hint="eastAsia"/>
          <w:color w:val="FF0000"/>
        </w:rPr>
        <w:t>输出波形状态信号</w:t>
      </w:r>
    </w:p>
    <w:p w14:paraId="23FD86DA" w14:textId="2B94BA8D" w:rsidR="00CD58CE" w:rsidRDefault="00CD58CE" w:rsidP="000A7904">
      <w:pPr>
        <w:ind w:firstLine="480"/>
      </w:pPr>
      <w:r>
        <w:t xml:space="preserve">    output wire triangle,</w:t>
      </w:r>
      <w:r w:rsidR="00304F2B" w:rsidRPr="00304F2B">
        <w:t xml:space="preserve"> </w:t>
      </w:r>
      <w:r w:rsidR="00304F2B" w:rsidRPr="00D36405">
        <w:rPr>
          <w:color w:val="FF0000"/>
        </w:rPr>
        <w:t>//</w:t>
      </w:r>
      <w:r w:rsidR="00304F2B" w:rsidRPr="00D36405">
        <w:rPr>
          <w:rFonts w:hint="eastAsia"/>
          <w:color w:val="FF0000"/>
        </w:rPr>
        <w:t>输出波形状态信号</w:t>
      </w:r>
    </w:p>
    <w:p w14:paraId="502B277F" w14:textId="265D58CD" w:rsidR="00CD58CE" w:rsidRDefault="00CD58CE" w:rsidP="000A7904">
      <w:pPr>
        <w:ind w:firstLine="480"/>
      </w:pPr>
      <w:r>
        <w:t xml:space="preserve">    output wire frequence_valid,</w:t>
      </w:r>
      <w:r w:rsidR="00304F2B" w:rsidRPr="00304F2B">
        <w:rPr>
          <w:color w:val="FF0000"/>
        </w:rPr>
        <w:t xml:space="preserve"> </w:t>
      </w:r>
      <w:r w:rsidR="00304F2B" w:rsidRPr="005D2164">
        <w:rPr>
          <w:color w:val="FF0000"/>
        </w:rPr>
        <w:t>//</w:t>
      </w:r>
      <w:r w:rsidR="00304F2B" w:rsidRPr="005D2164">
        <w:rPr>
          <w:rFonts w:hint="eastAsia"/>
          <w:color w:val="FF0000"/>
        </w:rPr>
        <w:t>频率有效控制</w:t>
      </w:r>
      <w:r w:rsidR="00304F2B">
        <w:rPr>
          <w:rFonts w:hint="eastAsia"/>
          <w:color w:val="FF0000"/>
        </w:rPr>
        <w:t>信号</w:t>
      </w:r>
    </w:p>
    <w:p w14:paraId="229705DC" w14:textId="2BCDA826" w:rsidR="00CD58CE" w:rsidRDefault="00CD58CE" w:rsidP="000A7904">
      <w:pPr>
        <w:ind w:firstLine="480"/>
      </w:pPr>
      <w:r>
        <w:t xml:space="preserve">    output wire offset_valid,</w:t>
      </w:r>
      <w:r w:rsidR="00304F2B" w:rsidRPr="00304F2B">
        <w:rPr>
          <w:color w:val="FF0000"/>
        </w:rPr>
        <w:t xml:space="preserve"> </w:t>
      </w:r>
      <w:r w:rsidR="00304F2B" w:rsidRPr="005D2164">
        <w:rPr>
          <w:color w:val="FF0000"/>
        </w:rPr>
        <w:t>//</w:t>
      </w:r>
      <w:r w:rsidR="00304F2B">
        <w:rPr>
          <w:rFonts w:hint="eastAsia"/>
          <w:color w:val="FF0000"/>
        </w:rPr>
        <w:t>偏移</w:t>
      </w:r>
      <w:r w:rsidR="00304F2B" w:rsidRPr="005D2164">
        <w:rPr>
          <w:rFonts w:hint="eastAsia"/>
          <w:color w:val="FF0000"/>
        </w:rPr>
        <w:t>有效控制</w:t>
      </w:r>
      <w:r w:rsidR="00304F2B">
        <w:rPr>
          <w:rFonts w:hint="eastAsia"/>
          <w:color w:val="FF0000"/>
        </w:rPr>
        <w:t>信号</w:t>
      </w:r>
    </w:p>
    <w:p w14:paraId="16C890C8" w14:textId="1D15B447" w:rsidR="00CD58CE" w:rsidRDefault="00CD58CE" w:rsidP="000A7904">
      <w:pPr>
        <w:ind w:firstLine="480"/>
      </w:pPr>
      <w:r>
        <w:t xml:space="preserve">    output wire amplitude_valid,</w:t>
      </w:r>
      <w:r w:rsidR="00304F2B" w:rsidRPr="00304F2B">
        <w:rPr>
          <w:color w:val="FF0000"/>
        </w:rPr>
        <w:t xml:space="preserve"> </w:t>
      </w:r>
      <w:r w:rsidR="00304F2B" w:rsidRPr="005D2164">
        <w:rPr>
          <w:color w:val="FF0000"/>
        </w:rPr>
        <w:t>//</w:t>
      </w:r>
      <w:r w:rsidR="00304F2B">
        <w:rPr>
          <w:rFonts w:hint="eastAsia"/>
          <w:color w:val="FF0000"/>
        </w:rPr>
        <w:t>幅值</w:t>
      </w:r>
      <w:r w:rsidR="00304F2B" w:rsidRPr="005D2164">
        <w:rPr>
          <w:rFonts w:hint="eastAsia"/>
          <w:color w:val="FF0000"/>
        </w:rPr>
        <w:t>有效控制</w:t>
      </w:r>
      <w:r w:rsidR="00304F2B">
        <w:rPr>
          <w:rFonts w:hint="eastAsia"/>
          <w:color w:val="FF0000"/>
        </w:rPr>
        <w:t>信号</w:t>
      </w:r>
    </w:p>
    <w:p w14:paraId="2767038D" w14:textId="2D1B33AC" w:rsidR="00CD58CE" w:rsidRDefault="00CD58CE" w:rsidP="000A7904">
      <w:pPr>
        <w:ind w:firstLine="480"/>
      </w:pPr>
      <w:r>
        <w:t xml:space="preserve">    output wire duty_valid,</w:t>
      </w:r>
      <w:r w:rsidR="00304F2B" w:rsidRPr="00304F2B">
        <w:rPr>
          <w:color w:val="FF0000"/>
        </w:rPr>
        <w:t xml:space="preserve"> </w:t>
      </w:r>
      <w:r w:rsidR="00304F2B" w:rsidRPr="005D2164">
        <w:rPr>
          <w:color w:val="FF0000"/>
        </w:rPr>
        <w:t>//</w:t>
      </w:r>
      <w:r w:rsidR="00304F2B" w:rsidRPr="005D2164">
        <w:rPr>
          <w:rFonts w:hint="eastAsia"/>
          <w:color w:val="FF0000"/>
        </w:rPr>
        <w:t>占空比有效控制信号</w:t>
      </w:r>
    </w:p>
    <w:p w14:paraId="36000939" w14:textId="77777777" w:rsidR="00CD58CE" w:rsidRDefault="00CD58CE" w:rsidP="000A7904">
      <w:pPr>
        <w:ind w:firstLine="480"/>
      </w:pPr>
    </w:p>
    <w:p w14:paraId="3EB3BC57" w14:textId="0E369271" w:rsidR="00CD58CE" w:rsidRDefault="00CD58CE" w:rsidP="000A7904">
      <w:pPr>
        <w:ind w:firstLine="480"/>
      </w:pPr>
      <w:r>
        <w:t xml:space="preserve">    output [7:0] data_wave</w:t>
      </w:r>
      <w:r w:rsidR="00D36405" w:rsidRPr="00C33104">
        <w:rPr>
          <w:color w:val="FF0000"/>
        </w:rPr>
        <w:t xml:space="preserve"> //</w:t>
      </w:r>
      <w:r w:rsidR="00C33104" w:rsidRPr="00C33104">
        <w:rPr>
          <w:rFonts w:hint="eastAsia"/>
          <w:color w:val="FF0000"/>
        </w:rPr>
        <w:t>模数转换的数字信号</w:t>
      </w:r>
    </w:p>
    <w:p w14:paraId="104D1DFD" w14:textId="77777777" w:rsidR="00CD58CE" w:rsidRDefault="00CD58CE" w:rsidP="000A7904">
      <w:pPr>
        <w:ind w:firstLine="480"/>
      </w:pPr>
      <w:r>
        <w:t xml:space="preserve">    );</w:t>
      </w:r>
    </w:p>
    <w:p w14:paraId="79843837" w14:textId="35982254" w:rsidR="00CD58CE" w:rsidRDefault="00CD58CE" w:rsidP="000A7904">
      <w:pPr>
        <w:ind w:firstLine="480"/>
        <w:rPr>
          <w:color w:val="FF0000"/>
        </w:rPr>
      </w:pPr>
      <w:r>
        <w:t xml:space="preserve">     wire [11:0] data;</w:t>
      </w:r>
      <w:r w:rsidR="00F75A96">
        <w:t xml:space="preserve"> </w:t>
      </w:r>
      <w:r w:rsidR="00F75A96" w:rsidRPr="00F75A96">
        <w:rPr>
          <w:color w:val="FF0000"/>
        </w:rPr>
        <w:t>//XADC</w:t>
      </w:r>
      <w:r w:rsidR="00F75A96" w:rsidRPr="00F75A96">
        <w:rPr>
          <w:rFonts w:hint="eastAsia"/>
          <w:color w:val="FF0000"/>
        </w:rPr>
        <w:t>转换后的</w:t>
      </w:r>
      <w:r w:rsidR="00F75A96" w:rsidRPr="00F75A96">
        <w:rPr>
          <w:rFonts w:hint="eastAsia"/>
          <w:color w:val="FF0000"/>
        </w:rPr>
        <w:t>2</w:t>
      </w:r>
      <w:r w:rsidR="00F75A96" w:rsidRPr="00F75A96">
        <w:rPr>
          <w:rFonts w:hint="eastAsia"/>
          <w:color w:val="FF0000"/>
        </w:rPr>
        <w:t>进制信号</w:t>
      </w:r>
    </w:p>
    <w:p w14:paraId="2869CAE2" w14:textId="322FFDD4" w:rsidR="00F75A96" w:rsidRDefault="00F75A96" w:rsidP="000A7904">
      <w:pPr>
        <w:ind w:firstLine="480"/>
        <w:rPr>
          <w:rFonts w:hint="eastAsia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顶层波形模块</w:t>
      </w:r>
      <w:r w:rsidR="00BD6726">
        <w:rPr>
          <w:rFonts w:hint="eastAsia"/>
          <w:color w:val="FF0000"/>
        </w:rPr>
        <w:t>(</w:t>
      </w:r>
      <w:r w:rsidR="00BD6726">
        <w:rPr>
          <w:color w:val="FF0000"/>
        </w:rPr>
        <w:t>top.wave.v)</w:t>
      </w:r>
    </w:p>
    <w:p w14:paraId="606D96DB" w14:textId="77777777" w:rsidR="00CD58CE" w:rsidRDefault="00CD58CE" w:rsidP="000A7904">
      <w:pPr>
        <w:ind w:firstLine="480"/>
      </w:pPr>
      <w:r>
        <w:t xml:space="preserve">    top_wave uut_top_wave(</w:t>
      </w:r>
    </w:p>
    <w:p w14:paraId="67413994" w14:textId="77777777" w:rsidR="00CD58CE" w:rsidRDefault="00CD58CE" w:rsidP="000A7904">
      <w:pPr>
        <w:ind w:firstLine="480"/>
      </w:pPr>
      <w:r>
        <w:t xml:space="preserve">    .clk(clk),</w:t>
      </w:r>
    </w:p>
    <w:p w14:paraId="4C4AE3CB" w14:textId="77777777" w:rsidR="00CD58CE" w:rsidRDefault="00CD58CE" w:rsidP="000A7904">
      <w:pPr>
        <w:ind w:firstLine="480"/>
      </w:pPr>
      <w:r>
        <w:t xml:space="preserve">    .rst_n(rst_n),</w:t>
      </w:r>
    </w:p>
    <w:p w14:paraId="7011B457" w14:textId="77777777" w:rsidR="00CD58CE" w:rsidRDefault="00CD58CE" w:rsidP="000A7904">
      <w:pPr>
        <w:ind w:firstLine="480"/>
      </w:pPr>
      <w:r>
        <w:t xml:space="preserve">    .vauxp1(vauxp1),</w:t>
      </w:r>
    </w:p>
    <w:p w14:paraId="72406663" w14:textId="77777777" w:rsidR="00CD58CE" w:rsidRDefault="00CD58CE" w:rsidP="000A7904">
      <w:pPr>
        <w:ind w:firstLine="480"/>
      </w:pPr>
      <w:r>
        <w:t xml:space="preserve">    .vauxn1(vauxn1),</w:t>
      </w:r>
    </w:p>
    <w:p w14:paraId="2BA4DCAD" w14:textId="77777777" w:rsidR="00CD58CE" w:rsidRDefault="00CD58CE" w:rsidP="000A7904">
      <w:pPr>
        <w:ind w:firstLine="480"/>
      </w:pPr>
      <w:r>
        <w:t xml:space="preserve">    .ILE(ILE),</w:t>
      </w:r>
    </w:p>
    <w:p w14:paraId="6EB2A44C" w14:textId="77777777" w:rsidR="00CD58CE" w:rsidRDefault="00CD58CE" w:rsidP="000A7904">
      <w:pPr>
        <w:ind w:firstLine="480"/>
      </w:pPr>
      <w:r>
        <w:t xml:space="preserve">    .CS_n(CS_n),</w:t>
      </w:r>
    </w:p>
    <w:p w14:paraId="5655F470" w14:textId="77777777" w:rsidR="00CD58CE" w:rsidRDefault="00CD58CE" w:rsidP="000A7904">
      <w:pPr>
        <w:ind w:firstLine="480"/>
      </w:pPr>
      <w:r>
        <w:t xml:space="preserve">    .WR1_n(WR1_n),</w:t>
      </w:r>
    </w:p>
    <w:p w14:paraId="3A8F5E34" w14:textId="77777777" w:rsidR="00CD58CE" w:rsidRDefault="00CD58CE" w:rsidP="000A7904">
      <w:pPr>
        <w:ind w:firstLine="480"/>
      </w:pPr>
      <w:r>
        <w:t xml:space="preserve">    .WR2_n(WR2_n),</w:t>
      </w:r>
    </w:p>
    <w:p w14:paraId="291DD1D9" w14:textId="77777777" w:rsidR="00CD58CE" w:rsidRDefault="00CD58CE" w:rsidP="000A7904">
      <w:pPr>
        <w:ind w:firstLine="480"/>
      </w:pPr>
      <w:r>
        <w:t xml:space="preserve">    .XFER_n(XFER_n),</w:t>
      </w:r>
    </w:p>
    <w:p w14:paraId="78084D51" w14:textId="77777777" w:rsidR="00CD58CE" w:rsidRDefault="00CD58CE" w:rsidP="000A7904">
      <w:pPr>
        <w:ind w:firstLine="480"/>
      </w:pPr>
      <w:r>
        <w:t xml:space="preserve">    .square(square),</w:t>
      </w:r>
    </w:p>
    <w:p w14:paraId="718B144F" w14:textId="77777777" w:rsidR="00CD58CE" w:rsidRDefault="00CD58CE" w:rsidP="000A7904">
      <w:pPr>
        <w:ind w:firstLine="480"/>
      </w:pPr>
      <w:r>
        <w:t xml:space="preserve">    .sine(sine),</w:t>
      </w:r>
    </w:p>
    <w:p w14:paraId="7F970C83" w14:textId="77777777" w:rsidR="00CD58CE" w:rsidRDefault="00CD58CE" w:rsidP="000A7904">
      <w:pPr>
        <w:ind w:firstLine="480"/>
      </w:pPr>
      <w:r>
        <w:t xml:space="preserve">    .triangle(triangle),</w:t>
      </w:r>
    </w:p>
    <w:p w14:paraId="60C7FA7E" w14:textId="77777777" w:rsidR="00CD58CE" w:rsidRDefault="00CD58CE" w:rsidP="000A7904">
      <w:pPr>
        <w:ind w:firstLine="480"/>
      </w:pPr>
      <w:r>
        <w:t xml:space="preserve">    .frequence_valid(frequence_valid),</w:t>
      </w:r>
    </w:p>
    <w:p w14:paraId="72E1AC2E" w14:textId="77777777" w:rsidR="00CD58CE" w:rsidRDefault="00CD58CE" w:rsidP="000A7904">
      <w:pPr>
        <w:ind w:firstLine="480"/>
      </w:pPr>
      <w:r>
        <w:t xml:space="preserve">    .offset_valid(offset_valid),</w:t>
      </w:r>
    </w:p>
    <w:p w14:paraId="56975CF1" w14:textId="77777777" w:rsidR="00CD58CE" w:rsidRDefault="00CD58CE" w:rsidP="000A7904">
      <w:pPr>
        <w:ind w:firstLine="480"/>
      </w:pPr>
      <w:r>
        <w:t xml:space="preserve">    .amplitude_valid(amplitude_valid),</w:t>
      </w:r>
    </w:p>
    <w:p w14:paraId="07D569B0" w14:textId="77777777" w:rsidR="00CD58CE" w:rsidRDefault="00CD58CE" w:rsidP="000A7904">
      <w:pPr>
        <w:ind w:firstLine="480"/>
      </w:pPr>
      <w:r>
        <w:t xml:space="preserve">    .duty_valid(duty_valid),</w:t>
      </w:r>
    </w:p>
    <w:p w14:paraId="0F5A0D56" w14:textId="77777777" w:rsidR="00CD58CE" w:rsidRDefault="00CD58CE" w:rsidP="000A7904">
      <w:pPr>
        <w:ind w:firstLine="480"/>
      </w:pPr>
      <w:r>
        <w:t xml:space="preserve">    .data(data),</w:t>
      </w:r>
    </w:p>
    <w:p w14:paraId="0CBE5471" w14:textId="77777777" w:rsidR="00CD58CE" w:rsidRDefault="00CD58CE" w:rsidP="000A7904">
      <w:pPr>
        <w:ind w:firstLine="480"/>
      </w:pPr>
      <w:r>
        <w:t xml:space="preserve">    .an1(an1),</w:t>
      </w:r>
    </w:p>
    <w:p w14:paraId="7CBA2F5D" w14:textId="77777777" w:rsidR="00CD58CE" w:rsidRDefault="00CD58CE" w:rsidP="000A7904">
      <w:pPr>
        <w:ind w:firstLine="480"/>
      </w:pPr>
      <w:r>
        <w:t xml:space="preserve">    .an2(an2),</w:t>
      </w:r>
    </w:p>
    <w:p w14:paraId="0DB80B75" w14:textId="77777777" w:rsidR="00CD58CE" w:rsidRDefault="00CD58CE" w:rsidP="000A7904">
      <w:pPr>
        <w:ind w:firstLine="480"/>
      </w:pPr>
      <w:r>
        <w:t xml:space="preserve">    .a_to_g1(a_to_g1),</w:t>
      </w:r>
    </w:p>
    <w:p w14:paraId="689C46F7" w14:textId="77777777" w:rsidR="00CD58CE" w:rsidRDefault="00CD58CE" w:rsidP="000A7904">
      <w:pPr>
        <w:ind w:firstLine="480"/>
      </w:pPr>
      <w:r>
        <w:t xml:space="preserve">    .a_to_g2(a_to_g2),</w:t>
      </w:r>
    </w:p>
    <w:p w14:paraId="24515975" w14:textId="77777777" w:rsidR="00CD58CE" w:rsidRDefault="00CD58CE" w:rsidP="000A7904">
      <w:pPr>
        <w:ind w:firstLine="480"/>
      </w:pPr>
      <w:r>
        <w:t xml:space="preserve">    .data_wave(data_wave)</w:t>
      </w:r>
    </w:p>
    <w:p w14:paraId="5FE19AF2" w14:textId="795DB0AF" w:rsidR="00CD58CE" w:rsidRDefault="00CD58CE" w:rsidP="000A7904">
      <w:pPr>
        <w:ind w:firstLine="480"/>
      </w:pPr>
      <w:r>
        <w:t xml:space="preserve">    );</w:t>
      </w:r>
    </w:p>
    <w:p w14:paraId="1A5014CD" w14:textId="3F346B41" w:rsidR="00F75A96" w:rsidRPr="00BD6726" w:rsidRDefault="00F75A96" w:rsidP="000A7904">
      <w:pPr>
        <w:ind w:firstLine="480"/>
        <w:rPr>
          <w:rFonts w:hint="eastAsia"/>
          <w:color w:val="FF0000"/>
        </w:rPr>
      </w:pPr>
      <w:r w:rsidRPr="00BD6726">
        <w:rPr>
          <w:rFonts w:hint="eastAsia"/>
          <w:color w:val="FF0000"/>
        </w:rPr>
        <w:t>/</w:t>
      </w:r>
      <w:r w:rsidRPr="00BD6726">
        <w:rPr>
          <w:color w:val="FF0000"/>
        </w:rPr>
        <w:t>/</w:t>
      </w:r>
      <w:r w:rsidRPr="00BD6726">
        <w:rPr>
          <w:rFonts w:hint="eastAsia"/>
          <w:color w:val="FF0000"/>
        </w:rPr>
        <w:t>按键与状态机模块</w:t>
      </w:r>
      <w:r w:rsidR="00BD6726" w:rsidRPr="00BD6726">
        <w:rPr>
          <w:rFonts w:hint="eastAsia"/>
          <w:color w:val="FF0000"/>
        </w:rPr>
        <w:t>(</w:t>
      </w:r>
      <w:r w:rsidR="00BD6726" w:rsidRPr="00BD6726">
        <w:rPr>
          <w:color w:val="FF0000"/>
        </w:rPr>
        <w:t>top_key_and_FSM</w:t>
      </w:r>
      <w:r w:rsidR="00BD6726" w:rsidRPr="00BD6726">
        <w:rPr>
          <w:color w:val="FF0000"/>
        </w:rPr>
        <w:t>.v)</w:t>
      </w:r>
    </w:p>
    <w:p w14:paraId="1EF3B8EA" w14:textId="77777777" w:rsidR="00CD58CE" w:rsidRDefault="00CD58CE" w:rsidP="000A7904">
      <w:pPr>
        <w:ind w:firstLine="480"/>
      </w:pPr>
      <w:r>
        <w:t xml:space="preserve">    top_key_and_FSM uut_top_key_and_FSM(</w:t>
      </w:r>
    </w:p>
    <w:p w14:paraId="0709ABEC" w14:textId="77777777" w:rsidR="00CD58CE" w:rsidRDefault="00CD58CE" w:rsidP="000A7904">
      <w:pPr>
        <w:ind w:firstLine="480"/>
      </w:pPr>
      <w:r>
        <w:t xml:space="preserve">    .clk(clk),</w:t>
      </w:r>
    </w:p>
    <w:p w14:paraId="19153815" w14:textId="77777777" w:rsidR="00CD58CE" w:rsidRDefault="00CD58CE" w:rsidP="000A7904">
      <w:pPr>
        <w:ind w:firstLine="480"/>
      </w:pPr>
      <w:r>
        <w:t xml:space="preserve">    .rst_n(rst_n),</w:t>
      </w:r>
    </w:p>
    <w:p w14:paraId="5E152BB5" w14:textId="77777777" w:rsidR="00CD58CE" w:rsidRDefault="00CD58CE" w:rsidP="000A7904">
      <w:pPr>
        <w:ind w:firstLine="480"/>
      </w:pPr>
      <w:r>
        <w:t xml:space="preserve">    .key_wave(key_wave),</w:t>
      </w:r>
    </w:p>
    <w:p w14:paraId="6D3AB3CA" w14:textId="77777777" w:rsidR="00CD58CE" w:rsidRDefault="00CD58CE" w:rsidP="000A7904">
      <w:pPr>
        <w:ind w:firstLine="480"/>
      </w:pPr>
      <w:r>
        <w:t xml:space="preserve">    .key_frequence(key_frequence),</w:t>
      </w:r>
    </w:p>
    <w:p w14:paraId="001041F3" w14:textId="77777777" w:rsidR="00CD58CE" w:rsidRDefault="00CD58CE" w:rsidP="000A7904">
      <w:pPr>
        <w:ind w:firstLine="480"/>
      </w:pPr>
      <w:r>
        <w:t xml:space="preserve">    .key_amplitude(key_amplitude),</w:t>
      </w:r>
    </w:p>
    <w:p w14:paraId="0ABEBA9B" w14:textId="77777777" w:rsidR="00CD58CE" w:rsidRDefault="00CD58CE" w:rsidP="000A7904">
      <w:pPr>
        <w:ind w:firstLine="480"/>
      </w:pPr>
      <w:r>
        <w:t xml:space="preserve">    .key_offset(key_offset),</w:t>
      </w:r>
    </w:p>
    <w:p w14:paraId="5209900B" w14:textId="77777777" w:rsidR="00CD58CE" w:rsidRDefault="00CD58CE" w:rsidP="000A7904">
      <w:pPr>
        <w:ind w:firstLine="480"/>
      </w:pPr>
      <w:r>
        <w:t xml:space="preserve">    .key_duty(key_duty),</w:t>
      </w:r>
    </w:p>
    <w:p w14:paraId="53E7E548" w14:textId="77777777" w:rsidR="00CD58CE" w:rsidRDefault="00CD58CE" w:rsidP="000A7904">
      <w:pPr>
        <w:ind w:firstLine="480"/>
      </w:pPr>
      <w:r>
        <w:t xml:space="preserve">    .square(square),</w:t>
      </w:r>
    </w:p>
    <w:p w14:paraId="0253E961" w14:textId="77777777" w:rsidR="00CD58CE" w:rsidRDefault="00CD58CE" w:rsidP="000A7904">
      <w:pPr>
        <w:ind w:firstLine="480"/>
      </w:pPr>
      <w:r>
        <w:t xml:space="preserve">    .sine(sine),</w:t>
      </w:r>
    </w:p>
    <w:p w14:paraId="682CE921" w14:textId="77777777" w:rsidR="00CD58CE" w:rsidRDefault="00CD58CE" w:rsidP="000A7904">
      <w:pPr>
        <w:ind w:firstLine="480"/>
      </w:pPr>
      <w:r>
        <w:lastRenderedPageBreak/>
        <w:t xml:space="preserve">    .triangle(triangle),</w:t>
      </w:r>
    </w:p>
    <w:p w14:paraId="1DF88E5B" w14:textId="77777777" w:rsidR="00CD58CE" w:rsidRDefault="00CD58CE" w:rsidP="000A7904">
      <w:pPr>
        <w:ind w:firstLine="480"/>
      </w:pPr>
      <w:r>
        <w:t xml:space="preserve">    .frequence(frequence_valid),</w:t>
      </w:r>
    </w:p>
    <w:p w14:paraId="6379EABC" w14:textId="77777777" w:rsidR="00CD58CE" w:rsidRDefault="00CD58CE" w:rsidP="000A7904">
      <w:pPr>
        <w:ind w:firstLine="480"/>
      </w:pPr>
      <w:r>
        <w:t xml:space="preserve">    .offset(offset_valid),</w:t>
      </w:r>
    </w:p>
    <w:p w14:paraId="572F188B" w14:textId="77777777" w:rsidR="00CD58CE" w:rsidRDefault="00CD58CE" w:rsidP="000A7904">
      <w:pPr>
        <w:ind w:firstLine="480"/>
      </w:pPr>
      <w:r>
        <w:t xml:space="preserve">    .amplitude(amplitude_valid),</w:t>
      </w:r>
    </w:p>
    <w:p w14:paraId="44CD7C10" w14:textId="77777777" w:rsidR="00CD58CE" w:rsidRDefault="00CD58CE" w:rsidP="000A7904">
      <w:pPr>
        <w:ind w:firstLine="480"/>
      </w:pPr>
      <w:r>
        <w:t xml:space="preserve">    .duty(duty_valid)</w:t>
      </w:r>
    </w:p>
    <w:p w14:paraId="1A1D5D6A" w14:textId="77777777" w:rsidR="00CD58CE" w:rsidRDefault="00CD58CE" w:rsidP="000A7904">
      <w:pPr>
        <w:ind w:firstLine="480"/>
      </w:pPr>
      <w:r>
        <w:t xml:space="preserve">    );</w:t>
      </w:r>
    </w:p>
    <w:p w14:paraId="786BAD9A" w14:textId="739558B0" w:rsidR="00CD58CE" w:rsidRDefault="00CD58CE" w:rsidP="000A7904">
      <w:pPr>
        <w:ind w:firstLine="480"/>
        <w:rPr>
          <w:rFonts w:hint="eastAsia"/>
        </w:rPr>
      </w:pPr>
      <w:r>
        <w:t>endmodule</w:t>
      </w:r>
    </w:p>
    <w:p w14:paraId="536C2A33" w14:textId="10E1C76D" w:rsidR="00CD58CE" w:rsidRDefault="00BD6726" w:rsidP="000312D8">
      <w:pPr>
        <w:pStyle w:val="3"/>
      </w:pPr>
      <w:bookmarkStart w:id="129" w:name="_Toc168510569"/>
      <w:r>
        <w:rPr>
          <w:rFonts w:hint="eastAsia"/>
        </w:rPr>
        <w:t>按键与状态机模块</w:t>
      </w:r>
      <w:r w:rsidR="00C33097">
        <w:rPr>
          <w:rFonts w:hint="eastAsia"/>
        </w:rPr>
        <w:t>(</w:t>
      </w:r>
      <w:r w:rsidR="00C33097">
        <w:t>top_key_and_FSM</w:t>
      </w:r>
      <w:r w:rsidR="00C33097">
        <w:t>.v)</w:t>
      </w:r>
      <w:bookmarkEnd w:id="129"/>
    </w:p>
    <w:p w14:paraId="7A13749B" w14:textId="0A213DD8" w:rsidR="00BD6726" w:rsidRPr="00BD6726" w:rsidRDefault="00BD6726" w:rsidP="00BD6726">
      <w:pPr>
        <w:ind w:firstLine="480"/>
        <w:rPr>
          <w:rFonts w:hint="eastAsia"/>
          <w:color w:val="FF0000"/>
        </w:rPr>
      </w:pPr>
      <w:r>
        <w:t>`timescale 1ns / 1ps</w:t>
      </w:r>
    </w:p>
    <w:p w14:paraId="7DBFE417" w14:textId="77777777" w:rsidR="00BD6726" w:rsidRDefault="00BD6726" w:rsidP="00BD6726">
      <w:pPr>
        <w:ind w:firstLine="480"/>
      </w:pPr>
      <w:r>
        <w:t>module top_key_and_FSM(</w:t>
      </w:r>
    </w:p>
    <w:p w14:paraId="459E3314" w14:textId="77777777" w:rsidR="00BD6726" w:rsidRDefault="00BD6726" w:rsidP="00BD6726">
      <w:pPr>
        <w:ind w:firstLine="480"/>
      </w:pPr>
      <w:r>
        <w:t xml:space="preserve">    input clk,</w:t>
      </w:r>
    </w:p>
    <w:p w14:paraId="611A4F52" w14:textId="77777777" w:rsidR="00BD6726" w:rsidRDefault="00BD6726" w:rsidP="00BD6726">
      <w:pPr>
        <w:ind w:firstLine="480"/>
      </w:pPr>
      <w:r>
        <w:t xml:space="preserve">    input rst_n,</w:t>
      </w:r>
    </w:p>
    <w:p w14:paraId="4961DA73" w14:textId="77777777" w:rsidR="00BD6726" w:rsidRDefault="00BD6726" w:rsidP="00BD6726">
      <w:pPr>
        <w:ind w:firstLine="480"/>
      </w:pPr>
      <w:r>
        <w:t xml:space="preserve">    input key_wave,</w:t>
      </w:r>
    </w:p>
    <w:p w14:paraId="4A064990" w14:textId="77777777" w:rsidR="00BD6726" w:rsidRDefault="00BD6726" w:rsidP="00BD6726">
      <w:pPr>
        <w:ind w:firstLine="480"/>
      </w:pPr>
      <w:r>
        <w:t xml:space="preserve">    input key_frequence,</w:t>
      </w:r>
    </w:p>
    <w:p w14:paraId="6E4106B5" w14:textId="77777777" w:rsidR="00BD6726" w:rsidRDefault="00BD6726" w:rsidP="00BD6726">
      <w:pPr>
        <w:ind w:firstLine="480"/>
      </w:pPr>
      <w:r>
        <w:t xml:space="preserve">    input key_amplitude,</w:t>
      </w:r>
    </w:p>
    <w:p w14:paraId="4FAB2F16" w14:textId="77777777" w:rsidR="00BD6726" w:rsidRDefault="00BD6726" w:rsidP="00BD6726">
      <w:pPr>
        <w:ind w:firstLine="480"/>
      </w:pPr>
      <w:r>
        <w:t xml:space="preserve">    input key_offset,</w:t>
      </w:r>
    </w:p>
    <w:p w14:paraId="753A3708" w14:textId="77777777" w:rsidR="00BD6726" w:rsidRDefault="00BD6726" w:rsidP="00BD6726">
      <w:pPr>
        <w:ind w:firstLine="480"/>
      </w:pPr>
      <w:r>
        <w:t xml:space="preserve">    input key_duty,</w:t>
      </w:r>
    </w:p>
    <w:p w14:paraId="555E1827" w14:textId="77777777" w:rsidR="00BD6726" w:rsidRDefault="00BD6726" w:rsidP="00BD6726">
      <w:pPr>
        <w:ind w:firstLine="480"/>
      </w:pPr>
      <w:r>
        <w:t xml:space="preserve">    output square,</w:t>
      </w:r>
    </w:p>
    <w:p w14:paraId="15D17FE4" w14:textId="77777777" w:rsidR="00BD6726" w:rsidRDefault="00BD6726" w:rsidP="00BD6726">
      <w:pPr>
        <w:ind w:firstLine="480"/>
      </w:pPr>
      <w:r>
        <w:t xml:space="preserve">    output sine,</w:t>
      </w:r>
    </w:p>
    <w:p w14:paraId="2123FAA3" w14:textId="77777777" w:rsidR="00BD6726" w:rsidRDefault="00BD6726" w:rsidP="00BD6726">
      <w:pPr>
        <w:ind w:firstLine="480"/>
      </w:pPr>
      <w:r>
        <w:t xml:space="preserve">    output triangle,</w:t>
      </w:r>
    </w:p>
    <w:p w14:paraId="7C530A84" w14:textId="35551069" w:rsidR="00BD6726" w:rsidRDefault="00BD6726" w:rsidP="00BD6726">
      <w:pPr>
        <w:ind w:firstLine="480"/>
      </w:pPr>
      <w:r>
        <w:t xml:space="preserve">    output frequence,</w:t>
      </w:r>
      <w:r w:rsidR="006B3CD8" w:rsidRPr="006B3CD8">
        <w:rPr>
          <w:color w:val="FF0000"/>
        </w:rPr>
        <w:t xml:space="preserve"> </w:t>
      </w:r>
      <w:r w:rsidR="006B3CD8" w:rsidRPr="005D2164">
        <w:rPr>
          <w:color w:val="FF0000"/>
        </w:rPr>
        <w:t>//</w:t>
      </w:r>
      <w:r w:rsidR="006B3CD8" w:rsidRPr="005D2164">
        <w:rPr>
          <w:rFonts w:hint="eastAsia"/>
          <w:color w:val="FF0000"/>
        </w:rPr>
        <w:t>频率有效控制</w:t>
      </w:r>
      <w:r w:rsidR="006B3CD8">
        <w:rPr>
          <w:rFonts w:hint="eastAsia"/>
          <w:color w:val="FF0000"/>
        </w:rPr>
        <w:t>信号</w:t>
      </w:r>
    </w:p>
    <w:p w14:paraId="18C758DA" w14:textId="0F120104" w:rsidR="00BD6726" w:rsidRDefault="00BD6726" w:rsidP="00BD6726">
      <w:pPr>
        <w:ind w:firstLine="480"/>
      </w:pPr>
      <w:r>
        <w:t xml:space="preserve">    output offset,</w:t>
      </w:r>
      <w:r w:rsidR="006B3CD8" w:rsidRPr="006B3CD8">
        <w:rPr>
          <w:color w:val="FF0000"/>
        </w:rPr>
        <w:t xml:space="preserve"> </w:t>
      </w:r>
      <w:r w:rsidR="006B3CD8" w:rsidRPr="005D2164">
        <w:rPr>
          <w:color w:val="FF0000"/>
        </w:rPr>
        <w:t>//</w:t>
      </w:r>
      <w:r w:rsidR="006B3CD8">
        <w:rPr>
          <w:rFonts w:hint="eastAsia"/>
          <w:color w:val="FF0000"/>
        </w:rPr>
        <w:t>偏移</w:t>
      </w:r>
      <w:r w:rsidR="006B3CD8" w:rsidRPr="005D2164">
        <w:rPr>
          <w:rFonts w:hint="eastAsia"/>
          <w:color w:val="FF0000"/>
        </w:rPr>
        <w:t>有效控制</w:t>
      </w:r>
      <w:r w:rsidR="006B3CD8">
        <w:rPr>
          <w:rFonts w:hint="eastAsia"/>
          <w:color w:val="FF0000"/>
        </w:rPr>
        <w:t>信号</w:t>
      </w:r>
    </w:p>
    <w:p w14:paraId="32A85014" w14:textId="38929108" w:rsidR="00BD6726" w:rsidRDefault="00BD6726" w:rsidP="00BD6726">
      <w:pPr>
        <w:ind w:firstLine="480"/>
      </w:pPr>
      <w:r>
        <w:t xml:space="preserve">    output amplitude,</w:t>
      </w:r>
      <w:r w:rsidR="006B3CD8" w:rsidRPr="006B3CD8">
        <w:rPr>
          <w:color w:val="FF0000"/>
        </w:rPr>
        <w:t xml:space="preserve"> </w:t>
      </w:r>
      <w:r w:rsidR="006B3CD8" w:rsidRPr="005D2164">
        <w:rPr>
          <w:color w:val="FF0000"/>
        </w:rPr>
        <w:t>//</w:t>
      </w:r>
      <w:r w:rsidR="006B3CD8" w:rsidRPr="005D2164">
        <w:rPr>
          <w:rFonts w:hint="eastAsia"/>
          <w:color w:val="FF0000"/>
        </w:rPr>
        <w:t>频率有效控制</w:t>
      </w:r>
      <w:r w:rsidR="006B3CD8">
        <w:rPr>
          <w:rFonts w:hint="eastAsia"/>
          <w:color w:val="FF0000"/>
        </w:rPr>
        <w:t>信号</w:t>
      </w:r>
    </w:p>
    <w:p w14:paraId="7E14E189" w14:textId="38E03A43" w:rsidR="00BD6726" w:rsidRDefault="00BD6726" w:rsidP="00BD6726">
      <w:pPr>
        <w:ind w:firstLine="480"/>
      </w:pPr>
      <w:r>
        <w:t xml:space="preserve">    output duty</w:t>
      </w:r>
      <w:r w:rsidR="006B3CD8" w:rsidRPr="005D2164">
        <w:rPr>
          <w:color w:val="FF0000"/>
        </w:rPr>
        <w:t>//</w:t>
      </w:r>
      <w:r w:rsidR="006B3CD8" w:rsidRPr="005D2164">
        <w:rPr>
          <w:rFonts w:hint="eastAsia"/>
          <w:color w:val="FF0000"/>
        </w:rPr>
        <w:t>频率有效控制</w:t>
      </w:r>
      <w:r w:rsidR="006B3CD8">
        <w:rPr>
          <w:rFonts w:hint="eastAsia"/>
          <w:color w:val="FF0000"/>
        </w:rPr>
        <w:t>信号</w:t>
      </w:r>
    </w:p>
    <w:p w14:paraId="021D2F8C" w14:textId="77777777" w:rsidR="00BD6726" w:rsidRDefault="00BD6726" w:rsidP="00BD6726">
      <w:pPr>
        <w:ind w:firstLine="480"/>
      </w:pPr>
      <w:r>
        <w:t xml:space="preserve">    );</w:t>
      </w:r>
    </w:p>
    <w:p w14:paraId="34B5BB31" w14:textId="7EE746CA" w:rsidR="00BD6726" w:rsidRDefault="00BD6726" w:rsidP="00BD6726">
      <w:pPr>
        <w:ind w:firstLine="480"/>
      </w:pPr>
      <w:r>
        <w:t xml:space="preserve">    wire get_key_wave;</w:t>
      </w:r>
      <w:r w:rsidR="008D30F6" w:rsidRPr="008D30F6">
        <w:rPr>
          <w:color w:val="FF0000"/>
        </w:rPr>
        <w:t xml:space="preserve"> //</w:t>
      </w:r>
      <w:r w:rsidR="008D30F6" w:rsidRPr="008D30F6">
        <w:rPr>
          <w:rFonts w:hint="eastAsia"/>
          <w:color w:val="FF0000"/>
        </w:rPr>
        <w:t>波形按键上升沿有效信号</w:t>
      </w:r>
    </w:p>
    <w:p w14:paraId="3ADB1C86" w14:textId="16D8ED3E" w:rsidR="00BD6726" w:rsidRDefault="00BD6726" w:rsidP="00BD6726">
      <w:pPr>
        <w:ind w:firstLine="480"/>
      </w:pPr>
      <w:r>
        <w:t xml:space="preserve">    wire get_key_frequence;</w:t>
      </w:r>
      <w:r w:rsidR="008D30F6" w:rsidRPr="008D30F6">
        <w:rPr>
          <w:color w:val="FF0000"/>
        </w:rPr>
        <w:t xml:space="preserve"> //</w:t>
      </w:r>
      <w:r w:rsidR="008D30F6">
        <w:rPr>
          <w:rFonts w:hint="eastAsia"/>
          <w:color w:val="FF0000"/>
        </w:rPr>
        <w:t>频率</w:t>
      </w:r>
      <w:r w:rsidR="008D30F6" w:rsidRPr="008D30F6">
        <w:rPr>
          <w:rFonts w:hint="eastAsia"/>
          <w:color w:val="FF0000"/>
        </w:rPr>
        <w:t>按键上升沿有效信号</w:t>
      </w:r>
    </w:p>
    <w:p w14:paraId="02E2035F" w14:textId="187E651C" w:rsidR="00BD6726" w:rsidRDefault="00BD6726" w:rsidP="00BD6726">
      <w:pPr>
        <w:ind w:firstLine="480"/>
      </w:pPr>
      <w:r>
        <w:t xml:space="preserve">    wire get_key_amplitude;</w:t>
      </w:r>
      <w:r w:rsidR="008D30F6" w:rsidRPr="008D30F6">
        <w:rPr>
          <w:color w:val="FF0000"/>
        </w:rPr>
        <w:t xml:space="preserve"> //</w:t>
      </w:r>
      <w:r w:rsidR="008D30F6">
        <w:rPr>
          <w:rFonts w:hint="eastAsia"/>
          <w:color w:val="FF0000"/>
        </w:rPr>
        <w:t>幅值</w:t>
      </w:r>
      <w:r w:rsidR="008D30F6" w:rsidRPr="008D30F6">
        <w:rPr>
          <w:rFonts w:hint="eastAsia"/>
          <w:color w:val="FF0000"/>
        </w:rPr>
        <w:t>按键上升沿有效信号</w:t>
      </w:r>
    </w:p>
    <w:p w14:paraId="33A7F9F3" w14:textId="6C0AC7DD" w:rsidR="00BD6726" w:rsidRDefault="00BD6726" w:rsidP="00BD6726">
      <w:pPr>
        <w:ind w:firstLine="480"/>
      </w:pPr>
      <w:r>
        <w:t xml:space="preserve">    wire get_key_offset;</w:t>
      </w:r>
      <w:r w:rsidR="008D30F6" w:rsidRPr="008D30F6">
        <w:rPr>
          <w:color w:val="FF0000"/>
        </w:rPr>
        <w:t xml:space="preserve"> //</w:t>
      </w:r>
      <w:r w:rsidR="008D30F6">
        <w:rPr>
          <w:rFonts w:hint="eastAsia"/>
          <w:color w:val="FF0000"/>
        </w:rPr>
        <w:t>直流偏移</w:t>
      </w:r>
      <w:r w:rsidR="008D30F6" w:rsidRPr="008D30F6">
        <w:rPr>
          <w:rFonts w:hint="eastAsia"/>
          <w:color w:val="FF0000"/>
        </w:rPr>
        <w:t>按键上升沿有效信号</w:t>
      </w:r>
    </w:p>
    <w:p w14:paraId="4E2CC016" w14:textId="164C309A" w:rsidR="00BD6726" w:rsidRDefault="00BD6726" w:rsidP="00BD6726">
      <w:pPr>
        <w:ind w:firstLine="480"/>
        <w:rPr>
          <w:color w:val="FF0000"/>
        </w:rPr>
      </w:pPr>
      <w:r>
        <w:t xml:space="preserve">    wire get_key_duty;</w:t>
      </w:r>
      <w:r w:rsidR="008D30F6" w:rsidRPr="008D30F6">
        <w:rPr>
          <w:color w:val="FF0000"/>
        </w:rPr>
        <w:t xml:space="preserve"> //</w:t>
      </w:r>
      <w:r w:rsidR="008D30F6">
        <w:rPr>
          <w:rFonts w:hint="eastAsia"/>
          <w:color w:val="FF0000"/>
        </w:rPr>
        <w:t>占空比</w:t>
      </w:r>
      <w:r w:rsidR="008D30F6" w:rsidRPr="008D30F6">
        <w:rPr>
          <w:rFonts w:hint="eastAsia"/>
          <w:color w:val="FF0000"/>
        </w:rPr>
        <w:t>按键上升沿有效信号</w:t>
      </w:r>
    </w:p>
    <w:p w14:paraId="03F13840" w14:textId="6FFCC340" w:rsidR="00CC006A" w:rsidRPr="00CC006A" w:rsidRDefault="00CC006A" w:rsidP="00BD6726">
      <w:pPr>
        <w:ind w:firstLine="480"/>
        <w:rPr>
          <w:rFonts w:hint="eastAsia"/>
        </w:rPr>
      </w:pPr>
      <w:r>
        <w:rPr>
          <w:color w:val="FF0000"/>
        </w:rPr>
        <w:t>//5</w:t>
      </w:r>
      <w:r>
        <w:rPr>
          <w:rFonts w:hint="eastAsia"/>
          <w:color w:val="FF0000"/>
        </w:rPr>
        <w:t>个按键</w:t>
      </w:r>
      <w:r w:rsidR="007F06E2">
        <w:rPr>
          <w:rFonts w:hint="eastAsia"/>
          <w:color w:val="FF0000"/>
        </w:rPr>
        <w:t>综合</w:t>
      </w:r>
      <w:r>
        <w:rPr>
          <w:rFonts w:hint="eastAsia"/>
          <w:color w:val="FF0000"/>
        </w:rPr>
        <w:t>模块</w:t>
      </w:r>
      <w:r>
        <w:rPr>
          <w:rFonts w:hint="eastAsia"/>
          <w:color w:val="FF0000"/>
        </w:rPr>
        <w:t>(</w:t>
      </w:r>
      <w:r>
        <w:rPr>
          <w:color w:val="FF0000"/>
        </w:rPr>
        <w:t>get_5key.v)</w:t>
      </w:r>
    </w:p>
    <w:p w14:paraId="25D1F08C" w14:textId="77777777" w:rsidR="00BD6726" w:rsidRDefault="00BD6726" w:rsidP="00BD6726">
      <w:pPr>
        <w:ind w:firstLine="480"/>
      </w:pPr>
      <w:r>
        <w:t xml:space="preserve">    get_5key uut_get_5key(</w:t>
      </w:r>
    </w:p>
    <w:p w14:paraId="0205FB90" w14:textId="77777777" w:rsidR="00BD6726" w:rsidRDefault="00BD6726" w:rsidP="00BD6726">
      <w:pPr>
        <w:ind w:firstLine="480"/>
      </w:pPr>
      <w:r>
        <w:t xml:space="preserve">    .clk(clk),</w:t>
      </w:r>
    </w:p>
    <w:p w14:paraId="3A90687A" w14:textId="77777777" w:rsidR="00BD6726" w:rsidRDefault="00BD6726" w:rsidP="00BD6726">
      <w:pPr>
        <w:ind w:firstLine="480"/>
      </w:pPr>
      <w:r>
        <w:t xml:space="preserve">    .rst_n(rst_n),</w:t>
      </w:r>
    </w:p>
    <w:p w14:paraId="5104EDC2" w14:textId="77777777" w:rsidR="00BD6726" w:rsidRDefault="00BD6726" w:rsidP="00BD6726">
      <w:pPr>
        <w:ind w:firstLine="480"/>
      </w:pPr>
      <w:r>
        <w:t xml:space="preserve">    .key_wave(key_wave),</w:t>
      </w:r>
    </w:p>
    <w:p w14:paraId="4522095D" w14:textId="77777777" w:rsidR="00BD6726" w:rsidRDefault="00BD6726" w:rsidP="00BD6726">
      <w:pPr>
        <w:ind w:firstLine="480"/>
      </w:pPr>
      <w:r>
        <w:t xml:space="preserve">    .key_frequence(key_frequence),</w:t>
      </w:r>
    </w:p>
    <w:p w14:paraId="45CDFF1D" w14:textId="77777777" w:rsidR="00BD6726" w:rsidRDefault="00BD6726" w:rsidP="00BD6726">
      <w:pPr>
        <w:ind w:firstLine="480"/>
      </w:pPr>
      <w:r>
        <w:t xml:space="preserve">    .key_amplitude(key_amplitude),</w:t>
      </w:r>
    </w:p>
    <w:p w14:paraId="0AC0DC92" w14:textId="77777777" w:rsidR="00BD6726" w:rsidRDefault="00BD6726" w:rsidP="00BD6726">
      <w:pPr>
        <w:ind w:firstLine="480"/>
      </w:pPr>
      <w:r>
        <w:t xml:space="preserve">    .key_offset(key_offset),</w:t>
      </w:r>
    </w:p>
    <w:p w14:paraId="23DA8922" w14:textId="77777777" w:rsidR="00BD6726" w:rsidRDefault="00BD6726" w:rsidP="00BD6726">
      <w:pPr>
        <w:ind w:firstLine="480"/>
      </w:pPr>
      <w:r>
        <w:t xml:space="preserve">    .key_duty(key_duty),</w:t>
      </w:r>
    </w:p>
    <w:p w14:paraId="11CBAAC1" w14:textId="77777777" w:rsidR="00BD6726" w:rsidRDefault="00BD6726" w:rsidP="00BD6726">
      <w:pPr>
        <w:ind w:firstLine="480"/>
      </w:pPr>
      <w:r>
        <w:lastRenderedPageBreak/>
        <w:t xml:space="preserve">    .get_key_wave(get_key_wave),</w:t>
      </w:r>
    </w:p>
    <w:p w14:paraId="4D6279F1" w14:textId="77777777" w:rsidR="00BD6726" w:rsidRDefault="00BD6726" w:rsidP="00BD6726">
      <w:pPr>
        <w:ind w:firstLine="480"/>
      </w:pPr>
      <w:r>
        <w:t xml:space="preserve">    .get_key_frequence(get_key_frequence),</w:t>
      </w:r>
    </w:p>
    <w:p w14:paraId="55ECE57F" w14:textId="77777777" w:rsidR="00BD6726" w:rsidRDefault="00BD6726" w:rsidP="00BD6726">
      <w:pPr>
        <w:ind w:firstLine="480"/>
      </w:pPr>
      <w:r>
        <w:t xml:space="preserve">    .get_key_amplitude(get_key_amplitude),</w:t>
      </w:r>
    </w:p>
    <w:p w14:paraId="7C2D15E5" w14:textId="77777777" w:rsidR="00BD6726" w:rsidRDefault="00BD6726" w:rsidP="00BD6726">
      <w:pPr>
        <w:ind w:firstLine="480"/>
      </w:pPr>
      <w:r>
        <w:t xml:space="preserve">    .get_key_offset(get_key_offset),</w:t>
      </w:r>
    </w:p>
    <w:p w14:paraId="68ADED72" w14:textId="77777777" w:rsidR="00BD6726" w:rsidRDefault="00BD6726" w:rsidP="00BD6726">
      <w:pPr>
        <w:ind w:firstLine="480"/>
      </w:pPr>
      <w:r>
        <w:t xml:space="preserve">    .get_key_duty(get_key_duty)</w:t>
      </w:r>
    </w:p>
    <w:p w14:paraId="737B26F9" w14:textId="4BE9BE7E" w:rsidR="00BD6726" w:rsidRDefault="00BD6726" w:rsidP="00BD6726">
      <w:pPr>
        <w:ind w:firstLine="480"/>
      </w:pPr>
      <w:r>
        <w:t xml:space="preserve">    );</w:t>
      </w:r>
    </w:p>
    <w:p w14:paraId="613DC5CF" w14:textId="2F74D31E" w:rsidR="009A0BA9" w:rsidRPr="009A0BA9" w:rsidRDefault="009A0BA9" w:rsidP="00BD6726">
      <w:pPr>
        <w:ind w:firstLine="480"/>
        <w:rPr>
          <w:color w:val="FF0000"/>
        </w:rPr>
      </w:pPr>
      <w:r w:rsidRPr="009A0BA9">
        <w:rPr>
          <w:rFonts w:hint="eastAsia"/>
          <w:color w:val="FF0000"/>
        </w:rPr>
        <w:t>/</w:t>
      </w:r>
      <w:r w:rsidRPr="009A0BA9">
        <w:rPr>
          <w:color w:val="FF0000"/>
        </w:rPr>
        <w:t>/</w:t>
      </w:r>
      <w:r w:rsidRPr="009A0BA9">
        <w:rPr>
          <w:rFonts w:hint="eastAsia"/>
          <w:color w:val="FF0000"/>
        </w:rPr>
        <w:t>有限状态机模块</w:t>
      </w:r>
      <w:r w:rsidR="00667FA5">
        <w:rPr>
          <w:rFonts w:hint="eastAsia"/>
          <w:color w:val="FF0000"/>
        </w:rPr>
        <w:t>(</w:t>
      </w:r>
      <w:r w:rsidR="00667FA5" w:rsidRPr="00667FA5">
        <w:rPr>
          <w:color w:val="FF0000"/>
        </w:rPr>
        <w:t>FSM_5key</w:t>
      </w:r>
      <w:r w:rsidR="00667FA5">
        <w:rPr>
          <w:color w:val="FF0000"/>
        </w:rPr>
        <w:t>.v)</w:t>
      </w:r>
    </w:p>
    <w:p w14:paraId="56930243" w14:textId="77777777" w:rsidR="00BD6726" w:rsidRDefault="00BD6726" w:rsidP="00BD6726">
      <w:pPr>
        <w:ind w:firstLine="480"/>
      </w:pPr>
      <w:r>
        <w:t xml:space="preserve">    FSM_5key uut_FSM_5key(</w:t>
      </w:r>
    </w:p>
    <w:p w14:paraId="60CA9C14" w14:textId="77777777" w:rsidR="00BD6726" w:rsidRDefault="00BD6726" w:rsidP="00BD6726">
      <w:pPr>
        <w:ind w:firstLine="480"/>
      </w:pPr>
      <w:r>
        <w:t xml:space="preserve">    .clk(clk),</w:t>
      </w:r>
    </w:p>
    <w:p w14:paraId="57D2A001" w14:textId="77777777" w:rsidR="00BD6726" w:rsidRDefault="00BD6726" w:rsidP="00BD6726">
      <w:pPr>
        <w:ind w:firstLine="480"/>
      </w:pPr>
      <w:r>
        <w:t xml:space="preserve">    .rst_n(rst_n),</w:t>
      </w:r>
    </w:p>
    <w:p w14:paraId="4651200D" w14:textId="77777777" w:rsidR="00BD6726" w:rsidRDefault="00BD6726" w:rsidP="00BD6726">
      <w:pPr>
        <w:ind w:firstLine="480"/>
      </w:pPr>
      <w:r>
        <w:t xml:space="preserve">    .get_key_wave(get_key_wave),</w:t>
      </w:r>
    </w:p>
    <w:p w14:paraId="31477CD3" w14:textId="77777777" w:rsidR="00BD6726" w:rsidRDefault="00BD6726" w:rsidP="00BD6726">
      <w:pPr>
        <w:ind w:firstLine="480"/>
      </w:pPr>
      <w:r>
        <w:t xml:space="preserve">    .get_key_frequence(get_key_frequence),</w:t>
      </w:r>
    </w:p>
    <w:p w14:paraId="1E8C65EC" w14:textId="77777777" w:rsidR="00BD6726" w:rsidRDefault="00BD6726" w:rsidP="00BD6726">
      <w:pPr>
        <w:ind w:firstLine="480"/>
      </w:pPr>
      <w:r>
        <w:t xml:space="preserve">    .get_key_amplitude(get_key_amplitude),</w:t>
      </w:r>
    </w:p>
    <w:p w14:paraId="0B2EDC37" w14:textId="77777777" w:rsidR="00BD6726" w:rsidRDefault="00BD6726" w:rsidP="00BD6726">
      <w:pPr>
        <w:ind w:firstLine="480"/>
      </w:pPr>
      <w:r>
        <w:t xml:space="preserve">    .get_key_offset(get_key_offset),</w:t>
      </w:r>
    </w:p>
    <w:p w14:paraId="1FC2D66A" w14:textId="77777777" w:rsidR="00BD6726" w:rsidRDefault="00BD6726" w:rsidP="00BD6726">
      <w:pPr>
        <w:ind w:firstLine="480"/>
      </w:pPr>
      <w:r>
        <w:t xml:space="preserve">    .get_key_duty(get_key_duty),</w:t>
      </w:r>
    </w:p>
    <w:p w14:paraId="10A86F56" w14:textId="77777777" w:rsidR="00BD6726" w:rsidRDefault="00BD6726" w:rsidP="00BD6726">
      <w:pPr>
        <w:ind w:firstLine="480"/>
      </w:pPr>
      <w:r>
        <w:t xml:space="preserve">    .square(square),</w:t>
      </w:r>
    </w:p>
    <w:p w14:paraId="28C3ED04" w14:textId="77777777" w:rsidR="00BD6726" w:rsidRDefault="00BD6726" w:rsidP="00BD6726">
      <w:pPr>
        <w:ind w:firstLine="480"/>
      </w:pPr>
      <w:r>
        <w:t xml:space="preserve">    .sine(sine),</w:t>
      </w:r>
    </w:p>
    <w:p w14:paraId="7F6883D2" w14:textId="77777777" w:rsidR="00BD6726" w:rsidRDefault="00BD6726" w:rsidP="00BD6726">
      <w:pPr>
        <w:ind w:firstLine="480"/>
      </w:pPr>
      <w:r>
        <w:t xml:space="preserve">    .triangle(triangle),</w:t>
      </w:r>
    </w:p>
    <w:p w14:paraId="67961988" w14:textId="77777777" w:rsidR="00BD6726" w:rsidRDefault="00BD6726" w:rsidP="00BD6726">
      <w:pPr>
        <w:ind w:firstLine="480"/>
      </w:pPr>
      <w:r>
        <w:t xml:space="preserve">    .frequence(frequence),</w:t>
      </w:r>
    </w:p>
    <w:p w14:paraId="045E5532" w14:textId="77777777" w:rsidR="00BD6726" w:rsidRDefault="00BD6726" w:rsidP="00BD6726">
      <w:pPr>
        <w:ind w:firstLine="480"/>
      </w:pPr>
      <w:r>
        <w:t xml:space="preserve">    .offset(offset),</w:t>
      </w:r>
    </w:p>
    <w:p w14:paraId="31F70A06" w14:textId="77777777" w:rsidR="00BD6726" w:rsidRDefault="00BD6726" w:rsidP="00BD6726">
      <w:pPr>
        <w:ind w:firstLine="480"/>
      </w:pPr>
      <w:r>
        <w:t xml:space="preserve">    .amplitude(amplitude),</w:t>
      </w:r>
    </w:p>
    <w:p w14:paraId="6D485E1F" w14:textId="77777777" w:rsidR="00BD6726" w:rsidRDefault="00BD6726" w:rsidP="00BD6726">
      <w:pPr>
        <w:ind w:firstLine="480"/>
      </w:pPr>
      <w:r>
        <w:t xml:space="preserve">    .duty(duty) </w:t>
      </w:r>
    </w:p>
    <w:p w14:paraId="0C4FB237" w14:textId="77777777" w:rsidR="00BD6726" w:rsidRDefault="00BD6726" w:rsidP="00BD6726">
      <w:pPr>
        <w:ind w:firstLine="480"/>
      </w:pPr>
      <w:r>
        <w:t xml:space="preserve">    );</w:t>
      </w:r>
    </w:p>
    <w:p w14:paraId="218A740A" w14:textId="6874B1A2" w:rsidR="00CD58CE" w:rsidRDefault="00BD6726" w:rsidP="00BD6726">
      <w:pPr>
        <w:ind w:firstLine="480"/>
      </w:pPr>
      <w:r>
        <w:t>endmodule</w:t>
      </w:r>
    </w:p>
    <w:p w14:paraId="0CD2B392" w14:textId="7D5A1A09" w:rsidR="00CD58CE" w:rsidRDefault="007F06E2" w:rsidP="000312D8">
      <w:pPr>
        <w:pStyle w:val="3"/>
      </w:pPr>
      <w:bookmarkStart w:id="130" w:name="_Toc168510570"/>
      <w:r>
        <w:rPr>
          <w:rFonts w:hint="eastAsia"/>
        </w:rPr>
        <w:t>按键</w:t>
      </w:r>
      <w:r>
        <w:rPr>
          <w:rFonts w:hint="eastAsia"/>
        </w:rPr>
        <w:t>5</w:t>
      </w:r>
      <w:r>
        <w:rPr>
          <w:rFonts w:hint="eastAsia"/>
        </w:rPr>
        <w:t>个</w:t>
      </w:r>
      <w:r w:rsidR="003C6D05">
        <w:rPr>
          <w:rFonts w:hint="eastAsia"/>
        </w:rPr>
        <w:t>的</w:t>
      </w:r>
      <w:r>
        <w:rPr>
          <w:rFonts w:hint="eastAsia"/>
        </w:rPr>
        <w:t>综合模块</w:t>
      </w:r>
      <w:r>
        <w:rPr>
          <w:rFonts w:hint="eastAsia"/>
        </w:rPr>
        <w:t>(</w:t>
      </w:r>
      <w:r>
        <w:t>get_5key.v)</w:t>
      </w:r>
      <w:bookmarkEnd w:id="130"/>
    </w:p>
    <w:p w14:paraId="04A5C93A" w14:textId="790A1EFC" w:rsidR="003C6D05" w:rsidRPr="003C6D05" w:rsidRDefault="003C6D05" w:rsidP="003C6D05">
      <w:pPr>
        <w:ind w:firstLine="480"/>
        <w:rPr>
          <w:rFonts w:hint="eastAsia"/>
          <w:color w:val="FF0000"/>
        </w:rPr>
      </w:pPr>
      <w:r>
        <w:t>`timescale 1ns / 1ps</w:t>
      </w:r>
    </w:p>
    <w:p w14:paraId="784CD0E4" w14:textId="77777777" w:rsidR="003C6D05" w:rsidRDefault="003C6D05" w:rsidP="003C6D05">
      <w:pPr>
        <w:ind w:firstLine="480"/>
      </w:pPr>
      <w:r>
        <w:t>module get_5key(</w:t>
      </w:r>
    </w:p>
    <w:p w14:paraId="35F6B44A" w14:textId="77777777" w:rsidR="003C6D05" w:rsidRDefault="003C6D05" w:rsidP="003C6D05">
      <w:pPr>
        <w:ind w:firstLine="480"/>
      </w:pPr>
      <w:r>
        <w:t xml:space="preserve">    input clk,</w:t>
      </w:r>
    </w:p>
    <w:p w14:paraId="546F3F4B" w14:textId="77777777" w:rsidR="003C6D05" w:rsidRDefault="003C6D05" w:rsidP="003C6D05">
      <w:pPr>
        <w:ind w:firstLine="480"/>
      </w:pPr>
      <w:r>
        <w:t xml:space="preserve">    input rst_n,</w:t>
      </w:r>
    </w:p>
    <w:p w14:paraId="4ADBF3DE" w14:textId="77777777" w:rsidR="003C6D05" w:rsidRDefault="003C6D05" w:rsidP="003C6D05">
      <w:pPr>
        <w:ind w:firstLine="480"/>
      </w:pPr>
      <w:r>
        <w:t xml:space="preserve">    input key_wave,</w:t>
      </w:r>
    </w:p>
    <w:p w14:paraId="73275A65" w14:textId="77777777" w:rsidR="003C6D05" w:rsidRDefault="003C6D05" w:rsidP="003C6D05">
      <w:pPr>
        <w:ind w:firstLine="480"/>
      </w:pPr>
      <w:r>
        <w:t xml:space="preserve">    input key_frequence,</w:t>
      </w:r>
    </w:p>
    <w:p w14:paraId="47C3D139" w14:textId="77777777" w:rsidR="003C6D05" w:rsidRDefault="003C6D05" w:rsidP="003C6D05">
      <w:pPr>
        <w:ind w:firstLine="480"/>
      </w:pPr>
      <w:r>
        <w:t xml:space="preserve">    input key_amplitude,</w:t>
      </w:r>
    </w:p>
    <w:p w14:paraId="3E3E4D5A" w14:textId="77777777" w:rsidR="003C6D05" w:rsidRDefault="003C6D05" w:rsidP="003C6D05">
      <w:pPr>
        <w:ind w:firstLine="480"/>
      </w:pPr>
      <w:r>
        <w:t xml:space="preserve">    input key_offset,</w:t>
      </w:r>
    </w:p>
    <w:p w14:paraId="772A40C5" w14:textId="77777777" w:rsidR="003C6D05" w:rsidRDefault="003C6D05" w:rsidP="003C6D05">
      <w:pPr>
        <w:ind w:firstLine="480"/>
      </w:pPr>
      <w:r>
        <w:t xml:space="preserve">    input key_duty,</w:t>
      </w:r>
    </w:p>
    <w:p w14:paraId="2B03C5EC" w14:textId="77777777" w:rsidR="003C6D05" w:rsidRDefault="003C6D05" w:rsidP="003C6D05">
      <w:pPr>
        <w:ind w:firstLine="480"/>
      </w:pPr>
      <w:r>
        <w:t xml:space="preserve">    output wire get_key_wave,</w:t>
      </w:r>
    </w:p>
    <w:p w14:paraId="4ACCA80E" w14:textId="77777777" w:rsidR="003C6D05" w:rsidRDefault="003C6D05" w:rsidP="003C6D05">
      <w:pPr>
        <w:ind w:firstLine="480"/>
      </w:pPr>
      <w:r>
        <w:t xml:space="preserve">    output wire get_key_frequence,</w:t>
      </w:r>
    </w:p>
    <w:p w14:paraId="2857F934" w14:textId="77777777" w:rsidR="003C6D05" w:rsidRDefault="003C6D05" w:rsidP="003C6D05">
      <w:pPr>
        <w:ind w:firstLine="480"/>
      </w:pPr>
      <w:r>
        <w:t xml:space="preserve">    output wire get_key_amplitude,</w:t>
      </w:r>
    </w:p>
    <w:p w14:paraId="52000ABE" w14:textId="77777777" w:rsidR="003C6D05" w:rsidRDefault="003C6D05" w:rsidP="003C6D05">
      <w:pPr>
        <w:ind w:firstLine="480"/>
      </w:pPr>
      <w:r>
        <w:t xml:space="preserve">    output wire get_key_offset,</w:t>
      </w:r>
    </w:p>
    <w:p w14:paraId="66A90678" w14:textId="77777777" w:rsidR="003C6D05" w:rsidRDefault="003C6D05" w:rsidP="003C6D05">
      <w:pPr>
        <w:ind w:firstLine="480"/>
      </w:pPr>
      <w:r>
        <w:t xml:space="preserve">    output wire get_key_duty</w:t>
      </w:r>
    </w:p>
    <w:p w14:paraId="7D6A1590" w14:textId="2903537E" w:rsidR="003C6D05" w:rsidRDefault="003C6D05" w:rsidP="003C6D05">
      <w:pPr>
        <w:ind w:firstLine="480"/>
      </w:pPr>
      <w:r>
        <w:t xml:space="preserve">    );</w:t>
      </w:r>
    </w:p>
    <w:p w14:paraId="7FA6D113" w14:textId="0E68A716" w:rsidR="000E49A5" w:rsidRDefault="000E49A5" w:rsidP="003C6D05">
      <w:pPr>
        <w:ind w:firstLine="480"/>
        <w:rPr>
          <w:color w:val="FF0000"/>
        </w:rPr>
      </w:pPr>
      <w:r w:rsidRPr="000E49A5">
        <w:rPr>
          <w:rFonts w:hint="eastAsia"/>
          <w:color w:val="FF0000"/>
        </w:rPr>
        <w:lastRenderedPageBreak/>
        <w:t>/</w:t>
      </w:r>
      <w:r w:rsidRPr="000E49A5">
        <w:rPr>
          <w:color w:val="FF0000"/>
        </w:rPr>
        <w:t>/</w:t>
      </w:r>
      <w:r w:rsidRPr="000E49A5">
        <w:rPr>
          <w:rFonts w:hint="eastAsia"/>
          <w:color w:val="FF0000"/>
        </w:rPr>
        <w:t>单个的按键消抖模块</w:t>
      </w:r>
      <w:r>
        <w:rPr>
          <w:rFonts w:hint="eastAsia"/>
          <w:color w:val="FF0000"/>
        </w:rPr>
        <w:t>(</w:t>
      </w:r>
      <w:r>
        <w:rPr>
          <w:color w:val="FF0000"/>
        </w:rPr>
        <w:t>key_debounce.v)</w:t>
      </w:r>
    </w:p>
    <w:p w14:paraId="5FDE9F3B" w14:textId="30DCBC77" w:rsidR="000E49A5" w:rsidRPr="000E49A5" w:rsidRDefault="000E49A5" w:rsidP="003C6D05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波形输入按键消抖</w:t>
      </w:r>
    </w:p>
    <w:p w14:paraId="69CA2BB2" w14:textId="77777777" w:rsidR="003C6D05" w:rsidRDefault="003C6D05" w:rsidP="003C6D05">
      <w:pPr>
        <w:ind w:firstLine="480"/>
      </w:pPr>
      <w:r>
        <w:t xml:space="preserve">    key_debounce u_key_wave(</w:t>
      </w:r>
    </w:p>
    <w:p w14:paraId="0BFB4B92" w14:textId="77777777" w:rsidR="003C6D05" w:rsidRDefault="003C6D05" w:rsidP="003C6D05">
      <w:pPr>
        <w:ind w:firstLine="480"/>
      </w:pPr>
      <w:r>
        <w:t xml:space="preserve">        .clk(clk),</w:t>
      </w:r>
    </w:p>
    <w:p w14:paraId="428ED5D6" w14:textId="77777777" w:rsidR="003C6D05" w:rsidRDefault="003C6D05" w:rsidP="003C6D05">
      <w:pPr>
        <w:ind w:firstLine="480"/>
      </w:pPr>
      <w:r>
        <w:t xml:space="preserve">        .rst_n(rst_n),</w:t>
      </w:r>
    </w:p>
    <w:p w14:paraId="7CAE5C9D" w14:textId="77777777" w:rsidR="003C6D05" w:rsidRDefault="003C6D05" w:rsidP="003C6D05">
      <w:pPr>
        <w:ind w:firstLine="480"/>
      </w:pPr>
      <w:r>
        <w:t xml:space="preserve">        .key(key_wave),</w:t>
      </w:r>
    </w:p>
    <w:p w14:paraId="4823E620" w14:textId="77777777" w:rsidR="003C6D05" w:rsidRDefault="003C6D05" w:rsidP="003C6D05">
      <w:pPr>
        <w:ind w:firstLine="480"/>
      </w:pPr>
      <w:r>
        <w:t xml:space="preserve">        .key_p_flag(get_key_wave)</w:t>
      </w:r>
    </w:p>
    <w:p w14:paraId="24403377" w14:textId="3E012CA5" w:rsidR="003C6D05" w:rsidRDefault="003C6D05" w:rsidP="003C6D05">
      <w:pPr>
        <w:ind w:firstLine="480"/>
      </w:pPr>
      <w:r>
        <w:t xml:space="preserve">    );</w:t>
      </w:r>
    </w:p>
    <w:p w14:paraId="4E1A8750" w14:textId="09669352" w:rsidR="00234870" w:rsidRPr="00234870" w:rsidRDefault="00234870" w:rsidP="00234870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频率改变有效</w:t>
      </w:r>
      <w:r>
        <w:rPr>
          <w:rFonts w:hint="eastAsia"/>
          <w:color w:val="FF0000"/>
        </w:rPr>
        <w:t>输入按键消抖</w:t>
      </w:r>
    </w:p>
    <w:p w14:paraId="4E032DE7" w14:textId="77777777" w:rsidR="003C6D05" w:rsidRDefault="003C6D05" w:rsidP="003C6D05">
      <w:pPr>
        <w:ind w:firstLine="480"/>
      </w:pPr>
      <w:r>
        <w:t xml:space="preserve">    key_debounce u_key_frequence(</w:t>
      </w:r>
    </w:p>
    <w:p w14:paraId="6B04D04E" w14:textId="77777777" w:rsidR="003C6D05" w:rsidRDefault="003C6D05" w:rsidP="003C6D05">
      <w:pPr>
        <w:ind w:firstLine="480"/>
      </w:pPr>
      <w:r>
        <w:t xml:space="preserve">        .clk(clk),</w:t>
      </w:r>
    </w:p>
    <w:p w14:paraId="32B834ED" w14:textId="77777777" w:rsidR="003C6D05" w:rsidRDefault="003C6D05" w:rsidP="003C6D05">
      <w:pPr>
        <w:ind w:firstLine="480"/>
      </w:pPr>
      <w:r>
        <w:t xml:space="preserve">        .rst_n(rst_n),</w:t>
      </w:r>
    </w:p>
    <w:p w14:paraId="5FD333D9" w14:textId="77777777" w:rsidR="003C6D05" w:rsidRDefault="003C6D05" w:rsidP="003C6D05">
      <w:pPr>
        <w:ind w:firstLine="480"/>
      </w:pPr>
      <w:r>
        <w:t xml:space="preserve">        .key(key_frequence),</w:t>
      </w:r>
    </w:p>
    <w:p w14:paraId="4478FE2C" w14:textId="77777777" w:rsidR="003C6D05" w:rsidRDefault="003C6D05" w:rsidP="003C6D05">
      <w:pPr>
        <w:ind w:firstLine="480"/>
      </w:pPr>
      <w:r>
        <w:t xml:space="preserve">        .key_p_flag(get_key_frequence)</w:t>
      </w:r>
    </w:p>
    <w:p w14:paraId="70BBBEDD" w14:textId="73D83E34" w:rsidR="003C6D05" w:rsidRDefault="003C6D05" w:rsidP="003C6D05">
      <w:pPr>
        <w:ind w:firstLine="480"/>
      </w:pPr>
      <w:r>
        <w:t xml:space="preserve">    );</w:t>
      </w:r>
    </w:p>
    <w:p w14:paraId="49D74EEB" w14:textId="28F32E88" w:rsidR="00234870" w:rsidRPr="00234870" w:rsidRDefault="00234870" w:rsidP="00234870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幅值改变有效</w:t>
      </w:r>
      <w:r>
        <w:rPr>
          <w:rFonts w:hint="eastAsia"/>
          <w:color w:val="FF0000"/>
        </w:rPr>
        <w:t>输入按键消抖</w:t>
      </w:r>
    </w:p>
    <w:p w14:paraId="6D961F2A" w14:textId="77777777" w:rsidR="003C6D05" w:rsidRDefault="003C6D05" w:rsidP="003C6D05">
      <w:pPr>
        <w:ind w:firstLine="480"/>
      </w:pPr>
      <w:r>
        <w:t xml:space="preserve">    key_debounce u_key_amplitude(</w:t>
      </w:r>
    </w:p>
    <w:p w14:paraId="33368A44" w14:textId="77777777" w:rsidR="003C6D05" w:rsidRDefault="003C6D05" w:rsidP="003C6D05">
      <w:pPr>
        <w:ind w:firstLine="480"/>
      </w:pPr>
      <w:r>
        <w:t xml:space="preserve">        .clk(clk),</w:t>
      </w:r>
    </w:p>
    <w:p w14:paraId="4E631DDB" w14:textId="77777777" w:rsidR="003C6D05" w:rsidRDefault="003C6D05" w:rsidP="003C6D05">
      <w:pPr>
        <w:ind w:firstLine="480"/>
      </w:pPr>
      <w:r>
        <w:t xml:space="preserve">        .rst_n(rst_n),</w:t>
      </w:r>
    </w:p>
    <w:p w14:paraId="4B7D3B84" w14:textId="77777777" w:rsidR="003C6D05" w:rsidRDefault="003C6D05" w:rsidP="003C6D05">
      <w:pPr>
        <w:ind w:firstLine="480"/>
      </w:pPr>
      <w:r>
        <w:t xml:space="preserve">        .key(key_amplitude),</w:t>
      </w:r>
    </w:p>
    <w:p w14:paraId="1E611271" w14:textId="77777777" w:rsidR="003C6D05" w:rsidRDefault="003C6D05" w:rsidP="003C6D05">
      <w:pPr>
        <w:ind w:firstLine="480"/>
      </w:pPr>
      <w:r>
        <w:t xml:space="preserve">        .key_p_flag(get_key_amplitude)</w:t>
      </w:r>
    </w:p>
    <w:p w14:paraId="6F58AA52" w14:textId="338B847B" w:rsidR="00234870" w:rsidRDefault="003C6D05" w:rsidP="00234870">
      <w:pPr>
        <w:ind w:firstLine="480"/>
      </w:pPr>
      <w:r>
        <w:t xml:space="preserve">    );</w:t>
      </w:r>
    </w:p>
    <w:p w14:paraId="0A663A6E" w14:textId="1BF4BAF5" w:rsidR="00234870" w:rsidRPr="00234870" w:rsidRDefault="00234870" w:rsidP="00234870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F539FF">
        <w:rPr>
          <w:rFonts w:hint="eastAsia"/>
          <w:color w:val="FF0000"/>
        </w:rPr>
        <w:t>偏移改变有效</w:t>
      </w:r>
      <w:r>
        <w:rPr>
          <w:rFonts w:hint="eastAsia"/>
          <w:color w:val="FF0000"/>
        </w:rPr>
        <w:t>输入按键消抖</w:t>
      </w:r>
    </w:p>
    <w:p w14:paraId="51F2B4DB" w14:textId="77777777" w:rsidR="003C6D05" w:rsidRDefault="003C6D05" w:rsidP="003C6D05">
      <w:pPr>
        <w:ind w:firstLine="480"/>
      </w:pPr>
      <w:r>
        <w:t xml:space="preserve">    key_debounce u_key_offset(</w:t>
      </w:r>
    </w:p>
    <w:p w14:paraId="67110C06" w14:textId="77777777" w:rsidR="003C6D05" w:rsidRDefault="003C6D05" w:rsidP="003C6D05">
      <w:pPr>
        <w:ind w:firstLine="480"/>
      </w:pPr>
      <w:r>
        <w:t xml:space="preserve">        .clk(clk),</w:t>
      </w:r>
    </w:p>
    <w:p w14:paraId="1407338D" w14:textId="77777777" w:rsidR="003C6D05" w:rsidRDefault="003C6D05" w:rsidP="003C6D05">
      <w:pPr>
        <w:ind w:firstLine="480"/>
      </w:pPr>
      <w:r>
        <w:t xml:space="preserve">        .rst_n(rst_n),</w:t>
      </w:r>
    </w:p>
    <w:p w14:paraId="735154E1" w14:textId="77777777" w:rsidR="003C6D05" w:rsidRDefault="003C6D05" w:rsidP="003C6D05">
      <w:pPr>
        <w:ind w:firstLine="480"/>
      </w:pPr>
      <w:r>
        <w:t xml:space="preserve">        .key(key_offset),</w:t>
      </w:r>
    </w:p>
    <w:p w14:paraId="12321F79" w14:textId="77777777" w:rsidR="003C6D05" w:rsidRDefault="003C6D05" w:rsidP="003C6D05">
      <w:pPr>
        <w:ind w:firstLine="480"/>
      </w:pPr>
      <w:r>
        <w:t xml:space="preserve">        .key_p_flag(get_key_offset)</w:t>
      </w:r>
    </w:p>
    <w:p w14:paraId="27EE0F71" w14:textId="66D671D6" w:rsidR="003C6D05" w:rsidRDefault="003C6D05" w:rsidP="003C6D05">
      <w:pPr>
        <w:ind w:firstLine="480"/>
      </w:pPr>
      <w:r>
        <w:t xml:space="preserve">    );</w:t>
      </w:r>
    </w:p>
    <w:p w14:paraId="4BDA13DB" w14:textId="7366012E" w:rsidR="00234870" w:rsidRPr="00234870" w:rsidRDefault="00234870" w:rsidP="00234870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F539FF">
        <w:rPr>
          <w:rFonts w:hint="eastAsia"/>
          <w:color w:val="FF0000"/>
        </w:rPr>
        <w:t>占空比改变有效</w:t>
      </w:r>
      <w:r>
        <w:rPr>
          <w:rFonts w:hint="eastAsia"/>
          <w:color w:val="FF0000"/>
        </w:rPr>
        <w:t>输入按键消抖</w:t>
      </w:r>
    </w:p>
    <w:p w14:paraId="72D33B83" w14:textId="77777777" w:rsidR="003C6D05" w:rsidRDefault="003C6D05" w:rsidP="003C6D05">
      <w:pPr>
        <w:ind w:firstLine="480"/>
      </w:pPr>
      <w:r>
        <w:t xml:space="preserve">    key_debounce u_key_duty(</w:t>
      </w:r>
    </w:p>
    <w:p w14:paraId="2C9F0C26" w14:textId="77777777" w:rsidR="003C6D05" w:rsidRDefault="003C6D05" w:rsidP="003C6D05">
      <w:pPr>
        <w:ind w:firstLine="480"/>
      </w:pPr>
      <w:r>
        <w:t xml:space="preserve">        .clk(clk),</w:t>
      </w:r>
    </w:p>
    <w:p w14:paraId="6CA1D582" w14:textId="77777777" w:rsidR="003C6D05" w:rsidRDefault="003C6D05" w:rsidP="003C6D05">
      <w:pPr>
        <w:ind w:firstLine="480"/>
      </w:pPr>
      <w:r>
        <w:t xml:space="preserve">        .rst_n(rst_n),</w:t>
      </w:r>
    </w:p>
    <w:p w14:paraId="1788D5EA" w14:textId="77777777" w:rsidR="003C6D05" w:rsidRDefault="003C6D05" w:rsidP="003C6D05">
      <w:pPr>
        <w:ind w:firstLine="480"/>
      </w:pPr>
      <w:r>
        <w:t xml:space="preserve">        .key(key_duty),</w:t>
      </w:r>
    </w:p>
    <w:p w14:paraId="778324E2" w14:textId="77777777" w:rsidR="003C6D05" w:rsidRDefault="003C6D05" w:rsidP="003C6D05">
      <w:pPr>
        <w:ind w:firstLine="480"/>
      </w:pPr>
      <w:r>
        <w:t xml:space="preserve">        .key_p_flag(get_key_duty)</w:t>
      </w:r>
    </w:p>
    <w:p w14:paraId="7D2AD8C0" w14:textId="77777777" w:rsidR="003C6D05" w:rsidRDefault="003C6D05" w:rsidP="003C6D05">
      <w:pPr>
        <w:ind w:firstLine="480"/>
      </w:pPr>
      <w:r>
        <w:t xml:space="preserve">    );</w:t>
      </w:r>
    </w:p>
    <w:p w14:paraId="1C8B4D2A" w14:textId="6FCA3841" w:rsidR="00C33097" w:rsidRDefault="003C6D05" w:rsidP="003C6D05">
      <w:pPr>
        <w:ind w:firstLine="480"/>
      </w:pPr>
      <w:r>
        <w:t>endmodule</w:t>
      </w:r>
    </w:p>
    <w:p w14:paraId="798B1B7B" w14:textId="572EC188" w:rsidR="00C33097" w:rsidRDefault="00F539FF" w:rsidP="000312D8">
      <w:pPr>
        <w:pStyle w:val="3"/>
        <w:rPr>
          <w:rFonts w:hint="eastAsia"/>
        </w:rPr>
      </w:pPr>
      <w:bookmarkStart w:id="131" w:name="_Toc168510571"/>
      <w:r>
        <w:rPr>
          <w:rFonts w:hint="eastAsia"/>
        </w:rPr>
        <w:t>按键消抖模块</w:t>
      </w:r>
      <w:r>
        <w:rPr>
          <w:rFonts w:hint="eastAsia"/>
        </w:rPr>
        <w:t>(</w:t>
      </w:r>
      <w:r>
        <w:t>key_debounce.v)</w:t>
      </w:r>
      <w:bookmarkEnd w:id="131"/>
    </w:p>
    <w:p w14:paraId="3ACDEBB6" w14:textId="77777777" w:rsidR="00ED0C5E" w:rsidRDefault="00ED0C5E" w:rsidP="00ED0C5E">
      <w:pPr>
        <w:ind w:firstLine="480"/>
      </w:pPr>
      <w:r>
        <w:t>`timescale 1ns / 1ps</w:t>
      </w:r>
    </w:p>
    <w:p w14:paraId="6870B69D" w14:textId="77777777" w:rsidR="00ED0C5E" w:rsidRDefault="00ED0C5E" w:rsidP="00ED0C5E">
      <w:pPr>
        <w:ind w:firstLine="480"/>
      </w:pPr>
      <w:r>
        <w:t>module key_debounce(</w:t>
      </w:r>
    </w:p>
    <w:p w14:paraId="471AA1F1" w14:textId="77777777" w:rsidR="00ED0C5E" w:rsidRDefault="00ED0C5E" w:rsidP="00ED0C5E">
      <w:pPr>
        <w:ind w:firstLine="480"/>
      </w:pPr>
      <w:r>
        <w:lastRenderedPageBreak/>
        <w:t xml:space="preserve">    input clk,</w:t>
      </w:r>
    </w:p>
    <w:p w14:paraId="63C36C85" w14:textId="77777777" w:rsidR="00ED0C5E" w:rsidRDefault="00ED0C5E" w:rsidP="00ED0C5E">
      <w:pPr>
        <w:ind w:firstLine="480"/>
      </w:pPr>
      <w:r>
        <w:t xml:space="preserve">    input rst_n,</w:t>
      </w:r>
    </w:p>
    <w:p w14:paraId="5B271F94" w14:textId="0D9DAF66" w:rsidR="00ED0C5E" w:rsidRDefault="00ED0C5E" w:rsidP="00ED0C5E">
      <w:pPr>
        <w:ind w:firstLine="480"/>
      </w:pPr>
      <w:r>
        <w:t xml:space="preserve">    input key,</w:t>
      </w:r>
      <w:r w:rsidRPr="00ED0C5E">
        <w:rPr>
          <w:color w:val="FF0000"/>
        </w:rPr>
        <w:t xml:space="preserve"> //</w:t>
      </w:r>
      <w:r w:rsidRPr="00ED0C5E">
        <w:rPr>
          <w:rFonts w:hint="eastAsia"/>
          <w:color w:val="FF0000"/>
        </w:rPr>
        <w:t>输入按键信号</w:t>
      </w:r>
    </w:p>
    <w:p w14:paraId="06F354E0" w14:textId="03EB5434" w:rsidR="00ED0C5E" w:rsidRDefault="00ED0C5E" w:rsidP="00ED0C5E">
      <w:pPr>
        <w:ind w:firstLine="480"/>
      </w:pPr>
      <w:r>
        <w:t xml:space="preserve">    output reg key_p_flag</w:t>
      </w:r>
      <w:r w:rsidRPr="00ED0C5E">
        <w:rPr>
          <w:color w:val="FF0000"/>
        </w:rPr>
        <w:t xml:space="preserve"> //</w:t>
      </w:r>
      <w:r w:rsidRPr="00ED0C5E">
        <w:rPr>
          <w:rFonts w:hint="eastAsia"/>
          <w:color w:val="FF0000"/>
        </w:rPr>
        <w:t>输出按键上升沿有效信号</w:t>
      </w:r>
    </w:p>
    <w:p w14:paraId="400BBC43" w14:textId="77777777" w:rsidR="00ED0C5E" w:rsidRDefault="00ED0C5E" w:rsidP="00ED0C5E">
      <w:pPr>
        <w:ind w:firstLine="480"/>
      </w:pPr>
      <w:r>
        <w:t xml:space="preserve">    );</w:t>
      </w:r>
    </w:p>
    <w:p w14:paraId="1D423A99" w14:textId="4D3BE664" w:rsidR="00ED0C5E" w:rsidRDefault="00ED0C5E" w:rsidP="00ED0C5E">
      <w:pPr>
        <w:ind w:firstLine="480"/>
      </w:pPr>
      <w:r>
        <w:t xml:space="preserve">    reg key_reg;</w:t>
      </w:r>
      <w:r w:rsidR="00DE6091" w:rsidRPr="00DE6091">
        <w:rPr>
          <w:color w:val="FF0000"/>
        </w:rPr>
        <w:t xml:space="preserve"> //</w:t>
      </w:r>
      <w:r w:rsidR="00DE6091" w:rsidRPr="00DE6091">
        <w:rPr>
          <w:rFonts w:hint="eastAsia"/>
          <w:color w:val="FF0000"/>
        </w:rPr>
        <w:t>按键输入寄存器</w:t>
      </w:r>
    </w:p>
    <w:p w14:paraId="10CEB469" w14:textId="24C45CE3" w:rsidR="00ED0C5E" w:rsidRDefault="00ED0C5E" w:rsidP="00ED0C5E">
      <w:pPr>
        <w:ind w:firstLine="480"/>
      </w:pPr>
      <w:r>
        <w:t xml:space="preserve">    reg key_value;</w:t>
      </w:r>
      <w:r w:rsidR="00DE6091" w:rsidRPr="002C491D">
        <w:rPr>
          <w:color w:val="FF0000"/>
        </w:rPr>
        <w:t xml:space="preserve"> //</w:t>
      </w:r>
      <w:r w:rsidR="00DE6091" w:rsidRPr="002C491D">
        <w:rPr>
          <w:rFonts w:hint="eastAsia"/>
          <w:color w:val="FF0000"/>
        </w:rPr>
        <w:t>消抖后按键</w:t>
      </w:r>
    </w:p>
    <w:p w14:paraId="64EBD5CB" w14:textId="4BFB6668" w:rsidR="00ED0C5E" w:rsidRDefault="00ED0C5E" w:rsidP="00ED0C5E">
      <w:pPr>
        <w:ind w:firstLine="480"/>
      </w:pPr>
      <w:r>
        <w:t xml:space="preserve">    reg [20:0]delay_cnt = 0;</w:t>
      </w:r>
      <w:r w:rsidR="002C491D" w:rsidRPr="002C491D">
        <w:rPr>
          <w:color w:val="FF0000"/>
        </w:rPr>
        <w:t xml:space="preserve"> //</w:t>
      </w:r>
      <w:r w:rsidR="002C491D" w:rsidRPr="002C491D">
        <w:rPr>
          <w:rFonts w:hint="eastAsia"/>
          <w:color w:val="FF0000"/>
        </w:rPr>
        <w:t>延时计数器</w:t>
      </w:r>
    </w:p>
    <w:p w14:paraId="4675A8AF" w14:textId="77777777" w:rsidR="00ED0C5E" w:rsidRDefault="00ED0C5E" w:rsidP="00ED0C5E">
      <w:pPr>
        <w:ind w:firstLine="480"/>
      </w:pPr>
      <w:r>
        <w:t xml:space="preserve">    reg key_n_flag;</w:t>
      </w:r>
    </w:p>
    <w:p w14:paraId="2AD5168B" w14:textId="6AF79918" w:rsidR="00ED0C5E" w:rsidRDefault="00ED0C5E" w:rsidP="00ED0C5E">
      <w:pPr>
        <w:ind w:firstLine="480"/>
        <w:rPr>
          <w:color w:val="FF0000"/>
        </w:rPr>
      </w:pPr>
      <w:r>
        <w:t xml:space="preserve">    parameter DELAY_YIME = 21'd15_00_000;</w:t>
      </w:r>
      <w:r w:rsidR="002C491D" w:rsidRPr="002C491D">
        <w:rPr>
          <w:color w:val="FF0000"/>
        </w:rPr>
        <w:t xml:space="preserve"> //15</w:t>
      </w:r>
      <w:r w:rsidR="002C491D" w:rsidRPr="002C491D">
        <w:rPr>
          <w:rFonts w:hint="eastAsia"/>
          <w:color w:val="FF0000"/>
        </w:rPr>
        <w:t>ms</w:t>
      </w:r>
      <w:r w:rsidR="002C491D" w:rsidRPr="002C491D">
        <w:rPr>
          <w:rFonts w:hint="eastAsia"/>
          <w:color w:val="FF0000"/>
        </w:rPr>
        <w:t>延时时间</w:t>
      </w:r>
    </w:p>
    <w:p w14:paraId="37B9187E" w14:textId="05460600" w:rsidR="002C491D" w:rsidRDefault="002C491D" w:rsidP="00ED0C5E">
      <w:pPr>
        <w:ind w:firstLine="480"/>
        <w:rPr>
          <w:rFonts w:hint="eastAsia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E1586E">
        <w:rPr>
          <w:rFonts w:hint="eastAsia"/>
          <w:color w:val="FF0000"/>
        </w:rPr>
        <w:t>key</w:t>
      </w:r>
      <w:r w:rsidR="00E1586E">
        <w:rPr>
          <w:color w:val="FF0000"/>
        </w:rPr>
        <w:t xml:space="preserve">_reg: </w:t>
      </w:r>
      <w:r w:rsidR="00E1586E">
        <w:rPr>
          <w:rFonts w:hint="eastAsia"/>
          <w:color w:val="FF0000"/>
        </w:rPr>
        <w:t>按键输入寄存器</w:t>
      </w:r>
    </w:p>
    <w:p w14:paraId="4BCEAB96" w14:textId="77777777" w:rsidR="00ED0C5E" w:rsidRDefault="00ED0C5E" w:rsidP="00ED0C5E">
      <w:pPr>
        <w:ind w:firstLine="480"/>
      </w:pPr>
      <w:r>
        <w:t xml:space="preserve">    always@(posedge clk,negedge rst_n)</w:t>
      </w:r>
    </w:p>
    <w:p w14:paraId="52997235" w14:textId="77777777" w:rsidR="00ED0C5E" w:rsidRDefault="00ED0C5E" w:rsidP="00ED0C5E">
      <w:pPr>
        <w:ind w:firstLine="480"/>
      </w:pPr>
      <w:r>
        <w:t xml:space="preserve">        if (!rst_n)</w:t>
      </w:r>
    </w:p>
    <w:p w14:paraId="63BF377D" w14:textId="77777777" w:rsidR="00ED0C5E" w:rsidRDefault="00ED0C5E" w:rsidP="00ED0C5E">
      <w:pPr>
        <w:ind w:firstLine="480"/>
      </w:pPr>
      <w:r>
        <w:t xml:space="preserve">            key_reg &lt;= 1'b0;</w:t>
      </w:r>
    </w:p>
    <w:p w14:paraId="39C0A741" w14:textId="77777777" w:rsidR="00ED0C5E" w:rsidRDefault="00ED0C5E" w:rsidP="00ED0C5E">
      <w:pPr>
        <w:ind w:firstLine="480"/>
      </w:pPr>
      <w:r>
        <w:t xml:space="preserve">        else</w:t>
      </w:r>
    </w:p>
    <w:p w14:paraId="2EDD3138" w14:textId="5198D15E" w:rsidR="00ED0C5E" w:rsidRDefault="00ED0C5E" w:rsidP="00ED0C5E">
      <w:pPr>
        <w:ind w:firstLine="480"/>
      </w:pPr>
      <w:r>
        <w:t xml:space="preserve">            key_reg &lt;= key;</w:t>
      </w:r>
    </w:p>
    <w:p w14:paraId="6EA4DE8F" w14:textId="39B90F22" w:rsidR="00E1586E" w:rsidRPr="00E1586E" w:rsidRDefault="00E1586E" w:rsidP="00ED0C5E">
      <w:pPr>
        <w:ind w:firstLine="480"/>
        <w:rPr>
          <w:color w:val="FF0000"/>
        </w:rPr>
      </w:pPr>
      <w:r w:rsidRPr="00E1586E">
        <w:rPr>
          <w:rFonts w:hint="eastAsia"/>
          <w:color w:val="FF0000"/>
        </w:rPr>
        <w:t>/</w:t>
      </w:r>
      <w:r w:rsidRPr="00E1586E">
        <w:rPr>
          <w:color w:val="FF0000"/>
        </w:rPr>
        <w:t>/</w:t>
      </w:r>
      <w:r w:rsidRPr="00E1586E">
        <w:rPr>
          <w:rFonts w:hint="eastAsia"/>
          <w:color w:val="FF0000"/>
        </w:rPr>
        <w:t>delay</w:t>
      </w:r>
      <w:r w:rsidRPr="00E1586E">
        <w:rPr>
          <w:color w:val="FF0000"/>
        </w:rPr>
        <w:t>_cnt:</w:t>
      </w:r>
      <w:r w:rsidRPr="00E1586E">
        <w:rPr>
          <w:rFonts w:hint="eastAsia"/>
          <w:color w:val="FF0000"/>
        </w:rPr>
        <w:t>延时计数器</w:t>
      </w:r>
    </w:p>
    <w:p w14:paraId="76B60B8E" w14:textId="77777777" w:rsidR="00ED0C5E" w:rsidRDefault="00ED0C5E" w:rsidP="00ED0C5E">
      <w:pPr>
        <w:ind w:firstLine="480"/>
      </w:pPr>
      <w:r>
        <w:t xml:space="preserve">    always@(posedge clk,negedge rst_n)</w:t>
      </w:r>
    </w:p>
    <w:p w14:paraId="40E63B1A" w14:textId="77777777" w:rsidR="00ED0C5E" w:rsidRDefault="00ED0C5E" w:rsidP="00ED0C5E">
      <w:pPr>
        <w:ind w:firstLine="480"/>
      </w:pPr>
      <w:r>
        <w:t xml:space="preserve">        if (!rst_n)</w:t>
      </w:r>
    </w:p>
    <w:p w14:paraId="5B76194E" w14:textId="77777777" w:rsidR="00ED0C5E" w:rsidRDefault="00ED0C5E" w:rsidP="00ED0C5E">
      <w:pPr>
        <w:ind w:firstLine="480"/>
      </w:pPr>
      <w:r>
        <w:t xml:space="preserve">            delay_cnt &lt;= 21'd0;</w:t>
      </w:r>
    </w:p>
    <w:p w14:paraId="5CB59C67" w14:textId="77777777" w:rsidR="00ED0C5E" w:rsidRDefault="00ED0C5E" w:rsidP="00ED0C5E">
      <w:pPr>
        <w:ind w:firstLine="480"/>
      </w:pPr>
      <w:r>
        <w:t xml:space="preserve">        else if (key != key_reg)</w:t>
      </w:r>
    </w:p>
    <w:p w14:paraId="3E3DF7CE" w14:textId="77777777" w:rsidR="00ED0C5E" w:rsidRDefault="00ED0C5E" w:rsidP="00ED0C5E">
      <w:pPr>
        <w:ind w:firstLine="480"/>
      </w:pPr>
      <w:r>
        <w:t xml:space="preserve">            delay_cnt &lt;= DELAY_YIME;</w:t>
      </w:r>
    </w:p>
    <w:p w14:paraId="6A587240" w14:textId="77777777" w:rsidR="00ED0C5E" w:rsidRDefault="00ED0C5E" w:rsidP="00ED0C5E">
      <w:pPr>
        <w:ind w:firstLine="480"/>
      </w:pPr>
      <w:r>
        <w:t xml:space="preserve">        else if (delay_cnt&gt;0)</w:t>
      </w:r>
    </w:p>
    <w:p w14:paraId="5E23E7FA" w14:textId="77777777" w:rsidR="00ED0C5E" w:rsidRDefault="00ED0C5E" w:rsidP="00ED0C5E">
      <w:pPr>
        <w:ind w:firstLine="480"/>
      </w:pPr>
      <w:r>
        <w:t xml:space="preserve">            delay_cnt &lt;= delay_cnt-1'b1;</w:t>
      </w:r>
    </w:p>
    <w:p w14:paraId="22873CC9" w14:textId="77777777" w:rsidR="00ED0C5E" w:rsidRDefault="00ED0C5E" w:rsidP="00ED0C5E">
      <w:pPr>
        <w:ind w:firstLine="480"/>
      </w:pPr>
      <w:r>
        <w:t xml:space="preserve">        else</w:t>
      </w:r>
    </w:p>
    <w:p w14:paraId="3933B221" w14:textId="46C95D24" w:rsidR="00ED0C5E" w:rsidRDefault="00ED0C5E" w:rsidP="00ED0C5E">
      <w:pPr>
        <w:ind w:firstLine="480"/>
      </w:pPr>
      <w:r>
        <w:t xml:space="preserve">            delay_cnt &lt;= 21'd0;</w:t>
      </w:r>
    </w:p>
    <w:p w14:paraId="36071AF3" w14:textId="6D1C846C" w:rsidR="00F368A9" w:rsidRPr="00F368A9" w:rsidRDefault="00F368A9" w:rsidP="00ED0C5E">
      <w:pPr>
        <w:ind w:firstLine="480"/>
        <w:rPr>
          <w:color w:val="FF0000"/>
        </w:rPr>
      </w:pPr>
      <w:r w:rsidRPr="00F368A9">
        <w:rPr>
          <w:rFonts w:hint="eastAsia"/>
          <w:color w:val="FF0000"/>
        </w:rPr>
        <w:t>/</w:t>
      </w:r>
      <w:r w:rsidRPr="00F368A9">
        <w:rPr>
          <w:color w:val="FF0000"/>
        </w:rPr>
        <w:t>/</w:t>
      </w:r>
      <w:r w:rsidRPr="00F368A9">
        <w:rPr>
          <w:rFonts w:hint="eastAsia"/>
          <w:color w:val="FF0000"/>
        </w:rPr>
        <w:t>消抖后按键</w:t>
      </w:r>
    </w:p>
    <w:p w14:paraId="0F455DEE" w14:textId="77777777" w:rsidR="00ED0C5E" w:rsidRDefault="00ED0C5E" w:rsidP="00ED0C5E">
      <w:pPr>
        <w:ind w:firstLine="480"/>
      </w:pPr>
      <w:r>
        <w:t xml:space="preserve">    always@(posedge clk,negedge rst_n)</w:t>
      </w:r>
    </w:p>
    <w:p w14:paraId="733120F1" w14:textId="77777777" w:rsidR="00ED0C5E" w:rsidRDefault="00ED0C5E" w:rsidP="00ED0C5E">
      <w:pPr>
        <w:ind w:firstLine="480"/>
      </w:pPr>
      <w:r>
        <w:t xml:space="preserve">        if (!rst_n)</w:t>
      </w:r>
    </w:p>
    <w:p w14:paraId="3EC9A135" w14:textId="77777777" w:rsidR="00ED0C5E" w:rsidRDefault="00ED0C5E" w:rsidP="00ED0C5E">
      <w:pPr>
        <w:ind w:firstLine="480"/>
      </w:pPr>
      <w:r>
        <w:t xml:space="preserve">            key_value &lt;= 1'b0;</w:t>
      </w:r>
    </w:p>
    <w:p w14:paraId="583A3835" w14:textId="77777777" w:rsidR="00ED0C5E" w:rsidRDefault="00ED0C5E" w:rsidP="00ED0C5E">
      <w:pPr>
        <w:ind w:firstLine="480"/>
      </w:pPr>
      <w:r>
        <w:t xml:space="preserve">        else if (delay_cnt == 1'b1)</w:t>
      </w:r>
    </w:p>
    <w:p w14:paraId="4C8B2DCF" w14:textId="731DC396" w:rsidR="00ED0C5E" w:rsidRDefault="00ED0C5E" w:rsidP="00ED0C5E">
      <w:pPr>
        <w:ind w:firstLine="480"/>
      </w:pPr>
      <w:r>
        <w:t xml:space="preserve">            key_value &lt;= key;</w:t>
      </w:r>
    </w:p>
    <w:p w14:paraId="57E55597" w14:textId="1283023D" w:rsidR="00F368A9" w:rsidRPr="00F368A9" w:rsidRDefault="00F368A9" w:rsidP="00ED0C5E">
      <w:pPr>
        <w:ind w:firstLine="480"/>
        <w:rPr>
          <w:color w:val="FF0000"/>
        </w:rPr>
      </w:pPr>
      <w:r w:rsidRPr="00F368A9">
        <w:rPr>
          <w:rFonts w:hint="eastAsia"/>
          <w:color w:val="FF0000"/>
        </w:rPr>
        <w:t>/</w:t>
      </w:r>
      <w:r w:rsidRPr="00F368A9">
        <w:rPr>
          <w:color w:val="FF0000"/>
        </w:rPr>
        <w:t>/</w:t>
      </w:r>
      <w:r w:rsidRPr="00F368A9">
        <w:rPr>
          <w:rFonts w:hint="eastAsia"/>
          <w:color w:val="FF0000"/>
        </w:rPr>
        <w:t>key_p_f</w:t>
      </w:r>
      <w:r w:rsidRPr="00F368A9">
        <w:rPr>
          <w:color w:val="FF0000"/>
        </w:rPr>
        <w:t>lag</w:t>
      </w:r>
      <w:r w:rsidRPr="00F368A9">
        <w:rPr>
          <w:rFonts w:hint="eastAsia"/>
          <w:color w:val="FF0000"/>
        </w:rPr>
        <w:t>：按键上升沿标志信号</w:t>
      </w:r>
    </w:p>
    <w:p w14:paraId="12692EE6" w14:textId="77777777" w:rsidR="00ED0C5E" w:rsidRDefault="00ED0C5E" w:rsidP="00ED0C5E">
      <w:pPr>
        <w:ind w:firstLine="480"/>
      </w:pPr>
      <w:r>
        <w:t xml:space="preserve">    always@(posedge clk,negedge rst_n)</w:t>
      </w:r>
    </w:p>
    <w:p w14:paraId="6838F915" w14:textId="77777777" w:rsidR="00ED0C5E" w:rsidRDefault="00ED0C5E" w:rsidP="00ED0C5E">
      <w:pPr>
        <w:ind w:firstLine="480"/>
      </w:pPr>
      <w:r>
        <w:t xml:space="preserve">        if (!rst_n)</w:t>
      </w:r>
    </w:p>
    <w:p w14:paraId="6CB87810" w14:textId="77777777" w:rsidR="00ED0C5E" w:rsidRDefault="00ED0C5E" w:rsidP="00ED0C5E">
      <w:pPr>
        <w:ind w:firstLine="480"/>
      </w:pPr>
      <w:r>
        <w:t xml:space="preserve">            key_p_flag &lt;= 1'b0;</w:t>
      </w:r>
    </w:p>
    <w:p w14:paraId="7BE2EB0E" w14:textId="77777777" w:rsidR="00ED0C5E" w:rsidRDefault="00ED0C5E" w:rsidP="00ED0C5E">
      <w:pPr>
        <w:ind w:firstLine="480"/>
      </w:pPr>
      <w:r>
        <w:t xml:space="preserve">        else if (delay_cnt == 1'b1&amp;&amp;key == 1)</w:t>
      </w:r>
    </w:p>
    <w:p w14:paraId="4B6071FE" w14:textId="77777777" w:rsidR="00ED0C5E" w:rsidRDefault="00ED0C5E" w:rsidP="00ED0C5E">
      <w:pPr>
        <w:ind w:firstLine="480"/>
      </w:pPr>
      <w:r>
        <w:t xml:space="preserve">            key_p_flag &lt;= 1'b1;</w:t>
      </w:r>
    </w:p>
    <w:p w14:paraId="4E020B7E" w14:textId="77777777" w:rsidR="00ED0C5E" w:rsidRDefault="00ED0C5E" w:rsidP="00ED0C5E">
      <w:pPr>
        <w:ind w:firstLine="480"/>
      </w:pPr>
      <w:r>
        <w:t xml:space="preserve">        else</w:t>
      </w:r>
    </w:p>
    <w:p w14:paraId="3F7FC208" w14:textId="49466EE0" w:rsidR="00ED0C5E" w:rsidRDefault="00ED0C5E" w:rsidP="00ED0C5E">
      <w:pPr>
        <w:ind w:firstLine="480"/>
      </w:pPr>
      <w:r>
        <w:t xml:space="preserve">            key_p_flag &lt;= 1'b0;</w:t>
      </w:r>
    </w:p>
    <w:p w14:paraId="2E1860B1" w14:textId="73E163EE" w:rsidR="00F368A9" w:rsidRPr="00E7382D" w:rsidRDefault="00F368A9" w:rsidP="00E7382D">
      <w:pPr>
        <w:ind w:firstLine="480"/>
        <w:rPr>
          <w:rFonts w:hint="eastAsia"/>
          <w:color w:val="FF0000"/>
        </w:rPr>
      </w:pPr>
      <w:r w:rsidRPr="00F368A9">
        <w:rPr>
          <w:rFonts w:hint="eastAsia"/>
          <w:color w:val="FF0000"/>
        </w:rPr>
        <w:lastRenderedPageBreak/>
        <w:t>/</w:t>
      </w:r>
      <w:r w:rsidRPr="00F368A9">
        <w:rPr>
          <w:color w:val="FF0000"/>
        </w:rPr>
        <w:t>/</w:t>
      </w:r>
      <w:r w:rsidRPr="00F368A9">
        <w:rPr>
          <w:rFonts w:hint="eastAsia"/>
          <w:color w:val="FF0000"/>
        </w:rPr>
        <w:t>key_</w:t>
      </w:r>
      <w:r w:rsidR="00E7382D">
        <w:rPr>
          <w:rFonts w:hint="eastAsia"/>
          <w:color w:val="FF0000"/>
        </w:rPr>
        <w:t>n</w:t>
      </w:r>
      <w:r w:rsidRPr="00F368A9">
        <w:rPr>
          <w:rFonts w:hint="eastAsia"/>
          <w:color w:val="FF0000"/>
        </w:rPr>
        <w:t>_f</w:t>
      </w:r>
      <w:r w:rsidRPr="00F368A9">
        <w:rPr>
          <w:color w:val="FF0000"/>
        </w:rPr>
        <w:t>lag</w:t>
      </w:r>
      <w:r w:rsidRPr="00F368A9">
        <w:rPr>
          <w:rFonts w:hint="eastAsia"/>
          <w:color w:val="FF0000"/>
        </w:rPr>
        <w:t>：按键</w:t>
      </w:r>
      <w:r w:rsidR="00E7382D">
        <w:rPr>
          <w:rFonts w:hint="eastAsia"/>
          <w:color w:val="FF0000"/>
        </w:rPr>
        <w:t>下降</w:t>
      </w:r>
      <w:r w:rsidRPr="00F368A9">
        <w:rPr>
          <w:rFonts w:hint="eastAsia"/>
          <w:color w:val="FF0000"/>
        </w:rPr>
        <w:t>沿标志信号</w:t>
      </w:r>
    </w:p>
    <w:p w14:paraId="23437DE8" w14:textId="77777777" w:rsidR="00ED0C5E" w:rsidRDefault="00ED0C5E" w:rsidP="00ED0C5E">
      <w:pPr>
        <w:ind w:firstLine="480"/>
      </w:pPr>
      <w:r>
        <w:t xml:space="preserve">    always@(posedge clk,negedge rst_n)</w:t>
      </w:r>
    </w:p>
    <w:p w14:paraId="6F41EE51" w14:textId="77777777" w:rsidR="00ED0C5E" w:rsidRDefault="00ED0C5E" w:rsidP="00ED0C5E">
      <w:pPr>
        <w:ind w:firstLine="480"/>
      </w:pPr>
      <w:r>
        <w:t xml:space="preserve">        if (!rst_n)</w:t>
      </w:r>
    </w:p>
    <w:p w14:paraId="4F608CBD" w14:textId="77777777" w:rsidR="00ED0C5E" w:rsidRDefault="00ED0C5E" w:rsidP="00ED0C5E">
      <w:pPr>
        <w:ind w:firstLine="480"/>
      </w:pPr>
      <w:r>
        <w:t xml:space="preserve">            key_n_flag &lt;= 1'b0;</w:t>
      </w:r>
    </w:p>
    <w:p w14:paraId="46041D7B" w14:textId="77777777" w:rsidR="00ED0C5E" w:rsidRDefault="00ED0C5E" w:rsidP="00ED0C5E">
      <w:pPr>
        <w:ind w:firstLine="480"/>
      </w:pPr>
      <w:r>
        <w:t xml:space="preserve">        else if (delay_cnt == 1'b1 &amp;&amp; key == 0)</w:t>
      </w:r>
    </w:p>
    <w:p w14:paraId="26EBC3F6" w14:textId="77777777" w:rsidR="00ED0C5E" w:rsidRDefault="00ED0C5E" w:rsidP="00ED0C5E">
      <w:pPr>
        <w:ind w:firstLine="480"/>
      </w:pPr>
      <w:r>
        <w:t xml:space="preserve">            key_n_flag &lt;= 1'b1;</w:t>
      </w:r>
    </w:p>
    <w:p w14:paraId="3DC98AC3" w14:textId="77777777" w:rsidR="00ED0C5E" w:rsidRDefault="00ED0C5E" w:rsidP="00ED0C5E">
      <w:pPr>
        <w:ind w:firstLine="480"/>
      </w:pPr>
      <w:r>
        <w:t xml:space="preserve">        else</w:t>
      </w:r>
    </w:p>
    <w:p w14:paraId="77DD1EDF" w14:textId="77777777" w:rsidR="00ED0C5E" w:rsidRDefault="00ED0C5E" w:rsidP="00ED0C5E">
      <w:pPr>
        <w:ind w:firstLine="480"/>
      </w:pPr>
      <w:r>
        <w:t xml:space="preserve">            key_n_flag &lt;= 1'b0;</w:t>
      </w:r>
    </w:p>
    <w:p w14:paraId="32B02CB4" w14:textId="78F64E83" w:rsidR="00C33097" w:rsidRDefault="00ED0C5E" w:rsidP="00ED0C5E">
      <w:pPr>
        <w:ind w:firstLine="480"/>
        <w:rPr>
          <w:rFonts w:hint="eastAsia"/>
        </w:rPr>
      </w:pPr>
      <w:r>
        <w:t>endmodule</w:t>
      </w:r>
    </w:p>
    <w:p w14:paraId="698A6BA8" w14:textId="2C70DB92" w:rsidR="00CD58CE" w:rsidRDefault="004D52D9" w:rsidP="000312D8">
      <w:pPr>
        <w:pStyle w:val="3"/>
      </w:pPr>
      <w:bookmarkStart w:id="132" w:name="_Toc168510572"/>
      <w:r>
        <w:rPr>
          <w:rFonts w:hint="eastAsia"/>
        </w:rPr>
        <w:t>有限状态机模块</w:t>
      </w:r>
      <w:r>
        <w:rPr>
          <w:rFonts w:hint="eastAsia"/>
        </w:rPr>
        <w:t>(</w:t>
      </w:r>
      <w:r>
        <w:t>FSM_5key.v)</w:t>
      </w:r>
      <w:bookmarkEnd w:id="132"/>
    </w:p>
    <w:p w14:paraId="3864F35E" w14:textId="3679F824" w:rsidR="004D52D9" w:rsidRDefault="004D52D9" w:rsidP="004D52D9">
      <w:pPr>
        <w:ind w:firstLine="480"/>
        <w:rPr>
          <w:rFonts w:hint="eastAsia"/>
        </w:rPr>
      </w:pPr>
      <w:r>
        <w:t>`timescale 1ns / 1ps</w:t>
      </w:r>
    </w:p>
    <w:p w14:paraId="13D941A1" w14:textId="77777777" w:rsidR="004D52D9" w:rsidRDefault="004D52D9" w:rsidP="004D52D9">
      <w:pPr>
        <w:ind w:firstLine="480"/>
      </w:pPr>
      <w:r>
        <w:t>module FSM_5key(</w:t>
      </w:r>
    </w:p>
    <w:p w14:paraId="10B78739" w14:textId="77777777" w:rsidR="004D52D9" w:rsidRDefault="004D52D9" w:rsidP="004D52D9">
      <w:pPr>
        <w:ind w:firstLine="480"/>
      </w:pPr>
      <w:r>
        <w:t xml:space="preserve">    input clk,</w:t>
      </w:r>
    </w:p>
    <w:p w14:paraId="6BCB3EFD" w14:textId="77777777" w:rsidR="004D52D9" w:rsidRDefault="004D52D9" w:rsidP="004D52D9">
      <w:pPr>
        <w:ind w:firstLine="480"/>
      </w:pPr>
      <w:r>
        <w:t xml:space="preserve">    input rst_n,</w:t>
      </w:r>
    </w:p>
    <w:p w14:paraId="6F3C7355" w14:textId="77777777" w:rsidR="004D52D9" w:rsidRDefault="004D52D9" w:rsidP="004D52D9">
      <w:pPr>
        <w:ind w:firstLine="480"/>
      </w:pPr>
      <w:r>
        <w:t xml:space="preserve">    input get_key_wave,</w:t>
      </w:r>
    </w:p>
    <w:p w14:paraId="7D2174CB" w14:textId="77777777" w:rsidR="004D52D9" w:rsidRDefault="004D52D9" w:rsidP="004D52D9">
      <w:pPr>
        <w:ind w:firstLine="480"/>
      </w:pPr>
      <w:r>
        <w:t xml:space="preserve">    input get_key_frequence,</w:t>
      </w:r>
    </w:p>
    <w:p w14:paraId="078A85C3" w14:textId="77777777" w:rsidR="004D52D9" w:rsidRDefault="004D52D9" w:rsidP="004D52D9">
      <w:pPr>
        <w:ind w:firstLine="480"/>
      </w:pPr>
      <w:r>
        <w:t xml:space="preserve">    input get_key_amplitude,</w:t>
      </w:r>
    </w:p>
    <w:p w14:paraId="683A409C" w14:textId="77777777" w:rsidR="004D52D9" w:rsidRDefault="004D52D9" w:rsidP="004D52D9">
      <w:pPr>
        <w:ind w:firstLine="480"/>
      </w:pPr>
      <w:r>
        <w:t xml:space="preserve">    input get_key_offset,</w:t>
      </w:r>
    </w:p>
    <w:p w14:paraId="1DCD9869" w14:textId="77777777" w:rsidR="004D52D9" w:rsidRDefault="004D52D9" w:rsidP="004D52D9">
      <w:pPr>
        <w:ind w:firstLine="480"/>
      </w:pPr>
      <w:r>
        <w:t xml:space="preserve">    input get_key_duty,</w:t>
      </w:r>
    </w:p>
    <w:p w14:paraId="735CB1A8" w14:textId="77777777" w:rsidR="004D52D9" w:rsidRDefault="004D52D9" w:rsidP="004D52D9">
      <w:pPr>
        <w:ind w:firstLine="480"/>
      </w:pPr>
      <w:r>
        <w:t xml:space="preserve">    output reg square,</w:t>
      </w:r>
    </w:p>
    <w:p w14:paraId="46187F1B" w14:textId="77777777" w:rsidR="004D52D9" w:rsidRDefault="004D52D9" w:rsidP="004D52D9">
      <w:pPr>
        <w:ind w:firstLine="480"/>
      </w:pPr>
      <w:r>
        <w:t xml:space="preserve">    output reg sine,</w:t>
      </w:r>
    </w:p>
    <w:p w14:paraId="34D0F910" w14:textId="77777777" w:rsidR="004D52D9" w:rsidRDefault="004D52D9" w:rsidP="004D52D9">
      <w:pPr>
        <w:ind w:firstLine="480"/>
      </w:pPr>
      <w:r>
        <w:t xml:space="preserve">    output reg triangle,</w:t>
      </w:r>
    </w:p>
    <w:p w14:paraId="4FEFB4E0" w14:textId="77777777" w:rsidR="004D52D9" w:rsidRDefault="004D52D9" w:rsidP="004D52D9">
      <w:pPr>
        <w:ind w:firstLine="480"/>
      </w:pPr>
      <w:r>
        <w:t xml:space="preserve">    output reg frequence,</w:t>
      </w:r>
    </w:p>
    <w:p w14:paraId="39FADBF4" w14:textId="77777777" w:rsidR="004D52D9" w:rsidRDefault="004D52D9" w:rsidP="004D52D9">
      <w:pPr>
        <w:ind w:firstLine="480"/>
      </w:pPr>
      <w:r>
        <w:t xml:space="preserve">    output reg offset,</w:t>
      </w:r>
    </w:p>
    <w:p w14:paraId="67D4ECAA" w14:textId="77777777" w:rsidR="004D52D9" w:rsidRDefault="004D52D9" w:rsidP="004D52D9">
      <w:pPr>
        <w:ind w:firstLine="480"/>
      </w:pPr>
      <w:r>
        <w:t xml:space="preserve">    output reg amplitude,</w:t>
      </w:r>
    </w:p>
    <w:p w14:paraId="6E882B78" w14:textId="77777777" w:rsidR="004D52D9" w:rsidRDefault="004D52D9" w:rsidP="004D52D9">
      <w:pPr>
        <w:ind w:firstLine="480"/>
      </w:pPr>
      <w:r>
        <w:t xml:space="preserve">    output reg duty</w:t>
      </w:r>
    </w:p>
    <w:p w14:paraId="78F88224" w14:textId="5A0D18F9" w:rsidR="004D52D9" w:rsidRDefault="004D52D9" w:rsidP="004D52D9">
      <w:pPr>
        <w:ind w:firstLine="480"/>
      </w:pPr>
      <w:r>
        <w:t xml:space="preserve">    );</w:t>
      </w:r>
    </w:p>
    <w:p w14:paraId="4383EEBC" w14:textId="1B4666CD" w:rsidR="00781139" w:rsidRPr="00781139" w:rsidRDefault="00781139" w:rsidP="004D52D9">
      <w:pPr>
        <w:ind w:firstLine="480"/>
        <w:rPr>
          <w:color w:val="FF0000"/>
        </w:rPr>
      </w:pPr>
      <w:r w:rsidRPr="00781139">
        <w:rPr>
          <w:rFonts w:hint="eastAsia"/>
          <w:color w:val="FF0000"/>
        </w:rPr>
        <w:t>/</w:t>
      </w:r>
      <w:r w:rsidRPr="00781139">
        <w:rPr>
          <w:color w:val="FF0000"/>
        </w:rPr>
        <w:t>/</w:t>
      </w:r>
      <w:r w:rsidRPr="00781139">
        <w:rPr>
          <w:rFonts w:hint="eastAsia"/>
          <w:color w:val="FF0000"/>
        </w:rPr>
        <w:t>状态编码</w:t>
      </w:r>
    </w:p>
    <w:p w14:paraId="70A5A07A" w14:textId="0797B8AE" w:rsidR="004D52D9" w:rsidRDefault="004D52D9" w:rsidP="004D52D9">
      <w:pPr>
        <w:ind w:firstLine="480"/>
      </w:pPr>
      <w:r>
        <w:t xml:space="preserve">    parameter SQUARE = 4'b0000;</w:t>
      </w:r>
      <w:r w:rsidR="00FC40AA" w:rsidRPr="00FC40AA">
        <w:rPr>
          <w:color w:val="FF0000"/>
        </w:rPr>
        <w:t xml:space="preserve"> </w:t>
      </w:r>
      <w:r w:rsidR="00781139" w:rsidRPr="00FC40AA">
        <w:rPr>
          <w:color w:val="FF0000"/>
        </w:rPr>
        <w:t>//</w:t>
      </w:r>
      <w:r w:rsidR="00FC40AA" w:rsidRPr="00FC40AA">
        <w:rPr>
          <w:rFonts w:hint="eastAsia"/>
          <w:color w:val="FF0000"/>
        </w:rPr>
        <w:t>方波输出状态</w:t>
      </w:r>
    </w:p>
    <w:p w14:paraId="1D0A5CD6" w14:textId="6B8872DD" w:rsidR="004D52D9" w:rsidRDefault="004D52D9" w:rsidP="004D52D9">
      <w:pPr>
        <w:ind w:firstLine="480"/>
      </w:pPr>
      <w:r>
        <w:t xml:space="preserve">    parameter SQUARE_FREQUENCE = 4'b0001;</w:t>
      </w:r>
      <w:r w:rsidR="00FC40AA" w:rsidRPr="00FC40AA">
        <w:rPr>
          <w:color w:val="FF0000"/>
        </w:rPr>
        <w:t xml:space="preserve"> //</w:t>
      </w:r>
      <w:r w:rsidR="00FC40AA" w:rsidRPr="00FC40AA">
        <w:rPr>
          <w:rFonts w:hint="eastAsia"/>
          <w:color w:val="FF0000"/>
        </w:rPr>
        <w:t>方波</w:t>
      </w:r>
      <w:r w:rsidR="00FC40AA">
        <w:rPr>
          <w:rFonts w:hint="eastAsia"/>
          <w:color w:val="FF0000"/>
        </w:rPr>
        <w:t>频率可变</w:t>
      </w:r>
      <w:r w:rsidR="00FC40AA" w:rsidRPr="00FC40AA">
        <w:rPr>
          <w:rFonts w:hint="eastAsia"/>
          <w:color w:val="FF0000"/>
        </w:rPr>
        <w:t>状态</w:t>
      </w:r>
    </w:p>
    <w:p w14:paraId="3198429A" w14:textId="09F6364F" w:rsidR="004D52D9" w:rsidRDefault="004D52D9" w:rsidP="00FC40AA">
      <w:pPr>
        <w:ind w:firstLine="480"/>
        <w:rPr>
          <w:rFonts w:hint="eastAsia"/>
        </w:rPr>
      </w:pPr>
      <w:r>
        <w:t xml:space="preserve">    parameter SQUARE_AMPLITUDE = 4'b0010;</w:t>
      </w:r>
      <w:r w:rsidR="00FC40AA" w:rsidRPr="00FC40AA">
        <w:rPr>
          <w:color w:val="FF0000"/>
        </w:rPr>
        <w:t xml:space="preserve"> //</w:t>
      </w:r>
      <w:r w:rsidR="00FC40AA" w:rsidRPr="00FC40AA">
        <w:rPr>
          <w:rFonts w:hint="eastAsia"/>
          <w:color w:val="FF0000"/>
        </w:rPr>
        <w:t>方波</w:t>
      </w:r>
      <w:r w:rsidR="00FC40AA">
        <w:rPr>
          <w:rFonts w:hint="eastAsia"/>
          <w:color w:val="FF0000"/>
        </w:rPr>
        <w:t>幅值</w:t>
      </w:r>
      <w:r w:rsidR="00FC40AA">
        <w:rPr>
          <w:rFonts w:hint="eastAsia"/>
          <w:color w:val="FF0000"/>
        </w:rPr>
        <w:t>可变</w:t>
      </w:r>
      <w:r w:rsidR="00FC40AA" w:rsidRPr="00FC40AA">
        <w:rPr>
          <w:rFonts w:hint="eastAsia"/>
          <w:color w:val="FF0000"/>
        </w:rPr>
        <w:t>状态</w:t>
      </w:r>
    </w:p>
    <w:p w14:paraId="393FE503" w14:textId="5EF6FDA3" w:rsidR="004D52D9" w:rsidRDefault="004D52D9" w:rsidP="004D52D9">
      <w:pPr>
        <w:ind w:firstLine="480"/>
      </w:pPr>
      <w:r>
        <w:t xml:space="preserve">    parameter SQUARE_OFFSET = 4'b0011;</w:t>
      </w:r>
      <w:r w:rsidR="00FC40AA" w:rsidRPr="00FC40AA">
        <w:rPr>
          <w:color w:val="FF0000"/>
        </w:rPr>
        <w:t xml:space="preserve"> </w:t>
      </w:r>
      <w:r w:rsidR="00FC40AA" w:rsidRPr="00FC40AA">
        <w:rPr>
          <w:color w:val="FF0000"/>
        </w:rPr>
        <w:t>//</w:t>
      </w:r>
      <w:r w:rsidR="00FC40AA" w:rsidRPr="00FC40AA">
        <w:rPr>
          <w:rFonts w:hint="eastAsia"/>
          <w:color w:val="FF0000"/>
        </w:rPr>
        <w:t>方波</w:t>
      </w:r>
      <w:r w:rsidR="00FC40AA">
        <w:rPr>
          <w:rFonts w:hint="eastAsia"/>
          <w:color w:val="FF0000"/>
        </w:rPr>
        <w:t>直流偏移</w:t>
      </w:r>
      <w:r w:rsidR="00FC40AA">
        <w:rPr>
          <w:rFonts w:hint="eastAsia"/>
          <w:color w:val="FF0000"/>
        </w:rPr>
        <w:t>可变</w:t>
      </w:r>
      <w:r w:rsidR="00FC40AA" w:rsidRPr="00FC40AA">
        <w:rPr>
          <w:rFonts w:hint="eastAsia"/>
          <w:color w:val="FF0000"/>
        </w:rPr>
        <w:t>状态</w:t>
      </w:r>
    </w:p>
    <w:p w14:paraId="63418079" w14:textId="55588787" w:rsidR="004D52D9" w:rsidRDefault="004D52D9" w:rsidP="004D52D9">
      <w:pPr>
        <w:ind w:firstLine="480"/>
      </w:pPr>
      <w:r>
        <w:t xml:space="preserve">    parameter SQUARE_DUTY = 4'b0100;</w:t>
      </w:r>
      <w:r w:rsidR="00FC40AA" w:rsidRPr="00FC40AA">
        <w:rPr>
          <w:color w:val="FF0000"/>
        </w:rPr>
        <w:t xml:space="preserve"> </w:t>
      </w:r>
      <w:r w:rsidR="00FC40AA" w:rsidRPr="00FC40AA">
        <w:rPr>
          <w:color w:val="FF0000"/>
        </w:rPr>
        <w:t>//</w:t>
      </w:r>
      <w:r w:rsidR="00FC40AA" w:rsidRPr="00FC40AA">
        <w:rPr>
          <w:rFonts w:hint="eastAsia"/>
          <w:color w:val="FF0000"/>
        </w:rPr>
        <w:t>方波</w:t>
      </w:r>
      <w:r w:rsidR="00FC40AA">
        <w:rPr>
          <w:rFonts w:hint="eastAsia"/>
          <w:color w:val="FF0000"/>
        </w:rPr>
        <w:t>占空比</w:t>
      </w:r>
      <w:r w:rsidR="00FC40AA">
        <w:rPr>
          <w:rFonts w:hint="eastAsia"/>
          <w:color w:val="FF0000"/>
        </w:rPr>
        <w:t>可变</w:t>
      </w:r>
      <w:r w:rsidR="00FC40AA" w:rsidRPr="00FC40AA">
        <w:rPr>
          <w:rFonts w:hint="eastAsia"/>
          <w:color w:val="FF0000"/>
        </w:rPr>
        <w:t>状态</w:t>
      </w:r>
    </w:p>
    <w:p w14:paraId="62EAA0BC" w14:textId="40E18B20" w:rsidR="004D52D9" w:rsidRDefault="004D52D9" w:rsidP="004D52D9">
      <w:pPr>
        <w:ind w:firstLine="480"/>
      </w:pPr>
      <w:r>
        <w:t xml:space="preserve">    parameter SINE = 4'b0101;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正弦</w:t>
      </w:r>
      <w:r w:rsidR="00726991" w:rsidRPr="00FC40AA">
        <w:rPr>
          <w:rFonts w:hint="eastAsia"/>
          <w:color w:val="FF0000"/>
        </w:rPr>
        <w:t>波输出状态</w:t>
      </w:r>
    </w:p>
    <w:p w14:paraId="5E253306" w14:textId="4F02C515" w:rsidR="004D52D9" w:rsidRDefault="004D52D9" w:rsidP="004D52D9">
      <w:pPr>
        <w:ind w:firstLine="480"/>
      </w:pPr>
      <w:r>
        <w:t xml:space="preserve">    parameter SINE_FREQUENCE = 4'b0110;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正弦</w:t>
      </w:r>
      <w:r w:rsidR="00726991" w:rsidRPr="00FC40AA">
        <w:rPr>
          <w:rFonts w:hint="eastAsia"/>
          <w:color w:val="FF0000"/>
        </w:rPr>
        <w:t>波</w:t>
      </w:r>
      <w:r w:rsidR="00726991">
        <w:rPr>
          <w:rFonts w:hint="eastAsia"/>
          <w:color w:val="FF0000"/>
        </w:rPr>
        <w:t>频率可变</w:t>
      </w:r>
      <w:r w:rsidR="00726991" w:rsidRPr="00FC40AA">
        <w:rPr>
          <w:rFonts w:hint="eastAsia"/>
          <w:color w:val="FF0000"/>
        </w:rPr>
        <w:t>状态</w:t>
      </w:r>
    </w:p>
    <w:p w14:paraId="54234824" w14:textId="0553EE7C" w:rsidR="004D52D9" w:rsidRDefault="004D52D9" w:rsidP="004D52D9">
      <w:pPr>
        <w:ind w:firstLine="480"/>
      </w:pPr>
      <w:r>
        <w:t xml:space="preserve">    parameter SINE_AMPLITUDE = 4'b0111;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正弦</w:t>
      </w:r>
      <w:r w:rsidR="00726991" w:rsidRPr="00FC40AA">
        <w:rPr>
          <w:rFonts w:hint="eastAsia"/>
          <w:color w:val="FF0000"/>
        </w:rPr>
        <w:t>波</w:t>
      </w:r>
      <w:r w:rsidR="00726991">
        <w:rPr>
          <w:rFonts w:hint="eastAsia"/>
          <w:color w:val="FF0000"/>
        </w:rPr>
        <w:t>幅值</w:t>
      </w:r>
      <w:r w:rsidR="00726991">
        <w:rPr>
          <w:rFonts w:hint="eastAsia"/>
          <w:color w:val="FF0000"/>
        </w:rPr>
        <w:t>可变</w:t>
      </w:r>
      <w:r w:rsidR="00726991" w:rsidRPr="00FC40AA">
        <w:rPr>
          <w:rFonts w:hint="eastAsia"/>
          <w:color w:val="FF0000"/>
        </w:rPr>
        <w:t>状态</w:t>
      </w:r>
    </w:p>
    <w:p w14:paraId="68937A8C" w14:textId="46F045BD" w:rsidR="004D52D9" w:rsidRDefault="004D52D9" w:rsidP="004D52D9">
      <w:pPr>
        <w:ind w:firstLine="480"/>
      </w:pPr>
      <w:r>
        <w:t xml:space="preserve">    parameter SINE_OFFSET = 4'b1000;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正弦</w:t>
      </w:r>
      <w:r w:rsidR="00726991" w:rsidRPr="00FC40AA">
        <w:rPr>
          <w:rFonts w:hint="eastAsia"/>
          <w:color w:val="FF0000"/>
        </w:rPr>
        <w:t>波</w:t>
      </w:r>
      <w:r w:rsidR="00726991">
        <w:rPr>
          <w:rFonts w:hint="eastAsia"/>
          <w:color w:val="FF0000"/>
        </w:rPr>
        <w:t>直流偏移</w:t>
      </w:r>
      <w:r w:rsidR="00726991">
        <w:rPr>
          <w:rFonts w:hint="eastAsia"/>
          <w:color w:val="FF0000"/>
        </w:rPr>
        <w:t>可变</w:t>
      </w:r>
      <w:r w:rsidR="00726991" w:rsidRPr="00FC40AA">
        <w:rPr>
          <w:rFonts w:hint="eastAsia"/>
          <w:color w:val="FF0000"/>
        </w:rPr>
        <w:t>状态</w:t>
      </w:r>
    </w:p>
    <w:p w14:paraId="7CD13528" w14:textId="7A885E6B" w:rsidR="004D52D9" w:rsidRDefault="004D52D9" w:rsidP="004D52D9">
      <w:pPr>
        <w:ind w:firstLine="480"/>
      </w:pPr>
      <w:r>
        <w:t xml:space="preserve">    parameter TRIANGLE = 4'b1001;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三角</w:t>
      </w:r>
      <w:r w:rsidR="00726991" w:rsidRPr="00FC40AA">
        <w:rPr>
          <w:rFonts w:hint="eastAsia"/>
          <w:color w:val="FF0000"/>
        </w:rPr>
        <w:t>波输出状态</w:t>
      </w:r>
    </w:p>
    <w:p w14:paraId="00F139BE" w14:textId="373A8E3C" w:rsidR="004D52D9" w:rsidRDefault="004D52D9" w:rsidP="004D52D9">
      <w:pPr>
        <w:ind w:firstLine="480"/>
      </w:pPr>
      <w:r>
        <w:t xml:space="preserve">    parameter TRIANGLE_FREQUENCE = 4'b1010;</w:t>
      </w:r>
      <w:r w:rsidR="00726991" w:rsidRPr="00FC40AA">
        <w:rPr>
          <w:color w:val="FF0000"/>
        </w:rPr>
        <w:t xml:space="preserve"> //</w:t>
      </w:r>
      <w:r w:rsidR="00726991">
        <w:rPr>
          <w:rFonts w:hint="eastAsia"/>
          <w:color w:val="FF0000"/>
        </w:rPr>
        <w:t>三角</w:t>
      </w:r>
      <w:r w:rsidR="00726991" w:rsidRPr="00FC40AA">
        <w:rPr>
          <w:rFonts w:hint="eastAsia"/>
          <w:color w:val="FF0000"/>
        </w:rPr>
        <w:t>波</w:t>
      </w:r>
      <w:r w:rsidR="003C6816">
        <w:rPr>
          <w:rFonts w:hint="eastAsia"/>
          <w:color w:val="FF0000"/>
        </w:rPr>
        <w:t>频率可变</w:t>
      </w:r>
      <w:r w:rsidR="00726991" w:rsidRPr="00FC40AA">
        <w:rPr>
          <w:rFonts w:hint="eastAsia"/>
          <w:color w:val="FF0000"/>
        </w:rPr>
        <w:t>状态</w:t>
      </w:r>
    </w:p>
    <w:p w14:paraId="4140EB64" w14:textId="33FE457E" w:rsidR="004D52D9" w:rsidRDefault="004D52D9" w:rsidP="004D52D9">
      <w:pPr>
        <w:ind w:firstLine="480"/>
      </w:pPr>
      <w:r>
        <w:lastRenderedPageBreak/>
        <w:t xml:space="preserve">    parameter TRIANGLE_AMPLITUDE = 4'b1011;</w:t>
      </w:r>
      <w:r w:rsidR="003C6816" w:rsidRPr="00FC40AA">
        <w:rPr>
          <w:color w:val="FF0000"/>
        </w:rPr>
        <w:t xml:space="preserve"> //</w:t>
      </w:r>
      <w:r w:rsidR="003C6816">
        <w:rPr>
          <w:rFonts w:hint="eastAsia"/>
          <w:color w:val="FF0000"/>
        </w:rPr>
        <w:t>三角</w:t>
      </w:r>
      <w:r w:rsidR="003C6816" w:rsidRPr="00FC40AA">
        <w:rPr>
          <w:rFonts w:hint="eastAsia"/>
          <w:color w:val="FF0000"/>
        </w:rPr>
        <w:t>波</w:t>
      </w:r>
      <w:r w:rsidR="003C6816">
        <w:rPr>
          <w:rFonts w:hint="eastAsia"/>
          <w:color w:val="FF0000"/>
        </w:rPr>
        <w:t>幅值</w:t>
      </w:r>
      <w:r w:rsidR="003C6816">
        <w:rPr>
          <w:rFonts w:hint="eastAsia"/>
          <w:color w:val="FF0000"/>
        </w:rPr>
        <w:t>可变</w:t>
      </w:r>
      <w:r w:rsidR="003C6816" w:rsidRPr="00FC40AA">
        <w:rPr>
          <w:rFonts w:hint="eastAsia"/>
          <w:color w:val="FF0000"/>
        </w:rPr>
        <w:t>状态</w:t>
      </w:r>
    </w:p>
    <w:p w14:paraId="130FBF69" w14:textId="0B2C70B5" w:rsidR="004D52D9" w:rsidRDefault="004D52D9" w:rsidP="003C6816">
      <w:pPr>
        <w:ind w:firstLine="480"/>
        <w:rPr>
          <w:rFonts w:hint="eastAsia"/>
        </w:rPr>
      </w:pPr>
      <w:r>
        <w:t xml:space="preserve">    parameter TRIANGLE_OFFSET = 4'b1100;</w:t>
      </w:r>
      <w:r w:rsidR="003C6816" w:rsidRPr="00FC40AA">
        <w:rPr>
          <w:color w:val="FF0000"/>
        </w:rPr>
        <w:t xml:space="preserve"> //</w:t>
      </w:r>
      <w:r w:rsidR="003C6816">
        <w:rPr>
          <w:rFonts w:hint="eastAsia"/>
          <w:color w:val="FF0000"/>
        </w:rPr>
        <w:t>三角</w:t>
      </w:r>
      <w:r w:rsidR="003C6816" w:rsidRPr="00FC40AA">
        <w:rPr>
          <w:rFonts w:hint="eastAsia"/>
          <w:color w:val="FF0000"/>
        </w:rPr>
        <w:t>波</w:t>
      </w:r>
      <w:r w:rsidR="003C6816">
        <w:rPr>
          <w:rFonts w:hint="eastAsia"/>
          <w:color w:val="FF0000"/>
        </w:rPr>
        <w:t>直流偏移</w:t>
      </w:r>
      <w:r w:rsidR="003C6816">
        <w:rPr>
          <w:rFonts w:hint="eastAsia"/>
          <w:color w:val="FF0000"/>
        </w:rPr>
        <w:t>可变</w:t>
      </w:r>
      <w:r w:rsidR="003C6816" w:rsidRPr="00FC40AA">
        <w:rPr>
          <w:rFonts w:hint="eastAsia"/>
          <w:color w:val="FF0000"/>
        </w:rPr>
        <w:t>状态</w:t>
      </w:r>
    </w:p>
    <w:p w14:paraId="5E2ECA3A" w14:textId="14EC55CA" w:rsidR="004D52D9" w:rsidRDefault="004D52D9" w:rsidP="004D52D9">
      <w:pPr>
        <w:ind w:firstLine="480"/>
      </w:pPr>
      <w:r>
        <w:t xml:space="preserve">    reg [3:0] cstate    = 4'b0000;</w:t>
      </w:r>
      <w:r w:rsidR="003C6816" w:rsidRPr="003C6816">
        <w:rPr>
          <w:color w:val="FF0000"/>
        </w:rPr>
        <w:t xml:space="preserve"> //</w:t>
      </w:r>
      <w:r w:rsidR="003C6816" w:rsidRPr="003C6816">
        <w:rPr>
          <w:rFonts w:hint="eastAsia"/>
          <w:color w:val="FF0000"/>
        </w:rPr>
        <w:t>现态寄存器</w:t>
      </w:r>
    </w:p>
    <w:p w14:paraId="4410FDEB" w14:textId="3F9857AF" w:rsidR="004D52D9" w:rsidRDefault="004D52D9" w:rsidP="004D52D9">
      <w:pPr>
        <w:ind w:firstLine="480"/>
        <w:rPr>
          <w:color w:val="FF0000"/>
        </w:rPr>
      </w:pPr>
      <w:r>
        <w:t xml:space="preserve">    reg [3:0] nstate    = 4'b0000;</w:t>
      </w:r>
      <w:r w:rsidR="003C6816" w:rsidRPr="003C6816">
        <w:rPr>
          <w:color w:val="FF0000"/>
        </w:rPr>
        <w:t xml:space="preserve"> //</w:t>
      </w:r>
      <w:r w:rsidR="003C6816" w:rsidRPr="003C6816">
        <w:rPr>
          <w:rFonts w:hint="eastAsia"/>
          <w:color w:val="FF0000"/>
        </w:rPr>
        <w:t>次态寄存器</w:t>
      </w:r>
    </w:p>
    <w:p w14:paraId="5268B7B4" w14:textId="2237DCD3" w:rsidR="00B35CF8" w:rsidRDefault="00B35CF8" w:rsidP="004D52D9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使用三段式状态机描述方法</w:t>
      </w:r>
    </w:p>
    <w:p w14:paraId="1F25F274" w14:textId="439BF06A" w:rsidR="000B1F90" w:rsidRDefault="000B1F90" w:rsidP="004D52D9">
      <w:pPr>
        <w:ind w:firstLine="480"/>
        <w:rPr>
          <w:rFonts w:hint="eastAsia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cs</w:t>
      </w:r>
      <w:r>
        <w:rPr>
          <w:color w:val="FF0000"/>
        </w:rPr>
        <w:t>tate:</w:t>
      </w:r>
      <w:r>
        <w:rPr>
          <w:rFonts w:hint="eastAsia"/>
          <w:color w:val="FF0000"/>
        </w:rPr>
        <w:t>第一段描述现态</w:t>
      </w:r>
    </w:p>
    <w:p w14:paraId="5AE9FAF5" w14:textId="77777777" w:rsidR="004D52D9" w:rsidRDefault="004D52D9" w:rsidP="004D52D9">
      <w:pPr>
        <w:ind w:firstLine="480"/>
      </w:pPr>
      <w:r>
        <w:t xml:space="preserve">    always@(posedge clk,negedge rst_n)</w:t>
      </w:r>
    </w:p>
    <w:p w14:paraId="5D4D79FF" w14:textId="77777777" w:rsidR="004D52D9" w:rsidRDefault="004D52D9" w:rsidP="004D52D9">
      <w:pPr>
        <w:ind w:firstLine="480"/>
      </w:pPr>
      <w:r>
        <w:t xml:space="preserve">        if (!rst_n) cstate &lt;= SQUARE;</w:t>
      </w:r>
    </w:p>
    <w:p w14:paraId="004E022F" w14:textId="1421EF06" w:rsidR="004D52D9" w:rsidRDefault="004D52D9" w:rsidP="004D52D9">
      <w:pPr>
        <w:ind w:firstLine="480"/>
      </w:pPr>
      <w:r>
        <w:t xml:space="preserve">        else cstate &lt;= nstate;</w:t>
      </w:r>
    </w:p>
    <w:p w14:paraId="74DB78B7" w14:textId="79C7EF67" w:rsidR="00013B83" w:rsidRPr="00013B83" w:rsidRDefault="00013B83" w:rsidP="004D52D9">
      <w:pPr>
        <w:ind w:firstLine="480"/>
        <w:rPr>
          <w:color w:val="FF0000"/>
        </w:rPr>
      </w:pPr>
      <w:r w:rsidRPr="00013B83">
        <w:rPr>
          <w:rFonts w:hint="eastAsia"/>
          <w:color w:val="FF0000"/>
        </w:rPr>
        <w:t>/</w:t>
      </w:r>
      <w:r w:rsidRPr="00013B83">
        <w:rPr>
          <w:color w:val="FF0000"/>
        </w:rPr>
        <w:t>/</w:t>
      </w:r>
      <w:r w:rsidRPr="00013B83">
        <w:rPr>
          <w:rFonts w:hint="eastAsia"/>
          <w:color w:val="FF0000"/>
        </w:rPr>
        <w:t>nstate:</w:t>
      </w:r>
      <w:r w:rsidRPr="00013B83">
        <w:rPr>
          <w:rFonts w:hint="eastAsia"/>
          <w:color w:val="FF0000"/>
        </w:rPr>
        <w:t>第二段描述次态</w:t>
      </w:r>
    </w:p>
    <w:p w14:paraId="4BB670AF" w14:textId="77777777" w:rsidR="004D52D9" w:rsidRDefault="004D52D9" w:rsidP="004D52D9">
      <w:pPr>
        <w:ind w:firstLine="480"/>
      </w:pPr>
      <w:r>
        <w:t xml:space="preserve">    always@(*)</w:t>
      </w:r>
    </w:p>
    <w:p w14:paraId="310DB87A" w14:textId="77777777" w:rsidR="004D52D9" w:rsidRDefault="004D52D9" w:rsidP="004D52D9">
      <w:pPr>
        <w:ind w:firstLine="480"/>
      </w:pPr>
      <w:r>
        <w:t xml:space="preserve">        if (!rst_n)</w:t>
      </w:r>
    </w:p>
    <w:p w14:paraId="766AEC72" w14:textId="77777777" w:rsidR="004D52D9" w:rsidRDefault="004D52D9" w:rsidP="004D52D9">
      <w:pPr>
        <w:ind w:firstLine="480"/>
      </w:pPr>
      <w:r>
        <w:t xml:space="preserve">            nstate = SQUARE;</w:t>
      </w:r>
    </w:p>
    <w:p w14:paraId="7EFDC03B" w14:textId="77777777" w:rsidR="004D52D9" w:rsidRDefault="004D52D9" w:rsidP="004D52D9">
      <w:pPr>
        <w:ind w:firstLine="480"/>
      </w:pPr>
      <w:r>
        <w:t xml:space="preserve">        else</w:t>
      </w:r>
    </w:p>
    <w:p w14:paraId="67C48A26" w14:textId="588B8EB0" w:rsidR="004D52D9" w:rsidRDefault="004D52D9" w:rsidP="004D52D9">
      <w:pPr>
        <w:ind w:firstLine="480"/>
      </w:pPr>
      <w:r>
        <w:t xml:space="preserve">            case (cstate)</w:t>
      </w:r>
    </w:p>
    <w:p w14:paraId="7CEDE55A" w14:textId="004EBAEE" w:rsidR="00365F2B" w:rsidRPr="00365F2B" w:rsidRDefault="00365F2B" w:rsidP="004D52D9">
      <w:pPr>
        <w:ind w:firstLine="480"/>
        <w:rPr>
          <w:color w:val="FF0000"/>
        </w:rPr>
      </w:pPr>
      <w:r w:rsidRPr="00365F2B">
        <w:rPr>
          <w:rFonts w:hint="eastAsia"/>
          <w:color w:val="FF0000"/>
        </w:rPr>
        <w:t>/</w:t>
      </w:r>
      <w:r w:rsidRPr="00365F2B">
        <w:rPr>
          <w:color w:val="FF0000"/>
        </w:rPr>
        <w:t>/</w:t>
      </w:r>
      <w:r w:rsidRPr="00365F2B">
        <w:rPr>
          <w:rFonts w:hint="eastAsia"/>
          <w:color w:val="FF0000"/>
        </w:rPr>
        <w:t>方波状态</w:t>
      </w:r>
    </w:p>
    <w:p w14:paraId="79F4B13D" w14:textId="77777777" w:rsidR="004D52D9" w:rsidRDefault="004D52D9" w:rsidP="004D52D9">
      <w:pPr>
        <w:ind w:firstLine="480"/>
      </w:pPr>
      <w:r>
        <w:t xml:space="preserve">                SQUARE:</w:t>
      </w:r>
    </w:p>
    <w:p w14:paraId="3B405E68" w14:textId="77777777" w:rsidR="004D52D9" w:rsidRDefault="004D52D9" w:rsidP="004D52D9">
      <w:pPr>
        <w:ind w:firstLine="480"/>
      </w:pPr>
      <w:r>
        <w:t xml:space="preserve">                if (get_key_wave == 1) nstate = SINE;</w:t>
      </w:r>
    </w:p>
    <w:p w14:paraId="2F728F54" w14:textId="7911601A" w:rsidR="004D52D9" w:rsidRDefault="004D52D9" w:rsidP="004D52D9">
      <w:pPr>
        <w:ind w:firstLine="480"/>
      </w:pPr>
      <w:r>
        <w:t xml:space="preserve">                else if(get_key_frequence == 1) nstate = SQUARE_FREQUENCE;</w:t>
      </w:r>
    </w:p>
    <w:p w14:paraId="58F1514C" w14:textId="77777777" w:rsidR="004D52D9" w:rsidRDefault="004D52D9" w:rsidP="004D52D9">
      <w:pPr>
        <w:ind w:firstLine="480"/>
      </w:pPr>
      <w:r>
        <w:t xml:space="preserve">                else if (get_key_amplitude == 1) nstate = SQUARE_AMPLITUDE;</w:t>
      </w:r>
    </w:p>
    <w:p w14:paraId="3CC8AAE6" w14:textId="77777777" w:rsidR="004D52D9" w:rsidRDefault="004D52D9" w:rsidP="004D52D9">
      <w:pPr>
        <w:ind w:firstLine="480"/>
      </w:pPr>
      <w:r>
        <w:t xml:space="preserve">                else if (get_key_offset == 1) nstate = SQUARE_OFFSET;</w:t>
      </w:r>
    </w:p>
    <w:p w14:paraId="79510EAC" w14:textId="77777777" w:rsidR="004D52D9" w:rsidRDefault="004D52D9" w:rsidP="004D52D9">
      <w:pPr>
        <w:ind w:firstLine="480"/>
      </w:pPr>
      <w:r>
        <w:t xml:space="preserve">                else if (get_key_duty == 1) nstate = SQUARE_DUTY;</w:t>
      </w:r>
    </w:p>
    <w:p w14:paraId="35ACC383" w14:textId="77777777" w:rsidR="004D52D9" w:rsidRDefault="004D52D9" w:rsidP="004D52D9">
      <w:pPr>
        <w:ind w:firstLine="480"/>
      </w:pPr>
      <w:r>
        <w:t xml:space="preserve">                else nstate = SQUARE;</w:t>
      </w:r>
    </w:p>
    <w:p w14:paraId="3FD54923" w14:textId="77777777" w:rsidR="004D52D9" w:rsidRDefault="004D52D9" w:rsidP="004D52D9">
      <w:pPr>
        <w:ind w:firstLine="480"/>
      </w:pPr>
      <w:r>
        <w:t xml:space="preserve">                SQUARE_FREQUENCE:</w:t>
      </w:r>
    </w:p>
    <w:p w14:paraId="7463A7AB" w14:textId="77777777" w:rsidR="004D52D9" w:rsidRDefault="004D52D9" w:rsidP="004D52D9">
      <w:pPr>
        <w:ind w:firstLine="480"/>
      </w:pPr>
      <w:r>
        <w:t xml:space="preserve">                if (get_key_frequence == 1) nstate = SQUARE;</w:t>
      </w:r>
    </w:p>
    <w:p w14:paraId="2E2430CD" w14:textId="77777777" w:rsidR="004D52D9" w:rsidRDefault="004D52D9" w:rsidP="004D52D9">
      <w:pPr>
        <w:ind w:firstLine="480"/>
      </w:pPr>
      <w:r>
        <w:t xml:space="preserve">                else nstate = SQUARE_FREQUENCE;</w:t>
      </w:r>
    </w:p>
    <w:p w14:paraId="30816A9E" w14:textId="77777777" w:rsidR="004D52D9" w:rsidRDefault="004D52D9" w:rsidP="004D52D9">
      <w:pPr>
        <w:ind w:firstLine="480"/>
      </w:pPr>
      <w:r>
        <w:t xml:space="preserve">                SQUARE_AMPLITUDE:</w:t>
      </w:r>
    </w:p>
    <w:p w14:paraId="6FE40E54" w14:textId="77777777" w:rsidR="004D52D9" w:rsidRDefault="004D52D9" w:rsidP="004D52D9">
      <w:pPr>
        <w:ind w:firstLine="480"/>
      </w:pPr>
      <w:r>
        <w:t xml:space="preserve">                if (get_key_amplitude == 1) nstate = SQUARE;</w:t>
      </w:r>
    </w:p>
    <w:p w14:paraId="1B06B20A" w14:textId="77777777" w:rsidR="004D52D9" w:rsidRDefault="004D52D9" w:rsidP="004D52D9">
      <w:pPr>
        <w:ind w:firstLine="480"/>
      </w:pPr>
      <w:r>
        <w:t xml:space="preserve">                else nstate = SQUARE_AMPLITUDE;</w:t>
      </w:r>
    </w:p>
    <w:p w14:paraId="6AE8F77B" w14:textId="77777777" w:rsidR="004D52D9" w:rsidRDefault="004D52D9" w:rsidP="004D52D9">
      <w:pPr>
        <w:ind w:firstLine="480"/>
      </w:pPr>
      <w:r>
        <w:t xml:space="preserve">                SQUARE_OFFSET:</w:t>
      </w:r>
    </w:p>
    <w:p w14:paraId="066B1F53" w14:textId="77777777" w:rsidR="004D52D9" w:rsidRDefault="004D52D9" w:rsidP="004D52D9">
      <w:pPr>
        <w:ind w:firstLine="480"/>
      </w:pPr>
      <w:r>
        <w:t xml:space="preserve">                if (get_key_offset == 1) nstate = SQUARE;</w:t>
      </w:r>
    </w:p>
    <w:p w14:paraId="569D6D85" w14:textId="77777777" w:rsidR="004D52D9" w:rsidRDefault="004D52D9" w:rsidP="004D52D9">
      <w:pPr>
        <w:ind w:firstLine="480"/>
      </w:pPr>
      <w:r>
        <w:t xml:space="preserve">                else nstate = SQUARE_OFFSET;</w:t>
      </w:r>
    </w:p>
    <w:p w14:paraId="649C0C39" w14:textId="77777777" w:rsidR="004D52D9" w:rsidRDefault="004D52D9" w:rsidP="004D52D9">
      <w:pPr>
        <w:ind w:firstLine="480"/>
      </w:pPr>
      <w:r>
        <w:t xml:space="preserve">                SQUARE_DUTY:</w:t>
      </w:r>
    </w:p>
    <w:p w14:paraId="518DD779" w14:textId="77777777" w:rsidR="004D52D9" w:rsidRDefault="004D52D9" w:rsidP="004D52D9">
      <w:pPr>
        <w:ind w:firstLine="480"/>
      </w:pPr>
      <w:r>
        <w:t xml:space="preserve">                if (get_key_duty == 1) nstate = SQUARE;</w:t>
      </w:r>
    </w:p>
    <w:p w14:paraId="499024F5" w14:textId="77777777" w:rsidR="004D52D9" w:rsidRDefault="004D52D9" w:rsidP="004D52D9">
      <w:pPr>
        <w:ind w:firstLine="480"/>
      </w:pPr>
      <w:r>
        <w:t xml:space="preserve">                else nstate = SQUARE_DUTY;</w:t>
      </w:r>
    </w:p>
    <w:p w14:paraId="39E6A957" w14:textId="6B9D24D7" w:rsidR="004D52D9" w:rsidRPr="00365F2B" w:rsidRDefault="00365F2B" w:rsidP="004D52D9">
      <w:pPr>
        <w:ind w:firstLine="480"/>
        <w:rPr>
          <w:color w:val="FF0000"/>
        </w:rPr>
      </w:pPr>
      <w:r w:rsidRPr="00365F2B">
        <w:rPr>
          <w:rFonts w:hint="eastAsia"/>
          <w:color w:val="FF0000"/>
        </w:rPr>
        <w:t>/</w:t>
      </w:r>
      <w:r w:rsidRPr="00365F2B">
        <w:rPr>
          <w:color w:val="FF0000"/>
        </w:rPr>
        <w:t>/</w:t>
      </w:r>
      <w:r w:rsidRPr="00365F2B">
        <w:rPr>
          <w:rFonts w:hint="eastAsia"/>
          <w:color w:val="FF0000"/>
        </w:rPr>
        <w:t>正弦波状态</w:t>
      </w:r>
    </w:p>
    <w:p w14:paraId="60FB3C61" w14:textId="77777777" w:rsidR="004D52D9" w:rsidRDefault="004D52D9" w:rsidP="004D52D9">
      <w:pPr>
        <w:ind w:firstLine="480"/>
      </w:pPr>
      <w:r>
        <w:t xml:space="preserve">                SINE:</w:t>
      </w:r>
    </w:p>
    <w:p w14:paraId="214843E9" w14:textId="77777777" w:rsidR="004D52D9" w:rsidRDefault="004D52D9" w:rsidP="004D52D9">
      <w:pPr>
        <w:ind w:firstLine="480"/>
      </w:pPr>
      <w:r>
        <w:t xml:space="preserve">                if (get_key_wave == 1) nstate = TRIANGLE;</w:t>
      </w:r>
    </w:p>
    <w:p w14:paraId="6C61FFFC" w14:textId="77777777" w:rsidR="004D52D9" w:rsidRDefault="004D52D9" w:rsidP="004D52D9">
      <w:pPr>
        <w:ind w:firstLine="480"/>
      </w:pPr>
      <w:r>
        <w:t xml:space="preserve">                else if (get_key_frequence == 1) nstate = SINE_FREQUENCE;</w:t>
      </w:r>
    </w:p>
    <w:p w14:paraId="06A6452F" w14:textId="77777777" w:rsidR="004D52D9" w:rsidRDefault="004D52D9" w:rsidP="004D52D9">
      <w:pPr>
        <w:ind w:firstLine="480"/>
      </w:pPr>
      <w:r>
        <w:t xml:space="preserve">                else if (get_key_amplitude == 1) nstate = SINE_AMPLITUDE;</w:t>
      </w:r>
    </w:p>
    <w:p w14:paraId="33B8DF70" w14:textId="77777777" w:rsidR="004D52D9" w:rsidRDefault="004D52D9" w:rsidP="004D52D9">
      <w:pPr>
        <w:ind w:firstLine="480"/>
      </w:pPr>
      <w:r>
        <w:lastRenderedPageBreak/>
        <w:t xml:space="preserve">                else if (get_key_offset == 1) nstate = SINE_OFFSET;</w:t>
      </w:r>
    </w:p>
    <w:p w14:paraId="56608A7A" w14:textId="77777777" w:rsidR="004D52D9" w:rsidRDefault="004D52D9" w:rsidP="004D52D9">
      <w:pPr>
        <w:ind w:firstLine="480"/>
      </w:pPr>
      <w:r>
        <w:t xml:space="preserve">                else nstate = SINE;</w:t>
      </w:r>
    </w:p>
    <w:p w14:paraId="50AD4C67" w14:textId="77777777" w:rsidR="004D52D9" w:rsidRDefault="004D52D9" w:rsidP="004D52D9">
      <w:pPr>
        <w:ind w:firstLine="480"/>
      </w:pPr>
      <w:r>
        <w:t xml:space="preserve">                SINE_FREQUENCE:</w:t>
      </w:r>
    </w:p>
    <w:p w14:paraId="2358DC58" w14:textId="77777777" w:rsidR="004D52D9" w:rsidRDefault="004D52D9" w:rsidP="004D52D9">
      <w:pPr>
        <w:ind w:firstLine="480"/>
      </w:pPr>
      <w:r>
        <w:t xml:space="preserve">                if (get_key_frequence == 1) nstate = SINE;</w:t>
      </w:r>
    </w:p>
    <w:p w14:paraId="2309D60A" w14:textId="77777777" w:rsidR="004D52D9" w:rsidRDefault="004D52D9" w:rsidP="004D52D9">
      <w:pPr>
        <w:ind w:firstLine="480"/>
      </w:pPr>
      <w:r>
        <w:t xml:space="preserve">                else nstate = SINE_FREQUENCE;</w:t>
      </w:r>
    </w:p>
    <w:p w14:paraId="7EF1FDC2" w14:textId="77777777" w:rsidR="004D52D9" w:rsidRDefault="004D52D9" w:rsidP="004D52D9">
      <w:pPr>
        <w:ind w:firstLine="480"/>
      </w:pPr>
      <w:r>
        <w:t xml:space="preserve">                SINE_AMPLITUDE:</w:t>
      </w:r>
    </w:p>
    <w:p w14:paraId="24A0EAAC" w14:textId="77777777" w:rsidR="004D52D9" w:rsidRDefault="004D52D9" w:rsidP="004D52D9">
      <w:pPr>
        <w:ind w:firstLine="480"/>
      </w:pPr>
      <w:r>
        <w:t xml:space="preserve">                if (get_key_amplitude == 1) nstate = SINE;</w:t>
      </w:r>
    </w:p>
    <w:p w14:paraId="4C57913D" w14:textId="77777777" w:rsidR="004D52D9" w:rsidRDefault="004D52D9" w:rsidP="004D52D9">
      <w:pPr>
        <w:ind w:firstLine="480"/>
      </w:pPr>
      <w:r>
        <w:t xml:space="preserve">                else nstate = SINE_AMPLITUDE;</w:t>
      </w:r>
    </w:p>
    <w:p w14:paraId="566BB94F" w14:textId="77777777" w:rsidR="004D52D9" w:rsidRDefault="004D52D9" w:rsidP="004D52D9">
      <w:pPr>
        <w:ind w:firstLine="480"/>
      </w:pPr>
      <w:r>
        <w:t xml:space="preserve">                SINE_OFFSET:</w:t>
      </w:r>
    </w:p>
    <w:p w14:paraId="7DB0F7F8" w14:textId="77777777" w:rsidR="004D52D9" w:rsidRDefault="004D52D9" w:rsidP="004D52D9">
      <w:pPr>
        <w:ind w:firstLine="480"/>
      </w:pPr>
      <w:r>
        <w:t xml:space="preserve">                if (get_key_offset == 1) nstate = SINE;</w:t>
      </w:r>
    </w:p>
    <w:p w14:paraId="0925D0FF" w14:textId="77777777" w:rsidR="004D52D9" w:rsidRDefault="004D52D9" w:rsidP="004D52D9">
      <w:pPr>
        <w:ind w:firstLine="480"/>
      </w:pPr>
      <w:r>
        <w:t xml:space="preserve">                else nstate = SINE_OFFSET;               </w:t>
      </w:r>
    </w:p>
    <w:p w14:paraId="0ACF6955" w14:textId="00C0A9B9" w:rsidR="004D52D9" w:rsidRPr="00365F2B" w:rsidRDefault="00365F2B" w:rsidP="004D52D9">
      <w:pPr>
        <w:ind w:firstLine="480"/>
        <w:rPr>
          <w:color w:val="FF0000"/>
        </w:rPr>
      </w:pPr>
      <w:r w:rsidRPr="00365F2B">
        <w:rPr>
          <w:rFonts w:hint="eastAsia"/>
          <w:color w:val="FF0000"/>
        </w:rPr>
        <w:t>/</w:t>
      </w:r>
      <w:r w:rsidRPr="00365F2B">
        <w:rPr>
          <w:color w:val="FF0000"/>
        </w:rPr>
        <w:t>/</w:t>
      </w:r>
      <w:r w:rsidRPr="00365F2B">
        <w:rPr>
          <w:rFonts w:hint="eastAsia"/>
          <w:color w:val="FF0000"/>
        </w:rPr>
        <w:t>三角波状态</w:t>
      </w:r>
    </w:p>
    <w:p w14:paraId="5208992D" w14:textId="77777777" w:rsidR="004D52D9" w:rsidRDefault="004D52D9" w:rsidP="004D52D9">
      <w:pPr>
        <w:ind w:firstLine="480"/>
      </w:pPr>
      <w:r>
        <w:t xml:space="preserve">                TRIANGLE:</w:t>
      </w:r>
    </w:p>
    <w:p w14:paraId="2EE92F23" w14:textId="77777777" w:rsidR="004D52D9" w:rsidRDefault="004D52D9" w:rsidP="004D52D9">
      <w:pPr>
        <w:ind w:firstLine="480"/>
      </w:pPr>
      <w:r>
        <w:t xml:space="preserve">                if (get_key_wave == 1) nstate = SQUARE;</w:t>
      </w:r>
    </w:p>
    <w:p w14:paraId="42C218BF" w14:textId="0CC1A6E3" w:rsidR="004D52D9" w:rsidRDefault="004D52D9" w:rsidP="004D52D9">
      <w:pPr>
        <w:ind w:firstLine="480"/>
      </w:pPr>
      <w:r>
        <w:t xml:space="preserve">                else if(get_key_frequence==1)nstate= TRIANGLE_FREQUENCE;</w:t>
      </w:r>
    </w:p>
    <w:p w14:paraId="2B3C38B8" w14:textId="4A44CFB3" w:rsidR="004D52D9" w:rsidRDefault="004D52D9" w:rsidP="004D52D9">
      <w:pPr>
        <w:ind w:firstLine="480"/>
      </w:pPr>
      <w:r>
        <w:t xml:space="preserve">                else if(get_key_amplitude==1)nstate = TRIANGLE_AMPLITUDE;</w:t>
      </w:r>
    </w:p>
    <w:p w14:paraId="4058C2CF" w14:textId="77777777" w:rsidR="004D52D9" w:rsidRDefault="004D52D9" w:rsidP="004D52D9">
      <w:pPr>
        <w:ind w:firstLine="480"/>
      </w:pPr>
      <w:r>
        <w:t xml:space="preserve">                else if (get_key_offset == 1) nstate = TRIANGLE_OFFSET;</w:t>
      </w:r>
    </w:p>
    <w:p w14:paraId="2836627B" w14:textId="77777777" w:rsidR="004D52D9" w:rsidRDefault="004D52D9" w:rsidP="004D52D9">
      <w:pPr>
        <w:ind w:firstLine="480"/>
      </w:pPr>
      <w:r>
        <w:t xml:space="preserve">                else nstate = TRIANGLE;</w:t>
      </w:r>
    </w:p>
    <w:p w14:paraId="496CD602" w14:textId="77777777" w:rsidR="004D52D9" w:rsidRDefault="004D52D9" w:rsidP="004D52D9">
      <w:pPr>
        <w:ind w:firstLine="480"/>
      </w:pPr>
      <w:r>
        <w:t xml:space="preserve">                TRIANGLE_FREQUENCE:</w:t>
      </w:r>
    </w:p>
    <w:p w14:paraId="6F5AF5F2" w14:textId="77777777" w:rsidR="004D52D9" w:rsidRDefault="004D52D9" w:rsidP="004D52D9">
      <w:pPr>
        <w:ind w:firstLine="480"/>
      </w:pPr>
      <w:r>
        <w:t xml:space="preserve">                if (get_key_frequence == 1) nstate = TRIANGLE;</w:t>
      </w:r>
    </w:p>
    <w:p w14:paraId="0F9A4259" w14:textId="77777777" w:rsidR="004D52D9" w:rsidRDefault="004D52D9" w:rsidP="004D52D9">
      <w:pPr>
        <w:ind w:firstLine="480"/>
      </w:pPr>
      <w:r>
        <w:t xml:space="preserve">                else nstate = TRIANGLE_FREQUENCE;</w:t>
      </w:r>
    </w:p>
    <w:p w14:paraId="32366937" w14:textId="77777777" w:rsidR="004D52D9" w:rsidRDefault="004D52D9" w:rsidP="004D52D9">
      <w:pPr>
        <w:ind w:firstLine="480"/>
      </w:pPr>
      <w:r>
        <w:t xml:space="preserve">                TRIANGLE_AMPLITUDE:</w:t>
      </w:r>
    </w:p>
    <w:p w14:paraId="6C6F4176" w14:textId="77777777" w:rsidR="004D52D9" w:rsidRDefault="004D52D9" w:rsidP="004D52D9">
      <w:pPr>
        <w:ind w:firstLine="480"/>
      </w:pPr>
      <w:r>
        <w:t xml:space="preserve">                if (get_key_amplitude == 1) nstate = TRIANGLE;</w:t>
      </w:r>
    </w:p>
    <w:p w14:paraId="032F4DF2" w14:textId="77777777" w:rsidR="004D52D9" w:rsidRDefault="004D52D9" w:rsidP="004D52D9">
      <w:pPr>
        <w:ind w:firstLine="480"/>
      </w:pPr>
      <w:r>
        <w:t xml:space="preserve">                else nstate = TRIANGLE_AMPLITUDE;</w:t>
      </w:r>
    </w:p>
    <w:p w14:paraId="48CDFCFA" w14:textId="77777777" w:rsidR="004D52D9" w:rsidRDefault="004D52D9" w:rsidP="004D52D9">
      <w:pPr>
        <w:ind w:firstLine="480"/>
      </w:pPr>
      <w:r>
        <w:t xml:space="preserve">                TRIANGLE_OFFSET:</w:t>
      </w:r>
    </w:p>
    <w:p w14:paraId="216EE847" w14:textId="77777777" w:rsidR="004D52D9" w:rsidRDefault="004D52D9" w:rsidP="004D52D9">
      <w:pPr>
        <w:ind w:firstLine="480"/>
      </w:pPr>
      <w:r>
        <w:t xml:space="preserve">                if (get_key_offset == 1) nstate = TRIANGLE;</w:t>
      </w:r>
    </w:p>
    <w:p w14:paraId="36D1B406" w14:textId="77777777" w:rsidR="004D52D9" w:rsidRDefault="004D52D9" w:rsidP="004D52D9">
      <w:pPr>
        <w:ind w:firstLine="480"/>
      </w:pPr>
      <w:r>
        <w:t xml:space="preserve">                else nstate = TRIANGLE_OFFSET;              </w:t>
      </w:r>
    </w:p>
    <w:p w14:paraId="22AC1EC4" w14:textId="77777777" w:rsidR="004D52D9" w:rsidRDefault="004D52D9" w:rsidP="004D52D9">
      <w:pPr>
        <w:ind w:firstLine="480"/>
      </w:pPr>
      <w:r>
        <w:t xml:space="preserve">                default: nstate = SQUARE;</w:t>
      </w:r>
    </w:p>
    <w:p w14:paraId="4025081D" w14:textId="26F3E117" w:rsidR="004D52D9" w:rsidRDefault="004D52D9" w:rsidP="004D52D9">
      <w:pPr>
        <w:ind w:firstLine="480"/>
      </w:pPr>
      <w:r>
        <w:t xml:space="preserve">            endcase</w:t>
      </w:r>
    </w:p>
    <w:p w14:paraId="750EED3E" w14:textId="3C927F93" w:rsidR="00B35CF8" w:rsidRPr="00B35CF8" w:rsidRDefault="00B35CF8" w:rsidP="004D52D9">
      <w:pPr>
        <w:ind w:firstLine="480"/>
        <w:rPr>
          <w:rFonts w:hint="eastAsia"/>
          <w:color w:val="FF0000"/>
        </w:rPr>
      </w:pPr>
      <w:r w:rsidRPr="00B35CF8">
        <w:rPr>
          <w:rFonts w:hint="eastAsia"/>
          <w:color w:val="FF0000"/>
        </w:rPr>
        <w:t>/</w:t>
      </w:r>
      <w:r w:rsidRPr="00B35CF8">
        <w:rPr>
          <w:color w:val="FF0000"/>
        </w:rPr>
        <w:t>/</w:t>
      </w:r>
      <w:r w:rsidRPr="00B35CF8">
        <w:rPr>
          <w:rFonts w:hint="eastAsia"/>
          <w:color w:val="FF0000"/>
        </w:rPr>
        <w:t>第三段：描述输出</w:t>
      </w:r>
    </w:p>
    <w:p w14:paraId="67B5223D" w14:textId="77777777" w:rsidR="004D52D9" w:rsidRDefault="004D52D9" w:rsidP="004D52D9">
      <w:pPr>
        <w:ind w:firstLine="480"/>
      </w:pPr>
      <w:r>
        <w:t xml:space="preserve">    always@(posedge clk,negedge rst_n)</w:t>
      </w:r>
    </w:p>
    <w:p w14:paraId="2AEF78F8" w14:textId="77777777" w:rsidR="004D52D9" w:rsidRDefault="004D52D9" w:rsidP="004D52D9">
      <w:pPr>
        <w:ind w:firstLine="480"/>
      </w:pPr>
      <w:r>
        <w:t xml:space="preserve">        if (!rst_n)</w:t>
      </w:r>
    </w:p>
    <w:p w14:paraId="400090C5" w14:textId="77777777" w:rsidR="004D52D9" w:rsidRDefault="004D52D9" w:rsidP="004D52D9">
      <w:pPr>
        <w:ind w:firstLine="480"/>
      </w:pPr>
      <w:r>
        <w:t xml:space="preserve">        begin</w:t>
      </w:r>
    </w:p>
    <w:p w14:paraId="70BEA4C3" w14:textId="77777777" w:rsidR="004D52D9" w:rsidRDefault="004D52D9" w:rsidP="004D52D9">
      <w:pPr>
        <w:ind w:firstLine="480"/>
      </w:pPr>
      <w:r>
        <w:t xml:space="preserve">            square     &lt;= 1'b1;</w:t>
      </w:r>
    </w:p>
    <w:p w14:paraId="5CC3CCD1" w14:textId="77777777" w:rsidR="004D52D9" w:rsidRDefault="004D52D9" w:rsidP="004D52D9">
      <w:pPr>
        <w:ind w:firstLine="480"/>
      </w:pPr>
      <w:r>
        <w:t xml:space="preserve">            sine       &lt;= 1'b0;</w:t>
      </w:r>
    </w:p>
    <w:p w14:paraId="5E95510E" w14:textId="77777777" w:rsidR="004D52D9" w:rsidRDefault="004D52D9" w:rsidP="004D52D9">
      <w:pPr>
        <w:ind w:firstLine="480"/>
      </w:pPr>
      <w:r>
        <w:t xml:space="preserve">            triangle   &lt;= 1'b0;</w:t>
      </w:r>
    </w:p>
    <w:p w14:paraId="21536BD7" w14:textId="77777777" w:rsidR="004D52D9" w:rsidRDefault="004D52D9" w:rsidP="004D52D9">
      <w:pPr>
        <w:ind w:firstLine="480"/>
      </w:pPr>
      <w:r>
        <w:t xml:space="preserve">            frequence  &lt;= 1'b0;</w:t>
      </w:r>
    </w:p>
    <w:p w14:paraId="185CE436" w14:textId="77777777" w:rsidR="004D52D9" w:rsidRDefault="004D52D9" w:rsidP="004D52D9">
      <w:pPr>
        <w:ind w:firstLine="480"/>
      </w:pPr>
      <w:r>
        <w:t xml:space="preserve">            offset     &lt;= 1'b0;</w:t>
      </w:r>
    </w:p>
    <w:p w14:paraId="3EAB9B92" w14:textId="77777777" w:rsidR="004D52D9" w:rsidRDefault="004D52D9" w:rsidP="004D52D9">
      <w:pPr>
        <w:ind w:firstLine="480"/>
      </w:pPr>
      <w:r>
        <w:t xml:space="preserve">            amplitude  &lt;= 1'b0;</w:t>
      </w:r>
    </w:p>
    <w:p w14:paraId="587C1378" w14:textId="77777777" w:rsidR="004D52D9" w:rsidRDefault="004D52D9" w:rsidP="004D52D9">
      <w:pPr>
        <w:ind w:firstLine="480"/>
      </w:pPr>
      <w:r>
        <w:t xml:space="preserve">            duty       &lt;= 1'b0; </w:t>
      </w:r>
    </w:p>
    <w:p w14:paraId="2B03BDDC" w14:textId="77777777" w:rsidR="004D52D9" w:rsidRDefault="004D52D9" w:rsidP="004D52D9">
      <w:pPr>
        <w:ind w:firstLine="480"/>
      </w:pPr>
      <w:r>
        <w:t xml:space="preserve">        end</w:t>
      </w:r>
    </w:p>
    <w:p w14:paraId="49975D8A" w14:textId="77777777" w:rsidR="004D52D9" w:rsidRDefault="004D52D9" w:rsidP="004D52D9">
      <w:pPr>
        <w:ind w:firstLine="480"/>
      </w:pPr>
      <w:r>
        <w:lastRenderedPageBreak/>
        <w:t xml:space="preserve">        else</w:t>
      </w:r>
    </w:p>
    <w:p w14:paraId="4EEC4EF3" w14:textId="77777777" w:rsidR="004D52D9" w:rsidRDefault="004D52D9" w:rsidP="004D52D9">
      <w:pPr>
        <w:ind w:firstLine="480"/>
      </w:pPr>
      <w:r>
        <w:t xml:space="preserve">            case(nstate)</w:t>
      </w:r>
    </w:p>
    <w:p w14:paraId="79DF25AF" w14:textId="77777777" w:rsidR="00960D0F" w:rsidRDefault="004D52D9" w:rsidP="004D52D9">
      <w:pPr>
        <w:ind w:firstLine="480"/>
      </w:pPr>
      <w:r>
        <w:t xml:space="preserve">                SQUARE:</w:t>
      </w:r>
    </w:p>
    <w:p w14:paraId="0287AD9B" w14:textId="77777777" w:rsidR="00960D0F" w:rsidRDefault="004D52D9" w:rsidP="00960D0F">
      <w:pPr>
        <w:ind w:firstLine="480"/>
      </w:pPr>
      <w:r>
        <w:t>begin square &lt;= 1'b1;sine &lt;= 1'b0;triangle &lt;= 1'b0;</w:t>
      </w:r>
    </w:p>
    <w:p w14:paraId="5A9D959F" w14:textId="76D91F03" w:rsidR="004D52D9" w:rsidRDefault="004D52D9" w:rsidP="00960D0F">
      <w:pPr>
        <w:ind w:firstLine="480"/>
      </w:pPr>
      <w:r>
        <w:t>frequence &lt;= 1'b0;offset &lt;= 1'b0;amplitude &lt;= 1'b0; duty &lt;= 1'b0; end</w:t>
      </w:r>
    </w:p>
    <w:p w14:paraId="0F8C89F1" w14:textId="77777777" w:rsidR="00960D0F" w:rsidRDefault="004D52D9" w:rsidP="004D52D9">
      <w:pPr>
        <w:ind w:firstLine="480"/>
      </w:pPr>
      <w:r>
        <w:t xml:space="preserve">                SQUARE_FREQUENCE:</w:t>
      </w:r>
    </w:p>
    <w:p w14:paraId="0B87CF11" w14:textId="77777777" w:rsidR="00177D70" w:rsidRDefault="004D52D9" w:rsidP="004D52D9">
      <w:pPr>
        <w:ind w:firstLine="480"/>
      </w:pPr>
      <w:r>
        <w:t>begin square &lt;= 1'b1;sine &lt;= 1'b0;triangle &lt;= 1'b0;</w:t>
      </w:r>
    </w:p>
    <w:p w14:paraId="6A81CA54" w14:textId="0C614B06" w:rsidR="004D52D9" w:rsidRDefault="004D52D9" w:rsidP="004D52D9">
      <w:pPr>
        <w:ind w:firstLine="480"/>
      </w:pPr>
      <w:r>
        <w:t>frequence &lt;= 1'b1;offset &lt;= 1'b0;amplitude &lt;= 1'b0; duty &lt;= 1'b0; end</w:t>
      </w:r>
    </w:p>
    <w:p w14:paraId="1A67DA09" w14:textId="77777777" w:rsidR="00177D70" w:rsidRDefault="004D52D9" w:rsidP="004D52D9">
      <w:pPr>
        <w:ind w:firstLine="480"/>
      </w:pPr>
      <w:r>
        <w:t xml:space="preserve">                SQUARE_OFFSET:</w:t>
      </w:r>
    </w:p>
    <w:p w14:paraId="34137F9E" w14:textId="77777777" w:rsidR="00177D70" w:rsidRDefault="004D52D9" w:rsidP="004D52D9">
      <w:pPr>
        <w:ind w:firstLine="480"/>
      </w:pPr>
      <w:r>
        <w:t>begin square &lt;= 1'b1;sine &lt;= 1'b0;triangle &lt;= 1'b0;</w:t>
      </w:r>
    </w:p>
    <w:p w14:paraId="103BE2FE" w14:textId="13977295" w:rsidR="004D52D9" w:rsidRDefault="004D52D9" w:rsidP="004D52D9">
      <w:pPr>
        <w:ind w:firstLine="480"/>
      </w:pPr>
      <w:r>
        <w:t>frequence &lt;= 1'b0;offset &lt;= 1'b1;amplitude &lt;= 1'b0; duty &lt;= 1'b0; end</w:t>
      </w:r>
    </w:p>
    <w:p w14:paraId="30604474" w14:textId="77777777" w:rsidR="00177D70" w:rsidRDefault="004D52D9" w:rsidP="004D52D9">
      <w:pPr>
        <w:ind w:firstLine="480"/>
      </w:pPr>
      <w:r>
        <w:t xml:space="preserve">                SQUARE_AMPLITUDE:</w:t>
      </w:r>
    </w:p>
    <w:p w14:paraId="63E9F356" w14:textId="77777777" w:rsidR="00177D70" w:rsidRDefault="004D52D9" w:rsidP="004D52D9">
      <w:pPr>
        <w:ind w:firstLine="480"/>
      </w:pPr>
      <w:r>
        <w:t>begin square &lt;= 1'b1;sine &lt;= 1'b0;triangle &lt;= 1'b0;</w:t>
      </w:r>
    </w:p>
    <w:p w14:paraId="647FE205" w14:textId="5A149D78" w:rsidR="004D52D9" w:rsidRDefault="004D52D9" w:rsidP="004D52D9">
      <w:pPr>
        <w:ind w:firstLine="480"/>
      </w:pPr>
      <w:r>
        <w:t>frequence &lt;= 1'b0;offset &lt;= 1'b0;amplitude &lt;= 1'b1; duty &lt;= 1'b0; end</w:t>
      </w:r>
    </w:p>
    <w:p w14:paraId="1B8EAE2E" w14:textId="77777777" w:rsidR="00177D70" w:rsidRDefault="004D52D9" w:rsidP="004D52D9">
      <w:pPr>
        <w:ind w:firstLine="480"/>
      </w:pPr>
      <w:r>
        <w:t xml:space="preserve">                SQUARE_DUTY:</w:t>
      </w:r>
    </w:p>
    <w:p w14:paraId="736040D1" w14:textId="77777777" w:rsidR="00177D70" w:rsidRDefault="004D52D9" w:rsidP="004D52D9">
      <w:pPr>
        <w:ind w:firstLine="480"/>
      </w:pPr>
      <w:r>
        <w:t>begin square &lt;= 1'b1;sine &lt;= 1'b0;triangle &lt;= 1'b0;</w:t>
      </w:r>
    </w:p>
    <w:p w14:paraId="190EB90E" w14:textId="49844BE4" w:rsidR="004D52D9" w:rsidRDefault="004D52D9" w:rsidP="004D52D9">
      <w:pPr>
        <w:ind w:firstLine="480"/>
      </w:pPr>
      <w:r>
        <w:t>frequence &lt;= 1'b0;offset &lt;= 1'b0;amplitude &lt;= 1'b0; duty &lt;= 1'b1; end</w:t>
      </w:r>
    </w:p>
    <w:p w14:paraId="4553BD5E" w14:textId="77777777" w:rsidR="00177D70" w:rsidRDefault="004D52D9" w:rsidP="004D52D9">
      <w:pPr>
        <w:ind w:firstLine="480"/>
      </w:pPr>
      <w:r>
        <w:t xml:space="preserve">                SINE:</w:t>
      </w:r>
    </w:p>
    <w:p w14:paraId="5A547354" w14:textId="77777777" w:rsidR="00177D70" w:rsidRDefault="004D52D9" w:rsidP="004D52D9">
      <w:pPr>
        <w:ind w:firstLine="480"/>
      </w:pPr>
      <w:r>
        <w:t>begin square &lt;= 1'b0;sine &lt;= 1'b1;triangle &lt;= 1'b0;</w:t>
      </w:r>
    </w:p>
    <w:p w14:paraId="64DDFC64" w14:textId="2DE23693" w:rsidR="004D52D9" w:rsidRDefault="004D52D9" w:rsidP="004D52D9">
      <w:pPr>
        <w:ind w:firstLine="480"/>
      </w:pPr>
      <w:r>
        <w:t>frequence &lt;= 1'b0;offset &lt;= 1'b0;amplitude &lt;= 1'b0; duty &lt;= 1'b0; end</w:t>
      </w:r>
    </w:p>
    <w:p w14:paraId="6F153395" w14:textId="77777777" w:rsidR="00177D70" w:rsidRDefault="004D52D9" w:rsidP="004D52D9">
      <w:pPr>
        <w:ind w:firstLine="480"/>
      </w:pPr>
      <w:r>
        <w:t xml:space="preserve">                SINE_FREQUENCE:</w:t>
      </w:r>
    </w:p>
    <w:p w14:paraId="4AB033F4" w14:textId="77777777" w:rsidR="00177D70" w:rsidRDefault="004D52D9" w:rsidP="004D52D9">
      <w:pPr>
        <w:ind w:firstLine="480"/>
      </w:pPr>
      <w:r>
        <w:t>begin square &lt;= 1'b0;sine &lt;= 1'b1;triangle &lt;= 1'b0;</w:t>
      </w:r>
    </w:p>
    <w:p w14:paraId="33286BE9" w14:textId="138AB0E0" w:rsidR="004D52D9" w:rsidRDefault="004D52D9" w:rsidP="004D52D9">
      <w:pPr>
        <w:ind w:firstLine="480"/>
      </w:pPr>
      <w:r>
        <w:t>frequence &lt;= 1'b1;offset &lt;= 1'b0;amplitude &lt;= 1'b0; duty &lt;= 1'b0; end</w:t>
      </w:r>
    </w:p>
    <w:p w14:paraId="3025E1A6" w14:textId="77777777" w:rsidR="00177D70" w:rsidRDefault="004D52D9" w:rsidP="004D52D9">
      <w:pPr>
        <w:ind w:firstLine="480"/>
      </w:pPr>
      <w:r>
        <w:t xml:space="preserve">                SINE_OFFSET:</w:t>
      </w:r>
    </w:p>
    <w:p w14:paraId="1A6FBBAD" w14:textId="77777777" w:rsidR="00177D70" w:rsidRDefault="004D52D9" w:rsidP="004D52D9">
      <w:pPr>
        <w:ind w:firstLine="480"/>
      </w:pPr>
      <w:r>
        <w:t>begin square &lt;= 1'b0;sine &lt;= 1'b1;triangle &lt;= 1'b0;</w:t>
      </w:r>
    </w:p>
    <w:p w14:paraId="30C08C7B" w14:textId="6DBA2D7B" w:rsidR="004D52D9" w:rsidRDefault="004D52D9" w:rsidP="004D52D9">
      <w:pPr>
        <w:ind w:firstLine="480"/>
      </w:pPr>
      <w:r>
        <w:t>frequence &lt;= 1'b0;offset &lt;= 1'b1;amplitude &lt;= 1'b0; duty &lt;= 1'b0; end</w:t>
      </w:r>
    </w:p>
    <w:p w14:paraId="54C70A52" w14:textId="77777777" w:rsidR="0029471E" w:rsidRDefault="004D52D9" w:rsidP="004D52D9">
      <w:pPr>
        <w:ind w:firstLine="480"/>
      </w:pPr>
      <w:r>
        <w:t xml:space="preserve">                SINE_AMPLITUDE:</w:t>
      </w:r>
    </w:p>
    <w:p w14:paraId="1950F6BB" w14:textId="77777777" w:rsidR="0029471E" w:rsidRDefault="004D52D9" w:rsidP="004D52D9">
      <w:pPr>
        <w:ind w:firstLine="480"/>
      </w:pPr>
      <w:r>
        <w:t>begin square &lt;= 1'b0;sine &lt;= 1'b1;triangle &lt;= 1'b0;</w:t>
      </w:r>
    </w:p>
    <w:p w14:paraId="65DA256B" w14:textId="056BF2DF" w:rsidR="004D52D9" w:rsidRDefault="004D52D9" w:rsidP="004D52D9">
      <w:pPr>
        <w:ind w:firstLine="480"/>
      </w:pPr>
      <w:r>
        <w:t>frequence &lt;= 1'b0;offset &lt;= 1'b0;amplitude &lt;= 1'b1; duty &lt;= 1'b0; end</w:t>
      </w:r>
    </w:p>
    <w:p w14:paraId="2EA362E9" w14:textId="77777777" w:rsidR="0029471E" w:rsidRDefault="004D52D9" w:rsidP="004D52D9">
      <w:pPr>
        <w:ind w:firstLine="480"/>
      </w:pPr>
      <w:r>
        <w:t xml:space="preserve">                TRIANGLE:</w:t>
      </w:r>
    </w:p>
    <w:p w14:paraId="1B2F81B5" w14:textId="77777777" w:rsidR="0029471E" w:rsidRDefault="004D52D9" w:rsidP="004D52D9">
      <w:pPr>
        <w:ind w:firstLine="480"/>
      </w:pPr>
      <w:r>
        <w:t>begin square &lt;= 1'b0;sine &lt;= 1'b0;triangle &lt;= 1'b1;</w:t>
      </w:r>
    </w:p>
    <w:p w14:paraId="7CDA78CC" w14:textId="4A3CD7CC" w:rsidR="004D52D9" w:rsidRDefault="004D52D9" w:rsidP="004D52D9">
      <w:pPr>
        <w:ind w:firstLine="480"/>
      </w:pPr>
      <w:r>
        <w:t>frequence &lt;= 1'b0;offset &lt;= 1'b0;amplitude &lt;= 1'b0; duty &lt;= 1'b0; end</w:t>
      </w:r>
    </w:p>
    <w:p w14:paraId="0C547957" w14:textId="77777777" w:rsidR="0029471E" w:rsidRDefault="004D52D9" w:rsidP="004D52D9">
      <w:pPr>
        <w:ind w:firstLine="480"/>
      </w:pPr>
      <w:r>
        <w:t xml:space="preserve">                TRIANGLE_FREQUENCE:</w:t>
      </w:r>
    </w:p>
    <w:p w14:paraId="537C5FF5" w14:textId="77777777" w:rsidR="0029471E" w:rsidRDefault="004D52D9" w:rsidP="004D52D9">
      <w:pPr>
        <w:ind w:firstLine="480"/>
      </w:pPr>
      <w:r>
        <w:t>begin square &lt;= 1'b0;sine &lt;= 1'b0;triangle &lt;= 1'b1;</w:t>
      </w:r>
    </w:p>
    <w:p w14:paraId="64591EC5" w14:textId="697BF53F" w:rsidR="004D52D9" w:rsidRDefault="004D52D9" w:rsidP="004D52D9">
      <w:pPr>
        <w:ind w:firstLine="480"/>
      </w:pPr>
      <w:r>
        <w:t>frequence &lt;= 1'b1;offset &lt;= 1'b0;amplitude &lt;= 1'b0; duty &lt;= 1'b0; end</w:t>
      </w:r>
    </w:p>
    <w:p w14:paraId="4A324EDD" w14:textId="77777777" w:rsidR="0029471E" w:rsidRDefault="004D52D9" w:rsidP="004D52D9">
      <w:pPr>
        <w:ind w:firstLine="480"/>
      </w:pPr>
      <w:r>
        <w:t xml:space="preserve">                TRIANGLE_OFFSET:</w:t>
      </w:r>
    </w:p>
    <w:p w14:paraId="2E1B26DC" w14:textId="77777777" w:rsidR="0029471E" w:rsidRDefault="004D52D9" w:rsidP="004D52D9">
      <w:pPr>
        <w:ind w:firstLine="480"/>
      </w:pPr>
      <w:r>
        <w:t>begin square &lt;= 1'b0;sine &lt;= 1'b0;triangle &lt;= 1'b1;</w:t>
      </w:r>
    </w:p>
    <w:p w14:paraId="49FE64BA" w14:textId="3CCD6151" w:rsidR="004D52D9" w:rsidRDefault="004D52D9" w:rsidP="004D52D9">
      <w:pPr>
        <w:ind w:firstLine="480"/>
      </w:pPr>
      <w:r>
        <w:t>frequence &lt;= 1'b0;offset &lt;= 1'b1;amplitude &lt;= 1'b0; duty &lt;= 1'b0; end</w:t>
      </w:r>
    </w:p>
    <w:p w14:paraId="327E2B54" w14:textId="77777777" w:rsidR="0029471E" w:rsidRDefault="004D52D9" w:rsidP="004D52D9">
      <w:pPr>
        <w:ind w:firstLine="480"/>
      </w:pPr>
      <w:r>
        <w:t xml:space="preserve">                TRIANGLE_AMPLITUDE:</w:t>
      </w:r>
    </w:p>
    <w:p w14:paraId="7EBFE808" w14:textId="77777777" w:rsidR="0029471E" w:rsidRDefault="004D52D9" w:rsidP="004D52D9">
      <w:pPr>
        <w:ind w:firstLine="480"/>
      </w:pPr>
      <w:r>
        <w:t>begin square &lt;= 1'b0;sine &lt;= 1'b0;triangle &lt;= 1'b1;</w:t>
      </w:r>
    </w:p>
    <w:p w14:paraId="3F6B0265" w14:textId="20D0A112" w:rsidR="004D52D9" w:rsidRDefault="004D52D9" w:rsidP="004D52D9">
      <w:pPr>
        <w:ind w:firstLine="480"/>
      </w:pPr>
      <w:r>
        <w:t>frequence &lt;= 1'b0;offset &lt;= 1'b0;amplitude &lt;= 1'b1; duty &lt;= 1'b0; end</w:t>
      </w:r>
    </w:p>
    <w:p w14:paraId="1DD1848A" w14:textId="77777777" w:rsidR="0029471E" w:rsidRDefault="004D52D9" w:rsidP="004D52D9">
      <w:pPr>
        <w:ind w:firstLine="480"/>
      </w:pPr>
      <w:r>
        <w:lastRenderedPageBreak/>
        <w:t xml:space="preserve">                default:</w:t>
      </w:r>
    </w:p>
    <w:p w14:paraId="0BE130CE" w14:textId="77777777" w:rsidR="0029471E" w:rsidRDefault="004D52D9" w:rsidP="004D52D9">
      <w:pPr>
        <w:ind w:firstLine="480"/>
      </w:pPr>
      <w:r>
        <w:t>begin square &lt;= 1'b1;sine &lt;= 1'b0;triangle &lt;= 1'b0;</w:t>
      </w:r>
    </w:p>
    <w:p w14:paraId="0747B9D5" w14:textId="63FD6A3A" w:rsidR="004D52D9" w:rsidRDefault="004D52D9" w:rsidP="004D52D9">
      <w:pPr>
        <w:ind w:firstLine="480"/>
      </w:pPr>
      <w:r>
        <w:t>frequence &lt;= 1'b0;offset &lt;= 1'b0;amplitude &lt;= 1'b0; duty &lt;= 1'b0; end</w:t>
      </w:r>
    </w:p>
    <w:p w14:paraId="65B0CB63" w14:textId="77777777" w:rsidR="004D52D9" w:rsidRDefault="004D52D9" w:rsidP="004D52D9">
      <w:pPr>
        <w:ind w:firstLine="480"/>
      </w:pPr>
      <w:r>
        <w:t xml:space="preserve">            endcase</w:t>
      </w:r>
    </w:p>
    <w:p w14:paraId="7FAD95DE" w14:textId="4A7778D8" w:rsidR="00E7382D" w:rsidRDefault="004D52D9" w:rsidP="004D52D9">
      <w:pPr>
        <w:ind w:firstLine="480"/>
      </w:pPr>
      <w:r>
        <w:t>endmodule</w:t>
      </w:r>
    </w:p>
    <w:p w14:paraId="38BE76B6" w14:textId="3ED63B9A" w:rsidR="00E7382D" w:rsidRDefault="00020901" w:rsidP="000312D8">
      <w:pPr>
        <w:pStyle w:val="3"/>
      </w:pPr>
      <w:bookmarkStart w:id="133" w:name="_Toc168510573"/>
      <w:r>
        <w:rPr>
          <w:rFonts w:hint="eastAsia"/>
        </w:rPr>
        <w:t>顶层波形模块</w:t>
      </w:r>
      <w:r>
        <w:rPr>
          <w:rFonts w:hint="eastAsia"/>
        </w:rPr>
        <w:t>(top</w:t>
      </w:r>
      <w:r>
        <w:t>_wave.v)</w:t>
      </w:r>
      <w:bookmarkEnd w:id="133"/>
    </w:p>
    <w:p w14:paraId="291D5CC8" w14:textId="14146BAE" w:rsidR="00020901" w:rsidRDefault="00020901" w:rsidP="00020901">
      <w:pPr>
        <w:ind w:firstLine="480"/>
        <w:rPr>
          <w:rFonts w:hint="eastAsia"/>
        </w:rPr>
      </w:pPr>
      <w:r>
        <w:t>`timescale 1ns / 1ps</w:t>
      </w:r>
    </w:p>
    <w:p w14:paraId="667D1FC6" w14:textId="77777777" w:rsidR="00020901" w:rsidRDefault="00020901" w:rsidP="00020901">
      <w:pPr>
        <w:ind w:firstLine="480"/>
      </w:pPr>
      <w:r>
        <w:t>module top_wave(</w:t>
      </w:r>
    </w:p>
    <w:p w14:paraId="6938D4D4" w14:textId="77777777" w:rsidR="00020901" w:rsidRDefault="00020901" w:rsidP="00020901">
      <w:pPr>
        <w:ind w:firstLine="480"/>
      </w:pPr>
      <w:r>
        <w:t xml:space="preserve">    input clk,</w:t>
      </w:r>
    </w:p>
    <w:p w14:paraId="4449CA6B" w14:textId="77777777" w:rsidR="00020901" w:rsidRDefault="00020901" w:rsidP="00020901">
      <w:pPr>
        <w:ind w:firstLine="480"/>
      </w:pPr>
      <w:r>
        <w:t xml:space="preserve">    input rst_n,</w:t>
      </w:r>
    </w:p>
    <w:p w14:paraId="5DE738F2" w14:textId="77777777" w:rsidR="00020901" w:rsidRDefault="00020901" w:rsidP="00020901">
      <w:pPr>
        <w:ind w:firstLine="480"/>
      </w:pPr>
      <w:r>
        <w:t xml:space="preserve">    input vauxp1,</w:t>
      </w:r>
    </w:p>
    <w:p w14:paraId="0A808019" w14:textId="77777777" w:rsidR="00020901" w:rsidRDefault="00020901" w:rsidP="00020901">
      <w:pPr>
        <w:ind w:firstLine="480"/>
      </w:pPr>
      <w:r>
        <w:t xml:space="preserve">    input vauxn1,</w:t>
      </w:r>
    </w:p>
    <w:p w14:paraId="7EBEECEF" w14:textId="77777777" w:rsidR="00020901" w:rsidRDefault="00020901" w:rsidP="00020901">
      <w:pPr>
        <w:ind w:firstLine="480"/>
      </w:pPr>
      <w:r>
        <w:t xml:space="preserve">    input ILE,</w:t>
      </w:r>
    </w:p>
    <w:p w14:paraId="7D949351" w14:textId="77777777" w:rsidR="00020901" w:rsidRDefault="00020901" w:rsidP="00020901">
      <w:pPr>
        <w:ind w:firstLine="480"/>
      </w:pPr>
      <w:r>
        <w:t xml:space="preserve">    input CS_n,</w:t>
      </w:r>
    </w:p>
    <w:p w14:paraId="47E48C6D" w14:textId="77777777" w:rsidR="00020901" w:rsidRDefault="00020901" w:rsidP="00020901">
      <w:pPr>
        <w:ind w:firstLine="480"/>
      </w:pPr>
      <w:r>
        <w:t xml:space="preserve">    input WR1_n,</w:t>
      </w:r>
    </w:p>
    <w:p w14:paraId="25EC1122" w14:textId="77777777" w:rsidR="00020901" w:rsidRDefault="00020901" w:rsidP="00020901">
      <w:pPr>
        <w:ind w:firstLine="480"/>
      </w:pPr>
      <w:r>
        <w:t xml:space="preserve">    input WR2_n,</w:t>
      </w:r>
    </w:p>
    <w:p w14:paraId="6C5A0F87" w14:textId="77777777" w:rsidR="00020901" w:rsidRDefault="00020901" w:rsidP="00020901">
      <w:pPr>
        <w:ind w:firstLine="480"/>
      </w:pPr>
      <w:r>
        <w:t xml:space="preserve">    input XFER_n,</w:t>
      </w:r>
    </w:p>
    <w:p w14:paraId="5612A780" w14:textId="77777777" w:rsidR="00020901" w:rsidRDefault="00020901" w:rsidP="00020901">
      <w:pPr>
        <w:ind w:firstLine="480"/>
      </w:pPr>
      <w:r>
        <w:t xml:space="preserve">    input square,</w:t>
      </w:r>
    </w:p>
    <w:p w14:paraId="24B0C446" w14:textId="77777777" w:rsidR="00020901" w:rsidRDefault="00020901" w:rsidP="00020901">
      <w:pPr>
        <w:ind w:firstLine="480"/>
      </w:pPr>
      <w:r>
        <w:t xml:space="preserve">    input sine,</w:t>
      </w:r>
    </w:p>
    <w:p w14:paraId="2C66850D" w14:textId="77777777" w:rsidR="00020901" w:rsidRDefault="00020901" w:rsidP="00020901">
      <w:pPr>
        <w:ind w:firstLine="480"/>
      </w:pPr>
      <w:r>
        <w:t xml:space="preserve">    input triangle,</w:t>
      </w:r>
    </w:p>
    <w:p w14:paraId="740B1278" w14:textId="77777777" w:rsidR="00020901" w:rsidRDefault="00020901" w:rsidP="00020901">
      <w:pPr>
        <w:ind w:firstLine="480"/>
      </w:pPr>
      <w:r>
        <w:t xml:space="preserve">    input frequence_valid,</w:t>
      </w:r>
    </w:p>
    <w:p w14:paraId="67D0821F" w14:textId="77777777" w:rsidR="00020901" w:rsidRDefault="00020901" w:rsidP="00020901">
      <w:pPr>
        <w:ind w:firstLine="480"/>
      </w:pPr>
      <w:r>
        <w:t xml:space="preserve">    input offset_valid,</w:t>
      </w:r>
    </w:p>
    <w:p w14:paraId="451CDB45" w14:textId="77777777" w:rsidR="00020901" w:rsidRDefault="00020901" w:rsidP="00020901">
      <w:pPr>
        <w:ind w:firstLine="480"/>
      </w:pPr>
      <w:r>
        <w:t xml:space="preserve">    input amplitude_valid,</w:t>
      </w:r>
    </w:p>
    <w:p w14:paraId="7F14B124" w14:textId="77777777" w:rsidR="00020901" w:rsidRDefault="00020901" w:rsidP="00020901">
      <w:pPr>
        <w:ind w:firstLine="480"/>
      </w:pPr>
      <w:r>
        <w:t xml:space="preserve">    input duty_valid,</w:t>
      </w:r>
    </w:p>
    <w:p w14:paraId="57DCB26E" w14:textId="431F822F" w:rsidR="00020901" w:rsidRPr="00020901" w:rsidRDefault="00020901" w:rsidP="00020901">
      <w:pPr>
        <w:ind w:firstLine="480"/>
        <w:rPr>
          <w:color w:val="FF0000"/>
        </w:rPr>
      </w:pPr>
      <w:r>
        <w:t xml:space="preserve">    output [11:0] data,</w:t>
      </w:r>
      <w:r w:rsidR="0074403B">
        <w:t xml:space="preserve"> </w:t>
      </w:r>
      <w:r w:rsidR="0074403B">
        <w:rPr>
          <w:color w:val="FF0000"/>
        </w:rPr>
        <w:t>//XADC</w:t>
      </w:r>
      <w:r w:rsidR="0074403B">
        <w:rPr>
          <w:rFonts w:hint="eastAsia"/>
          <w:color w:val="FF0000"/>
        </w:rPr>
        <w:t>转换后的</w:t>
      </w:r>
      <w:r w:rsidR="0074403B">
        <w:rPr>
          <w:rFonts w:hint="eastAsia"/>
          <w:color w:val="FF0000"/>
        </w:rPr>
        <w:t>2</w:t>
      </w:r>
      <w:r w:rsidR="0074403B">
        <w:rPr>
          <w:rFonts w:hint="eastAsia"/>
          <w:color w:val="FF0000"/>
        </w:rPr>
        <w:t>进制数字信号</w:t>
      </w:r>
    </w:p>
    <w:p w14:paraId="0A036310" w14:textId="77777777" w:rsidR="00020901" w:rsidRDefault="00020901" w:rsidP="00020901">
      <w:pPr>
        <w:ind w:firstLine="480"/>
      </w:pPr>
      <w:r>
        <w:t xml:space="preserve">    output [3:0] an1,</w:t>
      </w:r>
    </w:p>
    <w:p w14:paraId="3EFC014E" w14:textId="77777777" w:rsidR="00020901" w:rsidRDefault="00020901" w:rsidP="00020901">
      <w:pPr>
        <w:ind w:firstLine="480"/>
      </w:pPr>
      <w:r>
        <w:t xml:space="preserve">    output [3:0] an2,</w:t>
      </w:r>
    </w:p>
    <w:p w14:paraId="64CAD26B" w14:textId="77777777" w:rsidR="00020901" w:rsidRDefault="00020901" w:rsidP="00020901">
      <w:pPr>
        <w:ind w:firstLine="480"/>
      </w:pPr>
      <w:r>
        <w:t xml:space="preserve">    output [7:0] a_to_g1,</w:t>
      </w:r>
    </w:p>
    <w:p w14:paraId="53F73ED8" w14:textId="77777777" w:rsidR="00020901" w:rsidRDefault="00020901" w:rsidP="00020901">
      <w:pPr>
        <w:ind w:firstLine="480"/>
      </w:pPr>
      <w:r>
        <w:t xml:space="preserve">    output [7:0] a_to_g2,</w:t>
      </w:r>
    </w:p>
    <w:p w14:paraId="4F32B47E" w14:textId="77777777" w:rsidR="00020901" w:rsidRDefault="00020901" w:rsidP="00020901">
      <w:pPr>
        <w:ind w:firstLine="480"/>
      </w:pPr>
      <w:r>
        <w:t xml:space="preserve">    output [7:0] data_wave</w:t>
      </w:r>
    </w:p>
    <w:p w14:paraId="67431F50" w14:textId="77777777" w:rsidR="00020901" w:rsidRDefault="00020901" w:rsidP="00020901">
      <w:pPr>
        <w:ind w:firstLine="480"/>
      </w:pPr>
      <w:r>
        <w:t xml:space="preserve">    );</w:t>
      </w:r>
    </w:p>
    <w:p w14:paraId="65E8A094" w14:textId="414775FC" w:rsidR="00020901" w:rsidRPr="0074403B" w:rsidRDefault="00020901" w:rsidP="00020901">
      <w:pPr>
        <w:ind w:firstLine="480"/>
        <w:rPr>
          <w:color w:val="FF0000"/>
        </w:rPr>
      </w:pPr>
      <w:r>
        <w:t xml:space="preserve">    wire sam_pulse;</w:t>
      </w:r>
      <w:r w:rsidR="0074403B">
        <w:rPr>
          <w:color w:val="FF0000"/>
        </w:rPr>
        <w:t xml:space="preserve"> //DAC0832</w:t>
      </w:r>
      <w:r w:rsidR="0074403B">
        <w:rPr>
          <w:rFonts w:hint="eastAsia"/>
          <w:color w:val="FF0000"/>
        </w:rPr>
        <w:t>的采样脉冲</w:t>
      </w:r>
    </w:p>
    <w:p w14:paraId="286540DB" w14:textId="5144F396" w:rsidR="00020901" w:rsidRDefault="00020901" w:rsidP="00020901">
      <w:pPr>
        <w:ind w:firstLine="480"/>
      </w:pPr>
      <w:r>
        <w:t xml:space="preserve">    wire [13:0] frequence;</w:t>
      </w:r>
      <w:r w:rsidR="0033455E" w:rsidRPr="0033455E">
        <w:rPr>
          <w:color w:val="FF0000"/>
        </w:rPr>
        <w:t xml:space="preserve"> </w:t>
      </w:r>
      <w:r w:rsidR="0033455E">
        <w:rPr>
          <w:color w:val="FF0000"/>
        </w:rPr>
        <w:t>//</w:t>
      </w:r>
      <w:r w:rsidR="0033455E">
        <w:rPr>
          <w:rFonts w:hint="eastAsia"/>
          <w:color w:val="FF0000"/>
        </w:rPr>
        <w:t>转换后的频率大小</w:t>
      </w:r>
    </w:p>
    <w:p w14:paraId="4F75EB66" w14:textId="788F0EC5" w:rsidR="00020901" w:rsidRPr="0033455E" w:rsidRDefault="00020901" w:rsidP="00020901">
      <w:pPr>
        <w:ind w:firstLine="480"/>
        <w:rPr>
          <w:color w:val="FF0000"/>
        </w:rPr>
      </w:pPr>
      <w:r>
        <w:t xml:space="preserve">    assign ILE = 1'b1;</w:t>
      </w:r>
      <w:r w:rsidR="0033455E">
        <w:rPr>
          <w:color w:val="FF0000"/>
        </w:rPr>
        <w:t>//DAC0832</w:t>
      </w:r>
      <w:r w:rsidR="0033455E">
        <w:rPr>
          <w:rFonts w:hint="eastAsia"/>
          <w:color w:val="FF0000"/>
        </w:rPr>
        <w:t>控制信号上拉有效</w:t>
      </w:r>
    </w:p>
    <w:p w14:paraId="79D479B9" w14:textId="4BF9CC44" w:rsidR="00020901" w:rsidRDefault="00020901" w:rsidP="00020901">
      <w:pPr>
        <w:ind w:firstLine="480"/>
      </w:pPr>
      <w:r>
        <w:t xml:space="preserve">    assign CS_n = 1'b0;</w:t>
      </w:r>
      <w:r w:rsidR="0033455E" w:rsidRPr="0033455E">
        <w:rPr>
          <w:color w:val="FF0000"/>
        </w:rPr>
        <w:t xml:space="preserve"> </w:t>
      </w:r>
      <w:r w:rsidR="0033455E">
        <w:rPr>
          <w:color w:val="FF0000"/>
        </w:rPr>
        <w:t>//DAC0832</w:t>
      </w:r>
      <w:r w:rsidR="0033455E">
        <w:rPr>
          <w:rFonts w:hint="eastAsia"/>
          <w:color w:val="FF0000"/>
        </w:rPr>
        <w:t>控制信号</w:t>
      </w:r>
      <w:r w:rsidR="00064FAC">
        <w:rPr>
          <w:rFonts w:hint="eastAsia"/>
          <w:color w:val="FF0000"/>
        </w:rPr>
        <w:t>低</w:t>
      </w:r>
      <w:r w:rsidR="0033455E">
        <w:rPr>
          <w:rFonts w:hint="eastAsia"/>
          <w:color w:val="FF0000"/>
        </w:rPr>
        <w:t>有效</w:t>
      </w:r>
    </w:p>
    <w:p w14:paraId="674EADF5" w14:textId="63FAA0DC" w:rsidR="00020901" w:rsidRDefault="00020901" w:rsidP="00020901">
      <w:pPr>
        <w:ind w:firstLine="480"/>
      </w:pPr>
      <w:r>
        <w:t xml:space="preserve">    assign WR1_n = 1'b0;</w:t>
      </w:r>
      <w:r w:rsidR="0033455E" w:rsidRPr="0033455E">
        <w:rPr>
          <w:color w:val="FF0000"/>
        </w:rPr>
        <w:t xml:space="preserve"> </w:t>
      </w:r>
      <w:r w:rsidR="0033455E">
        <w:rPr>
          <w:color w:val="FF0000"/>
        </w:rPr>
        <w:t>//DAC0832</w:t>
      </w:r>
      <w:r w:rsidR="0033455E">
        <w:rPr>
          <w:rFonts w:hint="eastAsia"/>
          <w:color w:val="FF0000"/>
        </w:rPr>
        <w:t>控制信号</w:t>
      </w:r>
      <w:r w:rsidR="00064FAC">
        <w:rPr>
          <w:rFonts w:hint="eastAsia"/>
          <w:color w:val="FF0000"/>
        </w:rPr>
        <w:t>低</w:t>
      </w:r>
      <w:r w:rsidR="0033455E">
        <w:rPr>
          <w:rFonts w:hint="eastAsia"/>
          <w:color w:val="FF0000"/>
        </w:rPr>
        <w:t>有效</w:t>
      </w:r>
    </w:p>
    <w:p w14:paraId="507484AB" w14:textId="0486C026" w:rsidR="00020901" w:rsidRDefault="00020901" w:rsidP="00020901">
      <w:pPr>
        <w:ind w:firstLine="480"/>
      </w:pPr>
      <w:r>
        <w:t xml:space="preserve">    assign WR2_n = 1'b0;</w:t>
      </w:r>
      <w:r w:rsidR="00064FAC" w:rsidRPr="0033455E">
        <w:rPr>
          <w:color w:val="FF0000"/>
        </w:rPr>
        <w:t xml:space="preserve"> </w:t>
      </w:r>
      <w:r w:rsidR="00064FAC">
        <w:rPr>
          <w:color w:val="FF0000"/>
        </w:rPr>
        <w:t>//DAC0832</w:t>
      </w:r>
      <w:r w:rsidR="00064FAC">
        <w:rPr>
          <w:rFonts w:hint="eastAsia"/>
          <w:color w:val="FF0000"/>
        </w:rPr>
        <w:t>控制信号低有效</w:t>
      </w:r>
    </w:p>
    <w:p w14:paraId="211266D8" w14:textId="188421C0" w:rsidR="00020901" w:rsidRDefault="00020901" w:rsidP="00020901">
      <w:pPr>
        <w:ind w:firstLine="480"/>
        <w:rPr>
          <w:color w:val="FF0000"/>
        </w:rPr>
      </w:pPr>
      <w:r>
        <w:t xml:space="preserve">    assign XFER_n = 1'b0;</w:t>
      </w:r>
      <w:r w:rsidR="00064FAC" w:rsidRPr="0033455E">
        <w:rPr>
          <w:color w:val="FF0000"/>
        </w:rPr>
        <w:t xml:space="preserve"> </w:t>
      </w:r>
      <w:r w:rsidR="00064FAC">
        <w:rPr>
          <w:color w:val="FF0000"/>
        </w:rPr>
        <w:t>//DAC0832</w:t>
      </w:r>
      <w:r w:rsidR="00064FAC">
        <w:rPr>
          <w:rFonts w:hint="eastAsia"/>
          <w:color w:val="FF0000"/>
        </w:rPr>
        <w:t>控制信号低有效</w:t>
      </w:r>
    </w:p>
    <w:p w14:paraId="200F9446" w14:textId="346E44E2" w:rsidR="00064FAC" w:rsidRDefault="00064FAC" w:rsidP="00020901">
      <w:pPr>
        <w:ind w:firstLine="480"/>
        <w:rPr>
          <w:rFonts w:hint="eastAsia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/XADC</w:t>
      </w:r>
      <w:r>
        <w:rPr>
          <w:rFonts w:hint="eastAsia"/>
          <w:color w:val="FF0000"/>
        </w:rPr>
        <w:t>模数转换模块</w:t>
      </w:r>
      <w:r>
        <w:rPr>
          <w:rFonts w:hint="eastAsia"/>
          <w:color w:val="FF0000"/>
        </w:rPr>
        <w:t>(</w:t>
      </w:r>
      <w:r>
        <w:rPr>
          <w:color w:val="FF0000"/>
        </w:rPr>
        <w:t>XADC_to_data.v)</w:t>
      </w:r>
    </w:p>
    <w:p w14:paraId="5A003453" w14:textId="77777777" w:rsidR="00020901" w:rsidRDefault="00020901" w:rsidP="00020901">
      <w:pPr>
        <w:ind w:firstLine="480"/>
      </w:pPr>
      <w:r>
        <w:lastRenderedPageBreak/>
        <w:t xml:space="preserve">    XADC_to_data uut_XADC_to_data(</w:t>
      </w:r>
    </w:p>
    <w:p w14:paraId="54E43569" w14:textId="77777777" w:rsidR="00020901" w:rsidRDefault="00020901" w:rsidP="00020901">
      <w:pPr>
        <w:ind w:firstLine="480"/>
      </w:pPr>
      <w:r>
        <w:t xml:space="preserve">    .clk(clk),</w:t>
      </w:r>
    </w:p>
    <w:p w14:paraId="51E1CE24" w14:textId="77777777" w:rsidR="00020901" w:rsidRDefault="00020901" w:rsidP="00020901">
      <w:pPr>
        <w:ind w:firstLine="480"/>
      </w:pPr>
      <w:r>
        <w:t xml:space="preserve">    .rst_n(rst_n),</w:t>
      </w:r>
    </w:p>
    <w:p w14:paraId="5EAE227A" w14:textId="77777777" w:rsidR="00020901" w:rsidRDefault="00020901" w:rsidP="00020901">
      <w:pPr>
        <w:ind w:firstLine="480"/>
      </w:pPr>
      <w:r>
        <w:t xml:space="preserve">    .vauxp1(vauxp1),</w:t>
      </w:r>
    </w:p>
    <w:p w14:paraId="596D95A2" w14:textId="77777777" w:rsidR="00020901" w:rsidRDefault="00020901" w:rsidP="00020901">
      <w:pPr>
        <w:ind w:firstLine="480"/>
      </w:pPr>
      <w:r>
        <w:t xml:space="preserve">    .vauxn1(vauxn1),</w:t>
      </w:r>
    </w:p>
    <w:p w14:paraId="5C125698" w14:textId="77777777" w:rsidR="00020901" w:rsidRDefault="00020901" w:rsidP="00020901">
      <w:pPr>
        <w:ind w:firstLine="480"/>
      </w:pPr>
      <w:r>
        <w:t xml:space="preserve">    .data(data),</w:t>
      </w:r>
    </w:p>
    <w:p w14:paraId="4690F0E4" w14:textId="77777777" w:rsidR="00020901" w:rsidRDefault="00020901" w:rsidP="00020901">
      <w:pPr>
        <w:ind w:firstLine="480"/>
      </w:pPr>
      <w:r>
        <w:t xml:space="preserve">    .an1(an1),</w:t>
      </w:r>
    </w:p>
    <w:p w14:paraId="41763557" w14:textId="77777777" w:rsidR="00020901" w:rsidRDefault="00020901" w:rsidP="00020901">
      <w:pPr>
        <w:ind w:firstLine="480"/>
      </w:pPr>
      <w:r>
        <w:t xml:space="preserve">    .an2(an2),</w:t>
      </w:r>
    </w:p>
    <w:p w14:paraId="6EE934A0" w14:textId="77777777" w:rsidR="00020901" w:rsidRDefault="00020901" w:rsidP="00020901">
      <w:pPr>
        <w:ind w:firstLine="480"/>
      </w:pPr>
      <w:r>
        <w:t xml:space="preserve">    .a_to_g1(a_to_g1),</w:t>
      </w:r>
    </w:p>
    <w:p w14:paraId="0394DF28" w14:textId="77777777" w:rsidR="00020901" w:rsidRDefault="00020901" w:rsidP="00020901">
      <w:pPr>
        <w:ind w:firstLine="480"/>
      </w:pPr>
      <w:r>
        <w:t xml:space="preserve">    .a_to_g2(a_to_g2),</w:t>
      </w:r>
    </w:p>
    <w:p w14:paraId="0141ACEB" w14:textId="77777777" w:rsidR="00020901" w:rsidRDefault="00020901" w:rsidP="00020901">
      <w:pPr>
        <w:ind w:firstLine="480"/>
      </w:pPr>
      <w:r>
        <w:t xml:space="preserve">    .frequence_valid(frequence_valid),</w:t>
      </w:r>
    </w:p>
    <w:p w14:paraId="4F936D5D" w14:textId="77777777" w:rsidR="00020901" w:rsidRDefault="00020901" w:rsidP="00020901">
      <w:pPr>
        <w:ind w:firstLine="480"/>
      </w:pPr>
      <w:r>
        <w:t xml:space="preserve">    .amplitude_valid(amplitude_valid),</w:t>
      </w:r>
    </w:p>
    <w:p w14:paraId="65D77940" w14:textId="77777777" w:rsidR="00020901" w:rsidRDefault="00020901" w:rsidP="00020901">
      <w:pPr>
        <w:ind w:firstLine="480"/>
      </w:pPr>
      <w:r>
        <w:t xml:space="preserve">    .offset_valid(offset_valid),</w:t>
      </w:r>
    </w:p>
    <w:p w14:paraId="16538A35" w14:textId="77777777" w:rsidR="00020901" w:rsidRDefault="00020901" w:rsidP="00020901">
      <w:pPr>
        <w:ind w:firstLine="480"/>
      </w:pPr>
      <w:r>
        <w:t xml:space="preserve">    .duty_valid(duty_valid)</w:t>
      </w:r>
    </w:p>
    <w:p w14:paraId="1DE9D3B2" w14:textId="421A119F" w:rsidR="00020901" w:rsidRDefault="00020901" w:rsidP="00020901">
      <w:pPr>
        <w:ind w:firstLine="480"/>
      </w:pPr>
      <w:r>
        <w:t xml:space="preserve">    );</w:t>
      </w:r>
    </w:p>
    <w:p w14:paraId="7D22E610" w14:textId="78DAC658" w:rsidR="00064FAC" w:rsidRPr="00064FAC" w:rsidRDefault="00064FAC" w:rsidP="00020901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采样脉冲模块</w:t>
      </w:r>
      <w:r>
        <w:rPr>
          <w:rFonts w:hint="eastAsia"/>
          <w:color w:val="FF0000"/>
        </w:rPr>
        <w:t>(pu</w:t>
      </w:r>
      <w:r>
        <w:rPr>
          <w:color w:val="FF0000"/>
        </w:rPr>
        <w:t>lse.v)</w:t>
      </w:r>
    </w:p>
    <w:p w14:paraId="2E6B0F3C" w14:textId="77777777" w:rsidR="00020901" w:rsidRDefault="00020901" w:rsidP="00020901">
      <w:pPr>
        <w:ind w:firstLine="480"/>
      </w:pPr>
      <w:r>
        <w:t xml:space="preserve">    pulse uut_pulse(</w:t>
      </w:r>
    </w:p>
    <w:p w14:paraId="5C3433C8" w14:textId="77777777" w:rsidR="00020901" w:rsidRDefault="00020901" w:rsidP="00020901">
      <w:pPr>
        <w:ind w:firstLine="480"/>
      </w:pPr>
      <w:r>
        <w:t xml:space="preserve">    .clk(clk),</w:t>
      </w:r>
    </w:p>
    <w:p w14:paraId="59B36854" w14:textId="77777777" w:rsidR="00020901" w:rsidRDefault="00020901" w:rsidP="00020901">
      <w:pPr>
        <w:ind w:firstLine="480"/>
      </w:pPr>
      <w:r>
        <w:t xml:space="preserve">    .rst_n(rst_n),</w:t>
      </w:r>
    </w:p>
    <w:p w14:paraId="52B65534" w14:textId="77777777" w:rsidR="00020901" w:rsidRDefault="00020901" w:rsidP="00020901">
      <w:pPr>
        <w:ind w:firstLine="480"/>
      </w:pPr>
      <w:r>
        <w:t xml:space="preserve">    .data(data),</w:t>
      </w:r>
    </w:p>
    <w:p w14:paraId="37EF7AF1" w14:textId="77777777" w:rsidR="00020901" w:rsidRDefault="00020901" w:rsidP="00020901">
      <w:pPr>
        <w:ind w:firstLine="480"/>
      </w:pPr>
      <w:r>
        <w:t xml:space="preserve">    .sam_pulse(sam_pulse),</w:t>
      </w:r>
    </w:p>
    <w:p w14:paraId="794C3B3A" w14:textId="295C0ED8" w:rsidR="00020901" w:rsidRPr="00DB4D2E" w:rsidRDefault="00020901" w:rsidP="00020901">
      <w:pPr>
        <w:ind w:firstLine="480"/>
        <w:rPr>
          <w:rFonts w:hint="eastAsia"/>
          <w:color w:val="FF0000"/>
        </w:rPr>
      </w:pPr>
      <w:r>
        <w:t xml:space="preserve">    .frequence(frequence),</w:t>
      </w:r>
      <w:r w:rsidR="00DB4D2E">
        <w:rPr>
          <w:color w:val="FF0000"/>
        </w:rPr>
        <w:t xml:space="preserve"> //</w:t>
      </w:r>
      <w:r w:rsidR="00DB4D2E">
        <w:rPr>
          <w:rFonts w:hint="eastAsia"/>
          <w:color w:val="FF0000"/>
        </w:rPr>
        <w:t>频率经过十进制数后的转换值</w:t>
      </w:r>
    </w:p>
    <w:p w14:paraId="7C890B70" w14:textId="77777777" w:rsidR="00020901" w:rsidRDefault="00020901" w:rsidP="00020901">
      <w:pPr>
        <w:ind w:firstLine="480"/>
      </w:pPr>
      <w:r>
        <w:t xml:space="preserve">    .frequence_valid(frequence_valid)</w:t>
      </w:r>
    </w:p>
    <w:p w14:paraId="3088D321" w14:textId="7C749004" w:rsidR="00020901" w:rsidRDefault="00020901" w:rsidP="00020901">
      <w:pPr>
        <w:ind w:firstLine="480"/>
      </w:pPr>
      <w:r>
        <w:t xml:space="preserve">    );</w:t>
      </w:r>
    </w:p>
    <w:p w14:paraId="1EC5DC78" w14:textId="3668F53C" w:rsidR="00DB4D2E" w:rsidRPr="00DB4D2E" w:rsidRDefault="00DB4D2E" w:rsidP="00020901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B23891">
        <w:rPr>
          <w:rFonts w:hint="eastAsia"/>
          <w:color w:val="FF0000"/>
        </w:rPr>
        <w:t>波形发生模块</w:t>
      </w:r>
      <w:r w:rsidR="00B23891">
        <w:rPr>
          <w:rFonts w:hint="eastAsia"/>
          <w:color w:val="FF0000"/>
        </w:rPr>
        <w:t>(wave.v</w:t>
      </w:r>
      <w:r w:rsidR="00B23891">
        <w:rPr>
          <w:color w:val="FF0000"/>
        </w:rPr>
        <w:t>)</w:t>
      </w:r>
    </w:p>
    <w:p w14:paraId="0C18742E" w14:textId="77777777" w:rsidR="00020901" w:rsidRDefault="00020901" w:rsidP="00020901">
      <w:pPr>
        <w:ind w:firstLine="480"/>
      </w:pPr>
      <w:r>
        <w:t xml:space="preserve">    wave uut_wave(</w:t>
      </w:r>
    </w:p>
    <w:p w14:paraId="212DBE5D" w14:textId="77777777" w:rsidR="00020901" w:rsidRDefault="00020901" w:rsidP="00020901">
      <w:pPr>
        <w:ind w:firstLine="480"/>
      </w:pPr>
      <w:r>
        <w:t xml:space="preserve">    .clk(clk),</w:t>
      </w:r>
    </w:p>
    <w:p w14:paraId="72ECAB5B" w14:textId="77777777" w:rsidR="00020901" w:rsidRDefault="00020901" w:rsidP="00020901">
      <w:pPr>
        <w:ind w:firstLine="480"/>
      </w:pPr>
      <w:r>
        <w:t xml:space="preserve">    .rst_n(rst_n),</w:t>
      </w:r>
    </w:p>
    <w:p w14:paraId="7C76BD63" w14:textId="77777777" w:rsidR="00020901" w:rsidRDefault="00020901" w:rsidP="00020901">
      <w:pPr>
        <w:ind w:firstLine="480"/>
      </w:pPr>
      <w:r>
        <w:t xml:space="preserve">    .square(square),</w:t>
      </w:r>
    </w:p>
    <w:p w14:paraId="724C7E91" w14:textId="77777777" w:rsidR="00020901" w:rsidRDefault="00020901" w:rsidP="00020901">
      <w:pPr>
        <w:ind w:firstLine="480"/>
      </w:pPr>
      <w:r>
        <w:t xml:space="preserve">    .sine(sine),</w:t>
      </w:r>
    </w:p>
    <w:p w14:paraId="7BA06766" w14:textId="77777777" w:rsidR="00020901" w:rsidRDefault="00020901" w:rsidP="00020901">
      <w:pPr>
        <w:ind w:firstLine="480"/>
      </w:pPr>
      <w:r>
        <w:t xml:space="preserve">    .triangle(triangle),</w:t>
      </w:r>
    </w:p>
    <w:p w14:paraId="53ABB574" w14:textId="77777777" w:rsidR="00020901" w:rsidRDefault="00020901" w:rsidP="00020901">
      <w:pPr>
        <w:ind w:firstLine="480"/>
      </w:pPr>
      <w:r>
        <w:t xml:space="preserve">    .sam_pulse(sam_pulse),</w:t>
      </w:r>
    </w:p>
    <w:p w14:paraId="7D5D17A7" w14:textId="42B25AB4" w:rsidR="00020901" w:rsidRPr="00984D9D" w:rsidRDefault="00020901" w:rsidP="00020901">
      <w:pPr>
        <w:ind w:firstLine="480"/>
        <w:rPr>
          <w:color w:val="FF0000"/>
        </w:rPr>
      </w:pPr>
      <w:r>
        <w:t xml:space="preserve">    .data_out(data_wave),</w:t>
      </w:r>
      <w:r w:rsidR="00984D9D">
        <w:rPr>
          <w:color w:val="FF0000"/>
        </w:rPr>
        <w:t xml:space="preserve"> //DAC0832</w:t>
      </w:r>
      <w:r w:rsidR="00984D9D">
        <w:rPr>
          <w:rFonts w:hint="eastAsia"/>
          <w:color w:val="FF0000"/>
        </w:rPr>
        <w:t>数模转换的数值</w:t>
      </w:r>
    </w:p>
    <w:p w14:paraId="77614CD0" w14:textId="77777777" w:rsidR="00020901" w:rsidRDefault="00020901" w:rsidP="00020901">
      <w:pPr>
        <w:ind w:firstLine="480"/>
      </w:pPr>
      <w:r>
        <w:t xml:space="preserve">    .offset_valid(offset_valid),</w:t>
      </w:r>
    </w:p>
    <w:p w14:paraId="6ACCBE2C" w14:textId="77777777" w:rsidR="00020901" w:rsidRDefault="00020901" w:rsidP="00020901">
      <w:pPr>
        <w:ind w:firstLine="480"/>
      </w:pPr>
      <w:r>
        <w:t xml:space="preserve">    .amplitude_valid(amplitude_valid),</w:t>
      </w:r>
    </w:p>
    <w:p w14:paraId="4BA88C81" w14:textId="77777777" w:rsidR="00020901" w:rsidRDefault="00020901" w:rsidP="00020901">
      <w:pPr>
        <w:ind w:firstLine="480"/>
      </w:pPr>
      <w:r>
        <w:t xml:space="preserve">    .duty_valid(duty_valid),</w:t>
      </w:r>
    </w:p>
    <w:p w14:paraId="1C2307B5" w14:textId="77777777" w:rsidR="00020901" w:rsidRDefault="00020901" w:rsidP="00020901">
      <w:pPr>
        <w:ind w:firstLine="480"/>
      </w:pPr>
      <w:r>
        <w:t xml:space="preserve">    .data_XADC(data)</w:t>
      </w:r>
    </w:p>
    <w:p w14:paraId="06EB723D" w14:textId="77777777" w:rsidR="00020901" w:rsidRDefault="00020901" w:rsidP="00020901">
      <w:pPr>
        <w:ind w:firstLine="480"/>
      </w:pPr>
      <w:r>
        <w:t xml:space="preserve">    );</w:t>
      </w:r>
    </w:p>
    <w:p w14:paraId="1F348884" w14:textId="118A4C94" w:rsidR="00E7382D" w:rsidRDefault="00020901" w:rsidP="00020901">
      <w:pPr>
        <w:ind w:firstLine="480"/>
      </w:pPr>
      <w:r>
        <w:t>endmodule</w:t>
      </w:r>
    </w:p>
    <w:p w14:paraId="152F006F" w14:textId="1119E6AB" w:rsidR="00E7382D" w:rsidRDefault="00BE4E13" w:rsidP="000312D8">
      <w:pPr>
        <w:pStyle w:val="3"/>
        <w:rPr>
          <w:rFonts w:hint="eastAsia"/>
        </w:rPr>
      </w:pPr>
      <w:bookmarkStart w:id="134" w:name="_Toc168510574"/>
      <w:r>
        <w:rPr>
          <w:rFonts w:hint="eastAsia"/>
        </w:rPr>
        <w:lastRenderedPageBreak/>
        <w:t>模数转换</w:t>
      </w:r>
      <w:r>
        <w:rPr>
          <w:rFonts w:hint="eastAsia"/>
        </w:rPr>
        <w:t>(</w:t>
      </w:r>
      <w:r>
        <w:t>XADC_to_data.v)</w:t>
      </w:r>
      <w:bookmarkEnd w:id="134"/>
    </w:p>
    <w:p w14:paraId="48A3F8D1" w14:textId="611503B1" w:rsidR="00BE4E13" w:rsidRDefault="00BE4E13" w:rsidP="00BE4E13">
      <w:pPr>
        <w:ind w:firstLine="480"/>
        <w:rPr>
          <w:rFonts w:hint="eastAsia"/>
        </w:rPr>
      </w:pPr>
      <w:r>
        <w:t>`timescale 1ns / 1ps</w:t>
      </w:r>
    </w:p>
    <w:p w14:paraId="558D499C" w14:textId="77777777" w:rsidR="00BE4E13" w:rsidRDefault="00BE4E13" w:rsidP="00BE4E13">
      <w:pPr>
        <w:ind w:firstLine="480"/>
      </w:pPr>
      <w:r>
        <w:t>module XADC_to_data(</w:t>
      </w:r>
    </w:p>
    <w:p w14:paraId="284DBDCA" w14:textId="77777777" w:rsidR="00BE4E13" w:rsidRDefault="00BE4E13" w:rsidP="00BE4E13">
      <w:pPr>
        <w:ind w:firstLine="480"/>
      </w:pPr>
      <w:r>
        <w:t xml:space="preserve">    input clk,</w:t>
      </w:r>
    </w:p>
    <w:p w14:paraId="4976B93C" w14:textId="77777777" w:rsidR="00BE4E13" w:rsidRDefault="00BE4E13" w:rsidP="00BE4E13">
      <w:pPr>
        <w:ind w:firstLine="480"/>
      </w:pPr>
      <w:r>
        <w:t xml:space="preserve">    input rst_n,</w:t>
      </w:r>
    </w:p>
    <w:p w14:paraId="6AAD1E3E" w14:textId="77777777" w:rsidR="00BE4E13" w:rsidRDefault="00BE4E13" w:rsidP="00BE4E13">
      <w:pPr>
        <w:ind w:firstLine="480"/>
      </w:pPr>
      <w:r>
        <w:t xml:space="preserve">    input vauxp1,</w:t>
      </w:r>
    </w:p>
    <w:p w14:paraId="0E6E1C80" w14:textId="77777777" w:rsidR="00BE4E13" w:rsidRDefault="00BE4E13" w:rsidP="00BE4E13">
      <w:pPr>
        <w:ind w:firstLine="480"/>
      </w:pPr>
      <w:r>
        <w:t xml:space="preserve">    input vauxn1,</w:t>
      </w:r>
    </w:p>
    <w:p w14:paraId="32D4726F" w14:textId="77777777" w:rsidR="00BE4E13" w:rsidRDefault="00BE4E13" w:rsidP="00BE4E13">
      <w:pPr>
        <w:ind w:firstLine="480"/>
      </w:pPr>
      <w:r>
        <w:t xml:space="preserve">    input frequence_valid,</w:t>
      </w:r>
    </w:p>
    <w:p w14:paraId="1B36E87D" w14:textId="77777777" w:rsidR="00BE4E13" w:rsidRDefault="00BE4E13" w:rsidP="00BE4E13">
      <w:pPr>
        <w:ind w:firstLine="480"/>
      </w:pPr>
      <w:r>
        <w:t xml:space="preserve">    input amplitude_valid,</w:t>
      </w:r>
    </w:p>
    <w:p w14:paraId="2481C6EC" w14:textId="77777777" w:rsidR="00BE4E13" w:rsidRDefault="00BE4E13" w:rsidP="00BE4E13">
      <w:pPr>
        <w:ind w:firstLine="480"/>
      </w:pPr>
      <w:r>
        <w:t xml:space="preserve">    input offset_valid,</w:t>
      </w:r>
    </w:p>
    <w:p w14:paraId="21B91877" w14:textId="77777777" w:rsidR="00BE4E13" w:rsidRDefault="00BE4E13" w:rsidP="00BE4E13">
      <w:pPr>
        <w:ind w:firstLine="480"/>
      </w:pPr>
      <w:r>
        <w:t xml:space="preserve">    input duty_valid,</w:t>
      </w:r>
    </w:p>
    <w:p w14:paraId="067B316E" w14:textId="33F4D1E7" w:rsidR="00BE4E13" w:rsidRPr="00430D69" w:rsidRDefault="00BE4E13" w:rsidP="00BE4E13">
      <w:pPr>
        <w:ind w:firstLine="480"/>
        <w:rPr>
          <w:color w:val="FF0000"/>
        </w:rPr>
      </w:pPr>
      <w:r>
        <w:t xml:space="preserve">    output [11:0] data,</w:t>
      </w:r>
      <w:r w:rsidR="00430D69">
        <w:rPr>
          <w:color w:val="FF0000"/>
        </w:rPr>
        <w:t xml:space="preserve"> //</w:t>
      </w:r>
      <w:r w:rsidR="00430D69">
        <w:rPr>
          <w:rFonts w:hint="eastAsia"/>
          <w:color w:val="FF0000"/>
        </w:rPr>
        <w:t>X</w:t>
      </w:r>
      <w:r w:rsidR="00430D69">
        <w:rPr>
          <w:color w:val="FF0000"/>
        </w:rPr>
        <w:t>ADC</w:t>
      </w:r>
      <w:r w:rsidR="00430D69">
        <w:rPr>
          <w:rFonts w:hint="eastAsia"/>
          <w:color w:val="FF0000"/>
        </w:rPr>
        <w:t>转换后的</w:t>
      </w:r>
      <w:r w:rsidR="00430D69">
        <w:rPr>
          <w:rFonts w:hint="eastAsia"/>
          <w:color w:val="FF0000"/>
        </w:rPr>
        <w:t>2</w:t>
      </w:r>
      <w:r w:rsidR="00430D69">
        <w:rPr>
          <w:rFonts w:hint="eastAsia"/>
          <w:color w:val="FF0000"/>
        </w:rPr>
        <w:t>进制数转换为</w:t>
      </w:r>
      <w:r w:rsidR="00430D69">
        <w:rPr>
          <w:rFonts w:hint="eastAsia"/>
          <w:color w:val="FF0000"/>
        </w:rPr>
        <w:t>B</w:t>
      </w:r>
      <w:r w:rsidR="00430D69">
        <w:rPr>
          <w:color w:val="FF0000"/>
        </w:rPr>
        <w:t>CD</w:t>
      </w:r>
      <w:r w:rsidR="00430D69">
        <w:rPr>
          <w:rFonts w:hint="eastAsia"/>
          <w:color w:val="FF0000"/>
        </w:rPr>
        <w:t>码</w:t>
      </w:r>
      <w:r w:rsidR="00430D69">
        <w:rPr>
          <w:rFonts w:hint="eastAsia"/>
          <w:color w:val="FF0000"/>
        </w:rPr>
        <w:t>前三位</w:t>
      </w:r>
    </w:p>
    <w:p w14:paraId="3F23FBFD" w14:textId="77777777" w:rsidR="00BE4E13" w:rsidRDefault="00BE4E13" w:rsidP="00BE4E13">
      <w:pPr>
        <w:ind w:firstLine="480"/>
      </w:pPr>
      <w:r>
        <w:t xml:space="preserve">    output [3:0] an1,</w:t>
      </w:r>
    </w:p>
    <w:p w14:paraId="6286E722" w14:textId="77777777" w:rsidR="00BE4E13" w:rsidRDefault="00BE4E13" w:rsidP="00BE4E13">
      <w:pPr>
        <w:ind w:firstLine="480"/>
      </w:pPr>
      <w:r>
        <w:t xml:space="preserve">    output [3:0] an2,</w:t>
      </w:r>
    </w:p>
    <w:p w14:paraId="6C5DF577" w14:textId="77777777" w:rsidR="00BE4E13" w:rsidRDefault="00BE4E13" w:rsidP="00BE4E13">
      <w:pPr>
        <w:ind w:firstLine="480"/>
      </w:pPr>
      <w:r>
        <w:t xml:space="preserve">    output [7:0] a_to_g1,</w:t>
      </w:r>
    </w:p>
    <w:p w14:paraId="6B9EC892" w14:textId="77777777" w:rsidR="00BE4E13" w:rsidRDefault="00BE4E13" w:rsidP="00BE4E13">
      <w:pPr>
        <w:ind w:firstLine="480"/>
      </w:pPr>
      <w:r>
        <w:t xml:space="preserve">    output [7:0] a_to_g2</w:t>
      </w:r>
    </w:p>
    <w:p w14:paraId="45816A12" w14:textId="77777777" w:rsidR="00BE4E13" w:rsidRDefault="00BE4E13" w:rsidP="00BE4E13">
      <w:pPr>
        <w:ind w:firstLine="480"/>
      </w:pPr>
      <w:r>
        <w:t xml:space="preserve">    );</w:t>
      </w:r>
    </w:p>
    <w:p w14:paraId="10CF1713" w14:textId="47BBA2DE" w:rsidR="00BE4E13" w:rsidRPr="00674D0A" w:rsidRDefault="00BE4E13" w:rsidP="00BE4E13">
      <w:pPr>
        <w:ind w:firstLine="480"/>
        <w:rPr>
          <w:color w:val="FF0000"/>
        </w:rPr>
      </w:pPr>
      <w:r>
        <w:t xml:space="preserve">    wire [15:0] do_out;</w:t>
      </w:r>
      <w:r w:rsidR="00674D0A">
        <w:rPr>
          <w:color w:val="FF0000"/>
        </w:rPr>
        <w:t xml:space="preserve"> //</w:t>
      </w:r>
      <w:r w:rsidR="00674D0A">
        <w:rPr>
          <w:rFonts w:hint="eastAsia"/>
          <w:color w:val="FF0000"/>
        </w:rPr>
        <w:t>模数转换结果前</w:t>
      </w:r>
      <w:r w:rsidR="00674D0A">
        <w:rPr>
          <w:rFonts w:hint="eastAsia"/>
          <w:color w:val="FF0000"/>
        </w:rPr>
        <w:t>1</w:t>
      </w:r>
      <w:r w:rsidR="00674D0A">
        <w:rPr>
          <w:color w:val="FF0000"/>
        </w:rPr>
        <w:t>2</w:t>
      </w:r>
      <w:r w:rsidR="00674D0A">
        <w:rPr>
          <w:rFonts w:hint="eastAsia"/>
          <w:color w:val="FF0000"/>
        </w:rPr>
        <w:t>位有效</w:t>
      </w:r>
    </w:p>
    <w:p w14:paraId="73B4E1E8" w14:textId="2A012374" w:rsidR="00BE4E13" w:rsidRPr="00674D0A" w:rsidRDefault="00BE4E13" w:rsidP="00BE4E13">
      <w:pPr>
        <w:ind w:firstLine="480"/>
        <w:rPr>
          <w:color w:val="FF0000"/>
        </w:rPr>
      </w:pPr>
      <w:r>
        <w:t xml:space="preserve">    wire drdy_out;</w:t>
      </w:r>
      <w:r w:rsidR="00674D0A">
        <w:rPr>
          <w:color w:val="FF0000"/>
        </w:rPr>
        <w:t xml:space="preserve"> //</w:t>
      </w:r>
      <w:r w:rsidR="003A2F4E">
        <w:rPr>
          <w:color w:val="FF0000"/>
        </w:rPr>
        <w:t>XADC</w:t>
      </w:r>
      <w:r w:rsidR="003A2F4E">
        <w:rPr>
          <w:rFonts w:hint="eastAsia"/>
          <w:color w:val="FF0000"/>
        </w:rPr>
        <w:t>转换完成标志</w:t>
      </w:r>
    </w:p>
    <w:p w14:paraId="51FBA317" w14:textId="577C8FB2" w:rsidR="00BE4E13" w:rsidRPr="003A2F4E" w:rsidRDefault="00BE4E13" w:rsidP="00BE4E13">
      <w:pPr>
        <w:ind w:firstLine="480"/>
        <w:rPr>
          <w:color w:val="FF0000"/>
        </w:rPr>
      </w:pPr>
      <w:r>
        <w:t xml:space="preserve">    wire [31:0] bcd;</w:t>
      </w:r>
      <w:r w:rsidR="003A2F4E">
        <w:rPr>
          <w:color w:val="FF0000"/>
        </w:rPr>
        <w:t xml:space="preserve"> //</w:t>
      </w:r>
      <w:r w:rsidR="00994286">
        <w:rPr>
          <w:rFonts w:hint="eastAsia"/>
          <w:color w:val="FF0000"/>
        </w:rPr>
        <w:t>将</w:t>
      </w:r>
      <w:r w:rsidR="00994286">
        <w:rPr>
          <w:rFonts w:hint="eastAsia"/>
          <w:color w:val="FF0000"/>
        </w:rPr>
        <w:t>X</w:t>
      </w:r>
      <w:r w:rsidR="00994286">
        <w:rPr>
          <w:color w:val="FF0000"/>
        </w:rPr>
        <w:t>ADC</w:t>
      </w:r>
      <w:r w:rsidR="00994286">
        <w:rPr>
          <w:rFonts w:hint="eastAsia"/>
          <w:color w:val="FF0000"/>
        </w:rPr>
        <w:t>转换后的</w:t>
      </w:r>
      <w:r w:rsidR="00994286">
        <w:rPr>
          <w:rFonts w:hint="eastAsia"/>
          <w:color w:val="FF0000"/>
        </w:rPr>
        <w:t>2</w:t>
      </w:r>
      <w:r w:rsidR="00994286">
        <w:rPr>
          <w:rFonts w:hint="eastAsia"/>
          <w:color w:val="FF0000"/>
        </w:rPr>
        <w:t>进制数转换为</w:t>
      </w:r>
      <w:r w:rsidR="00994286">
        <w:rPr>
          <w:rFonts w:hint="eastAsia"/>
          <w:color w:val="FF0000"/>
        </w:rPr>
        <w:t>B</w:t>
      </w:r>
      <w:r w:rsidR="00994286">
        <w:rPr>
          <w:color w:val="FF0000"/>
        </w:rPr>
        <w:t>CD</w:t>
      </w:r>
      <w:r w:rsidR="00994286">
        <w:rPr>
          <w:rFonts w:hint="eastAsia"/>
          <w:color w:val="FF0000"/>
        </w:rPr>
        <w:t>码</w:t>
      </w:r>
    </w:p>
    <w:p w14:paraId="3DAC89A4" w14:textId="0D60A0A7" w:rsidR="00BE4E13" w:rsidRDefault="00BE4E13" w:rsidP="00BE4E13">
      <w:pPr>
        <w:ind w:firstLine="480"/>
      </w:pPr>
      <w:r>
        <w:t xml:space="preserve">    wire [11:0] led;</w:t>
      </w:r>
      <w:r w:rsidR="0082387E" w:rsidRPr="0082387E">
        <w:rPr>
          <w:color w:val="FF0000"/>
        </w:rPr>
        <w:t xml:space="preserve"> </w:t>
      </w:r>
      <w:r w:rsidR="0082387E">
        <w:rPr>
          <w:color w:val="FF0000"/>
        </w:rPr>
        <w:t>//</w:t>
      </w:r>
      <w:r w:rsidR="0082387E">
        <w:rPr>
          <w:rFonts w:hint="eastAsia"/>
          <w:color w:val="FF0000"/>
        </w:rPr>
        <w:t>模数转换结果前</w:t>
      </w:r>
      <w:r w:rsidR="0082387E">
        <w:rPr>
          <w:rFonts w:hint="eastAsia"/>
          <w:color w:val="FF0000"/>
        </w:rPr>
        <w:t>1</w:t>
      </w:r>
      <w:r w:rsidR="0082387E">
        <w:rPr>
          <w:color w:val="FF0000"/>
        </w:rPr>
        <w:t>2</w:t>
      </w:r>
      <w:r w:rsidR="0082387E">
        <w:rPr>
          <w:rFonts w:hint="eastAsia"/>
          <w:color w:val="FF0000"/>
        </w:rPr>
        <w:t>位</w:t>
      </w:r>
    </w:p>
    <w:p w14:paraId="1F291BB7" w14:textId="7AC1B482" w:rsidR="00BE4E13" w:rsidRDefault="00BE4E13" w:rsidP="00BE4E13">
      <w:pPr>
        <w:ind w:firstLine="480"/>
      </w:pPr>
      <w:r>
        <w:t xml:space="preserve">    assign data[11:0] = bcd[27:16];</w:t>
      </w:r>
    </w:p>
    <w:p w14:paraId="7436DAC8" w14:textId="2E7D4C24" w:rsidR="00C92C22" w:rsidRPr="00C92C22" w:rsidRDefault="00C92C22" w:rsidP="00BE4E13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模数转换</w:t>
      </w:r>
      <w:r>
        <w:rPr>
          <w:color w:val="FF0000"/>
        </w:rPr>
        <w:t>XADC</w:t>
      </w:r>
      <w:r>
        <w:rPr>
          <w:rFonts w:hint="eastAsia"/>
          <w:color w:val="FF0000"/>
        </w:rPr>
        <w:t>的</w:t>
      </w:r>
      <w:r>
        <w:rPr>
          <w:color w:val="FF0000"/>
        </w:rPr>
        <w:t>IP</w:t>
      </w:r>
      <w:r>
        <w:rPr>
          <w:rFonts w:hint="eastAsia"/>
          <w:color w:val="FF0000"/>
        </w:rPr>
        <w:t>核模块</w:t>
      </w:r>
      <w:r>
        <w:rPr>
          <w:rFonts w:hint="eastAsia"/>
          <w:color w:val="FF0000"/>
        </w:rPr>
        <w:t>(</w:t>
      </w:r>
      <w:r w:rsidRPr="00712346">
        <w:rPr>
          <w:color w:val="FF0000"/>
        </w:rPr>
        <w:t>XADC_channel_1</w:t>
      </w:r>
      <w:r w:rsidR="00712346">
        <w:rPr>
          <w:rFonts w:hint="eastAsia"/>
          <w:color w:val="FF0000"/>
        </w:rPr>
        <w:t>.v</w:t>
      </w:r>
      <w:r>
        <w:rPr>
          <w:color w:val="FF0000"/>
        </w:rPr>
        <w:t>)</w:t>
      </w:r>
    </w:p>
    <w:p w14:paraId="66E3CD03" w14:textId="77777777" w:rsidR="00BE4E13" w:rsidRDefault="00BE4E13" w:rsidP="00BE4E13">
      <w:pPr>
        <w:ind w:firstLine="480"/>
      </w:pPr>
      <w:r>
        <w:t xml:space="preserve">    XADC_channel_1 uut_XADC_channel_1(</w:t>
      </w:r>
    </w:p>
    <w:p w14:paraId="4C3CE240" w14:textId="77777777" w:rsidR="00BE4E13" w:rsidRDefault="00BE4E13" w:rsidP="00BE4E13">
      <w:pPr>
        <w:ind w:firstLine="480"/>
      </w:pPr>
      <w:r>
        <w:t xml:space="preserve">    .clk(clk),</w:t>
      </w:r>
    </w:p>
    <w:p w14:paraId="56C09C3F" w14:textId="77777777" w:rsidR="00BE4E13" w:rsidRDefault="00BE4E13" w:rsidP="00BE4E13">
      <w:pPr>
        <w:ind w:firstLine="480"/>
      </w:pPr>
      <w:r>
        <w:t xml:space="preserve">    .rst_n(rst_n),</w:t>
      </w:r>
    </w:p>
    <w:p w14:paraId="3637056A" w14:textId="77777777" w:rsidR="00BE4E13" w:rsidRDefault="00BE4E13" w:rsidP="00BE4E13">
      <w:pPr>
        <w:ind w:firstLine="480"/>
      </w:pPr>
      <w:r>
        <w:t xml:space="preserve">    .vauxp1(vauxp1),</w:t>
      </w:r>
    </w:p>
    <w:p w14:paraId="77D775E4" w14:textId="77777777" w:rsidR="00BE4E13" w:rsidRDefault="00BE4E13" w:rsidP="00BE4E13">
      <w:pPr>
        <w:ind w:firstLine="480"/>
      </w:pPr>
      <w:r>
        <w:t xml:space="preserve">    .vauxn1(vauxn1),</w:t>
      </w:r>
    </w:p>
    <w:p w14:paraId="1FD2A97C" w14:textId="77777777" w:rsidR="00BE4E13" w:rsidRDefault="00BE4E13" w:rsidP="00BE4E13">
      <w:pPr>
        <w:ind w:firstLine="480"/>
      </w:pPr>
      <w:r>
        <w:t xml:space="preserve">    .do_out(do_out),</w:t>
      </w:r>
    </w:p>
    <w:p w14:paraId="6FBCC50C" w14:textId="77777777" w:rsidR="00BE4E13" w:rsidRDefault="00BE4E13" w:rsidP="00BE4E13">
      <w:pPr>
        <w:ind w:firstLine="480"/>
      </w:pPr>
      <w:r>
        <w:t xml:space="preserve">    .drdy_out(drdy_out)</w:t>
      </w:r>
    </w:p>
    <w:p w14:paraId="37E056BE" w14:textId="3F345BB6" w:rsidR="00BE4E13" w:rsidRDefault="00BE4E13" w:rsidP="00BE4E13">
      <w:pPr>
        <w:ind w:firstLine="480"/>
      </w:pPr>
      <w:r>
        <w:t xml:space="preserve">    );</w:t>
      </w:r>
    </w:p>
    <w:p w14:paraId="56AF371F" w14:textId="5CA806D3" w:rsidR="00B5201C" w:rsidRPr="00B5201C" w:rsidRDefault="00B5201C" w:rsidP="00BE4E13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数据转换输出模块</w:t>
      </w:r>
      <w:r>
        <w:rPr>
          <w:rFonts w:hint="eastAsia"/>
          <w:color w:val="FF0000"/>
        </w:rPr>
        <w:t>(</w:t>
      </w:r>
      <w:r w:rsidRPr="00B5201C">
        <w:rPr>
          <w:color w:val="FF0000"/>
        </w:rPr>
        <w:t>data_output</w:t>
      </w:r>
      <w:r>
        <w:rPr>
          <w:color w:val="FF0000"/>
        </w:rPr>
        <w:t>.v)</w:t>
      </w:r>
    </w:p>
    <w:p w14:paraId="346C9AC1" w14:textId="77777777" w:rsidR="00BE4E13" w:rsidRDefault="00BE4E13" w:rsidP="00BE4E13">
      <w:pPr>
        <w:ind w:firstLine="480"/>
      </w:pPr>
      <w:r>
        <w:t xml:space="preserve">    </w:t>
      </w:r>
      <w:bookmarkStart w:id="135" w:name="_Hlk168494421"/>
      <w:r>
        <w:t>data_output</w:t>
      </w:r>
      <w:bookmarkEnd w:id="135"/>
      <w:r>
        <w:t xml:space="preserve"> uut_data_output(</w:t>
      </w:r>
    </w:p>
    <w:p w14:paraId="4579AEE3" w14:textId="77777777" w:rsidR="00BE4E13" w:rsidRDefault="00BE4E13" w:rsidP="00BE4E13">
      <w:pPr>
        <w:ind w:firstLine="480"/>
      </w:pPr>
      <w:r>
        <w:t xml:space="preserve">    .clk(clk),       </w:t>
      </w:r>
    </w:p>
    <w:p w14:paraId="68370CF5" w14:textId="77777777" w:rsidR="00BE4E13" w:rsidRDefault="00BE4E13" w:rsidP="00BE4E13">
      <w:pPr>
        <w:ind w:firstLine="480"/>
      </w:pPr>
      <w:r>
        <w:t xml:space="preserve">    .rst_n(rst_n),      </w:t>
      </w:r>
    </w:p>
    <w:p w14:paraId="22F912AF" w14:textId="77777777" w:rsidR="00BE4E13" w:rsidRDefault="00BE4E13" w:rsidP="00BE4E13">
      <w:pPr>
        <w:ind w:firstLine="480"/>
      </w:pPr>
      <w:r>
        <w:t xml:space="preserve">    .drdy_out(drdy_out),      </w:t>
      </w:r>
    </w:p>
    <w:p w14:paraId="484E8AD5" w14:textId="77777777" w:rsidR="00BE4E13" w:rsidRDefault="00BE4E13" w:rsidP="00BE4E13">
      <w:pPr>
        <w:ind w:firstLine="480"/>
      </w:pPr>
      <w:r>
        <w:t xml:space="preserve">    .do_out(do_out), </w:t>
      </w:r>
    </w:p>
    <w:p w14:paraId="0830DD42" w14:textId="77777777" w:rsidR="00BE4E13" w:rsidRDefault="00BE4E13" w:rsidP="00BE4E13">
      <w:pPr>
        <w:ind w:firstLine="480"/>
      </w:pPr>
      <w:r>
        <w:t xml:space="preserve">    .led(led)</w:t>
      </w:r>
    </w:p>
    <w:p w14:paraId="55A4D237" w14:textId="7C48B4D4" w:rsidR="00BE4E13" w:rsidRDefault="00BE4E13" w:rsidP="00BE4E13">
      <w:pPr>
        <w:ind w:firstLine="480"/>
      </w:pPr>
      <w:r>
        <w:t xml:space="preserve">    );</w:t>
      </w:r>
    </w:p>
    <w:p w14:paraId="0C4E1417" w14:textId="1EA4DF2B" w:rsidR="00B5201C" w:rsidRPr="00B5201C" w:rsidRDefault="00B5201C" w:rsidP="00BE4E13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二进制转换为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码输出</w:t>
      </w:r>
      <w:r w:rsidR="0006358A">
        <w:rPr>
          <w:rFonts w:hint="eastAsia"/>
          <w:color w:val="FF0000"/>
        </w:rPr>
        <w:t>在数码管上</w:t>
      </w:r>
      <w:r w:rsidR="0006358A">
        <w:rPr>
          <w:rFonts w:hint="eastAsia"/>
          <w:color w:val="FF0000"/>
        </w:rPr>
        <w:t>(</w:t>
      </w:r>
      <w:r w:rsidR="0006358A">
        <w:rPr>
          <w:color w:val="FF0000"/>
        </w:rPr>
        <w:t>bin2BCD.v)</w:t>
      </w:r>
    </w:p>
    <w:p w14:paraId="2F216C63" w14:textId="77777777" w:rsidR="00BE4E13" w:rsidRDefault="00BE4E13" w:rsidP="00BE4E13">
      <w:pPr>
        <w:ind w:firstLine="480"/>
      </w:pPr>
      <w:r>
        <w:lastRenderedPageBreak/>
        <w:t xml:space="preserve">    bin2BCD uut_bin2BCD(</w:t>
      </w:r>
    </w:p>
    <w:p w14:paraId="3047D4BA" w14:textId="410FA598" w:rsidR="00BE4E13" w:rsidRDefault="00BE4E13" w:rsidP="00BE4E13">
      <w:pPr>
        <w:ind w:firstLine="480"/>
        <w:rPr>
          <w:rFonts w:hint="eastAsia"/>
        </w:rPr>
      </w:pPr>
      <w:r>
        <w:rPr>
          <w:rFonts w:hint="eastAsia"/>
        </w:rPr>
        <w:t xml:space="preserve">    .binary({8'd0,led}),      </w:t>
      </w:r>
    </w:p>
    <w:p w14:paraId="4EB8B757" w14:textId="77777777" w:rsidR="00BE4E13" w:rsidRDefault="00BE4E13" w:rsidP="00BE4E13">
      <w:pPr>
        <w:ind w:firstLine="480"/>
      </w:pPr>
      <w:r>
        <w:t xml:space="preserve">    .bcd(bcd) </w:t>
      </w:r>
    </w:p>
    <w:p w14:paraId="1F5E614B" w14:textId="390C9061" w:rsidR="00BE4E13" w:rsidRDefault="00BE4E13" w:rsidP="00BE4E13">
      <w:pPr>
        <w:ind w:firstLine="480"/>
      </w:pPr>
      <w:r>
        <w:t xml:space="preserve">    );</w:t>
      </w:r>
    </w:p>
    <w:p w14:paraId="320B9C00" w14:textId="6DE41E90" w:rsidR="0006358A" w:rsidRPr="0006358A" w:rsidRDefault="0006358A" w:rsidP="00BE4E13">
      <w:pPr>
        <w:ind w:firstLine="480"/>
        <w:rPr>
          <w:rFonts w:hint="eastAsia"/>
          <w:color w:val="FF0000"/>
        </w:rPr>
      </w:pPr>
      <w:r w:rsidRPr="0006358A">
        <w:rPr>
          <w:rFonts w:hint="eastAsia"/>
          <w:color w:val="FF0000"/>
        </w:rPr>
        <w:t>/</w:t>
      </w:r>
      <w:r w:rsidRPr="0006358A">
        <w:rPr>
          <w:color w:val="FF0000"/>
        </w:rPr>
        <w:t>/</w:t>
      </w:r>
      <w:r>
        <w:rPr>
          <w:rFonts w:hint="eastAsia"/>
          <w:color w:val="FF0000"/>
        </w:rPr>
        <w:t>数码管显示模块</w:t>
      </w:r>
      <w:r>
        <w:rPr>
          <w:rFonts w:hint="eastAsia"/>
          <w:color w:val="FF0000"/>
        </w:rPr>
        <w:t>(show_high_low.v</w:t>
      </w:r>
      <w:r>
        <w:rPr>
          <w:color w:val="FF0000"/>
        </w:rPr>
        <w:t>)</w:t>
      </w:r>
    </w:p>
    <w:p w14:paraId="02C7482D" w14:textId="77777777" w:rsidR="00BE4E13" w:rsidRDefault="00BE4E13" w:rsidP="00BE4E13">
      <w:pPr>
        <w:ind w:firstLine="480"/>
      </w:pPr>
      <w:r>
        <w:t xml:space="preserve">    show_high_low uut_show_high_low(</w:t>
      </w:r>
    </w:p>
    <w:p w14:paraId="3228963A" w14:textId="77777777" w:rsidR="00BE4E13" w:rsidRDefault="00BE4E13" w:rsidP="00BE4E13">
      <w:pPr>
        <w:ind w:firstLine="480"/>
      </w:pPr>
      <w:r>
        <w:t xml:space="preserve">    .clk(clk),</w:t>
      </w:r>
    </w:p>
    <w:p w14:paraId="5A180B88" w14:textId="77777777" w:rsidR="00BE4E13" w:rsidRDefault="00BE4E13" w:rsidP="00BE4E13">
      <w:pPr>
        <w:ind w:firstLine="480"/>
      </w:pPr>
      <w:r>
        <w:t xml:space="preserve">    .rst_n(rst_n),</w:t>
      </w:r>
    </w:p>
    <w:p w14:paraId="677F56CA" w14:textId="77777777" w:rsidR="00BE4E13" w:rsidRDefault="00BE4E13" w:rsidP="00BE4E13">
      <w:pPr>
        <w:ind w:firstLine="480"/>
      </w:pPr>
      <w:r>
        <w:t xml:space="preserve">    .bcd(bcd),</w:t>
      </w:r>
    </w:p>
    <w:p w14:paraId="558663AE" w14:textId="77777777" w:rsidR="00BE4E13" w:rsidRDefault="00BE4E13" w:rsidP="00BE4E13">
      <w:pPr>
        <w:ind w:firstLine="480"/>
      </w:pPr>
      <w:r>
        <w:t xml:space="preserve">    .frequence_valid(frequence_valid),</w:t>
      </w:r>
    </w:p>
    <w:p w14:paraId="1FAAF416" w14:textId="77777777" w:rsidR="00BE4E13" w:rsidRDefault="00BE4E13" w:rsidP="00BE4E13">
      <w:pPr>
        <w:ind w:firstLine="480"/>
      </w:pPr>
      <w:r>
        <w:t xml:space="preserve">    .amplitude_valid(amplitude_valid),</w:t>
      </w:r>
    </w:p>
    <w:p w14:paraId="7C62BCB7" w14:textId="77777777" w:rsidR="00BE4E13" w:rsidRDefault="00BE4E13" w:rsidP="00BE4E13">
      <w:pPr>
        <w:ind w:firstLine="480"/>
      </w:pPr>
      <w:r>
        <w:t xml:space="preserve">    .offset_valid(offset_valid),</w:t>
      </w:r>
    </w:p>
    <w:p w14:paraId="72EEB8AE" w14:textId="77777777" w:rsidR="00BE4E13" w:rsidRDefault="00BE4E13" w:rsidP="00BE4E13">
      <w:pPr>
        <w:ind w:firstLine="480"/>
      </w:pPr>
      <w:r>
        <w:t xml:space="preserve">    .duty_valid(duty_valid),</w:t>
      </w:r>
    </w:p>
    <w:p w14:paraId="0730A13A" w14:textId="77777777" w:rsidR="00BE4E13" w:rsidRDefault="00BE4E13" w:rsidP="00BE4E13">
      <w:pPr>
        <w:ind w:firstLine="480"/>
      </w:pPr>
      <w:r>
        <w:t xml:space="preserve">    .an1(an1),</w:t>
      </w:r>
    </w:p>
    <w:p w14:paraId="6FA5D8C7" w14:textId="77777777" w:rsidR="00BE4E13" w:rsidRDefault="00BE4E13" w:rsidP="00BE4E13">
      <w:pPr>
        <w:ind w:firstLine="480"/>
      </w:pPr>
      <w:r>
        <w:t xml:space="preserve">    .an2(an2),</w:t>
      </w:r>
    </w:p>
    <w:p w14:paraId="487A38AA" w14:textId="77777777" w:rsidR="00BE4E13" w:rsidRDefault="00BE4E13" w:rsidP="00BE4E13">
      <w:pPr>
        <w:ind w:firstLine="480"/>
      </w:pPr>
      <w:r>
        <w:t xml:space="preserve">    .a_to_g1(a_to_g1),</w:t>
      </w:r>
    </w:p>
    <w:p w14:paraId="13DC9AAB" w14:textId="77777777" w:rsidR="00BE4E13" w:rsidRDefault="00BE4E13" w:rsidP="00BE4E13">
      <w:pPr>
        <w:ind w:firstLine="480"/>
      </w:pPr>
      <w:r>
        <w:t xml:space="preserve">    .a_to_g2(a_to_g2)</w:t>
      </w:r>
    </w:p>
    <w:p w14:paraId="11263B7C" w14:textId="77777777" w:rsidR="00BE4E13" w:rsidRDefault="00BE4E13" w:rsidP="00BE4E13">
      <w:pPr>
        <w:ind w:firstLine="480"/>
      </w:pPr>
      <w:r>
        <w:t xml:space="preserve">    );</w:t>
      </w:r>
    </w:p>
    <w:p w14:paraId="02C4C1B8" w14:textId="77777777" w:rsidR="00BE4E13" w:rsidRDefault="00BE4E13" w:rsidP="00BE4E13">
      <w:pPr>
        <w:ind w:firstLine="480"/>
      </w:pPr>
      <w:r>
        <w:t xml:space="preserve">    </w:t>
      </w:r>
    </w:p>
    <w:p w14:paraId="793C22A2" w14:textId="51484FC3" w:rsidR="00E7382D" w:rsidRDefault="00BE4E13" w:rsidP="00BE4E13">
      <w:pPr>
        <w:ind w:firstLine="480"/>
      </w:pPr>
      <w:r>
        <w:t>endmodule</w:t>
      </w:r>
    </w:p>
    <w:p w14:paraId="2D62839A" w14:textId="425B7433" w:rsidR="00E7382D" w:rsidRDefault="00751C93" w:rsidP="000312D8">
      <w:pPr>
        <w:pStyle w:val="3"/>
      </w:pPr>
      <w:bookmarkStart w:id="136" w:name="_Toc168510575"/>
      <w:r>
        <w:rPr>
          <w:rFonts w:hint="eastAsia"/>
        </w:rPr>
        <w:t>模数转换</w:t>
      </w:r>
      <w:r>
        <w:t>XADC</w:t>
      </w:r>
      <w:r>
        <w:rPr>
          <w:rFonts w:hint="eastAsia"/>
        </w:rPr>
        <w:t>的</w:t>
      </w:r>
      <w:r>
        <w:t>IP</w:t>
      </w:r>
      <w:r>
        <w:rPr>
          <w:rFonts w:hint="eastAsia"/>
        </w:rPr>
        <w:t>核模块</w:t>
      </w:r>
      <w:r>
        <w:rPr>
          <w:rFonts w:hint="eastAsia"/>
        </w:rPr>
        <w:t>(</w:t>
      </w:r>
      <w:r w:rsidRPr="00712346">
        <w:t>XADC_channel_1</w:t>
      </w:r>
      <w:r>
        <w:rPr>
          <w:rFonts w:hint="eastAsia"/>
        </w:rPr>
        <w:t>.v</w:t>
      </w:r>
      <w:r>
        <w:t>)</w:t>
      </w:r>
      <w:bookmarkEnd w:id="136"/>
    </w:p>
    <w:p w14:paraId="557D1855" w14:textId="4C69F323" w:rsidR="00751C93" w:rsidRDefault="00751C93" w:rsidP="00751C93">
      <w:pPr>
        <w:ind w:firstLine="480"/>
        <w:rPr>
          <w:rFonts w:hint="eastAsia"/>
        </w:rPr>
      </w:pPr>
      <w:r>
        <w:t>`timescale 1ns / 1ps</w:t>
      </w:r>
    </w:p>
    <w:p w14:paraId="3B1B6845" w14:textId="77777777" w:rsidR="00751C93" w:rsidRDefault="00751C93" w:rsidP="00751C93">
      <w:pPr>
        <w:ind w:firstLine="480"/>
      </w:pPr>
      <w:r>
        <w:t>module XADC_channel_1(</w:t>
      </w:r>
    </w:p>
    <w:p w14:paraId="257BEE6B" w14:textId="77777777" w:rsidR="00751C93" w:rsidRDefault="00751C93" w:rsidP="00751C93">
      <w:pPr>
        <w:ind w:firstLine="480"/>
      </w:pPr>
      <w:r>
        <w:t xml:space="preserve">    input clk,</w:t>
      </w:r>
    </w:p>
    <w:p w14:paraId="1E764010" w14:textId="77777777" w:rsidR="00751C93" w:rsidRDefault="00751C93" w:rsidP="00751C93">
      <w:pPr>
        <w:ind w:firstLine="480"/>
      </w:pPr>
      <w:r>
        <w:t xml:space="preserve">    input rst_n,</w:t>
      </w:r>
    </w:p>
    <w:p w14:paraId="39845A57" w14:textId="77777777" w:rsidR="00751C93" w:rsidRDefault="00751C93" w:rsidP="00751C93">
      <w:pPr>
        <w:ind w:firstLine="480"/>
      </w:pPr>
      <w:r>
        <w:t xml:space="preserve">    input vauxp1,</w:t>
      </w:r>
    </w:p>
    <w:p w14:paraId="258A7BBF" w14:textId="77777777" w:rsidR="00751C93" w:rsidRDefault="00751C93" w:rsidP="00751C93">
      <w:pPr>
        <w:ind w:firstLine="480"/>
      </w:pPr>
      <w:r>
        <w:t xml:space="preserve">    input vauxn1,</w:t>
      </w:r>
    </w:p>
    <w:p w14:paraId="4CBA1472" w14:textId="77777777" w:rsidR="00751C93" w:rsidRDefault="00751C93" w:rsidP="00751C93">
      <w:pPr>
        <w:ind w:firstLine="480"/>
      </w:pPr>
      <w:r>
        <w:t xml:space="preserve">    output [15:0] do_out,</w:t>
      </w:r>
    </w:p>
    <w:p w14:paraId="19AF2CE3" w14:textId="77777777" w:rsidR="00751C93" w:rsidRDefault="00751C93" w:rsidP="00751C93">
      <w:pPr>
        <w:ind w:firstLine="480"/>
      </w:pPr>
      <w:r>
        <w:t xml:space="preserve">    output drdy_out</w:t>
      </w:r>
    </w:p>
    <w:p w14:paraId="3E589F34" w14:textId="77777777" w:rsidR="00751C93" w:rsidRDefault="00751C93" w:rsidP="00751C93">
      <w:pPr>
        <w:ind w:firstLine="480"/>
      </w:pPr>
      <w:r>
        <w:t xml:space="preserve">    );</w:t>
      </w:r>
    </w:p>
    <w:p w14:paraId="68E062A2" w14:textId="77777777" w:rsidR="00751C93" w:rsidRDefault="00751C93" w:rsidP="00751C93">
      <w:pPr>
        <w:ind w:firstLine="480"/>
      </w:pPr>
      <w:r>
        <w:t xml:space="preserve">    wire eoc_out;</w:t>
      </w:r>
    </w:p>
    <w:p w14:paraId="0334CB67" w14:textId="77777777" w:rsidR="00751C93" w:rsidRDefault="00751C93" w:rsidP="00751C93">
      <w:pPr>
        <w:ind w:firstLine="480"/>
      </w:pPr>
      <w:r>
        <w:t xml:space="preserve">    wire reset_in;</w:t>
      </w:r>
    </w:p>
    <w:p w14:paraId="1B6BED23" w14:textId="6627DBD8" w:rsidR="00751C93" w:rsidRDefault="00751C93" w:rsidP="00751C93">
      <w:pPr>
        <w:ind w:firstLine="480"/>
        <w:rPr>
          <w:color w:val="FF0000"/>
        </w:rPr>
      </w:pPr>
      <w:r>
        <w:t xml:space="preserve">    assign reset_in = !rst_n;</w:t>
      </w:r>
      <w:r w:rsidR="00BC22A3">
        <w:rPr>
          <w:color w:val="FF0000"/>
        </w:rPr>
        <w:t>//XADC</w:t>
      </w:r>
      <w:r w:rsidR="00BC22A3">
        <w:rPr>
          <w:rFonts w:hint="eastAsia"/>
          <w:color w:val="FF0000"/>
        </w:rPr>
        <w:t>的</w:t>
      </w:r>
      <w:r w:rsidR="00BC22A3">
        <w:rPr>
          <w:rFonts w:hint="eastAsia"/>
          <w:color w:val="FF0000"/>
        </w:rPr>
        <w:t>I</w:t>
      </w:r>
      <w:r w:rsidR="00BC22A3">
        <w:rPr>
          <w:color w:val="FF0000"/>
        </w:rPr>
        <w:t>P</w:t>
      </w:r>
      <w:r w:rsidR="00BC22A3">
        <w:rPr>
          <w:rFonts w:hint="eastAsia"/>
          <w:color w:val="FF0000"/>
        </w:rPr>
        <w:t>核复位高有效</w:t>
      </w:r>
    </w:p>
    <w:p w14:paraId="2229DEB0" w14:textId="149F8AAE" w:rsidR="00BC22A3" w:rsidRPr="00BC22A3" w:rsidRDefault="00BC22A3" w:rsidP="00751C9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/XADC</w:t>
      </w:r>
      <w:r>
        <w:rPr>
          <w:rFonts w:hint="eastAsia"/>
          <w:color w:val="FF0000"/>
        </w:rPr>
        <w:t>的</w:t>
      </w:r>
      <w:r>
        <w:rPr>
          <w:color w:val="FF0000"/>
        </w:rPr>
        <w:t>IP</w:t>
      </w:r>
      <w:r>
        <w:rPr>
          <w:rFonts w:hint="eastAsia"/>
          <w:color w:val="FF0000"/>
        </w:rPr>
        <w:t>核</w:t>
      </w:r>
    </w:p>
    <w:p w14:paraId="16750C78" w14:textId="77777777" w:rsidR="00751C93" w:rsidRDefault="00751C93" w:rsidP="00751C93">
      <w:pPr>
        <w:ind w:firstLine="480"/>
      </w:pPr>
      <w:r>
        <w:t xml:space="preserve">    xadc_wiz_0 u1 (</w:t>
      </w:r>
    </w:p>
    <w:p w14:paraId="236C1D47" w14:textId="77777777" w:rsidR="00751C93" w:rsidRPr="00BC22A3" w:rsidRDefault="00751C93" w:rsidP="00751C93">
      <w:pPr>
        <w:ind w:firstLine="480"/>
        <w:rPr>
          <w:color w:val="FF0000"/>
        </w:rPr>
      </w:pPr>
      <w:r>
        <w:t xml:space="preserve">      .di_in(16'b0),              </w:t>
      </w:r>
      <w:r w:rsidRPr="00BC22A3">
        <w:rPr>
          <w:color w:val="FF0000"/>
        </w:rPr>
        <w:t>// input wire [15 : 0] di_in</w:t>
      </w:r>
    </w:p>
    <w:p w14:paraId="05AC03CA" w14:textId="77777777" w:rsidR="00751C93" w:rsidRPr="00BC22A3" w:rsidRDefault="00751C93" w:rsidP="00751C93">
      <w:pPr>
        <w:ind w:firstLine="480"/>
        <w:rPr>
          <w:color w:val="FF0000"/>
        </w:rPr>
      </w:pPr>
      <w:r>
        <w:t xml:space="preserve">      .daddr_in(7'h11),        </w:t>
      </w:r>
      <w:r w:rsidRPr="00BC22A3">
        <w:rPr>
          <w:color w:val="FF0000"/>
        </w:rPr>
        <w:t>// input wire [6 : 0] daddr_in</w:t>
      </w:r>
    </w:p>
    <w:p w14:paraId="331A0B70" w14:textId="77777777" w:rsidR="00751C93" w:rsidRPr="00BC22A3" w:rsidRDefault="00751C93" w:rsidP="00751C93">
      <w:pPr>
        <w:ind w:firstLine="480"/>
        <w:rPr>
          <w:color w:val="FF0000"/>
        </w:rPr>
      </w:pPr>
      <w:r>
        <w:t xml:space="preserve">      .den_in(eoc_out),           </w:t>
      </w:r>
      <w:r w:rsidRPr="00BC22A3">
        <w:rPr>
          <w:color w:val="FF0000"/>
        </w:rPr>
        <w:t xml:space="preserve"> // input wire den_in</w:t>
      </w:r>
    </w:p>
    <w:p w14:paraId="0935A43A" w14:textId="77777777" w:rsidR="00751C93" w:rsidRDefault="00751C93" w:rsidP="00751C93">
      <w:pPr>
        <w:ind w:firstLine="480"/>
      </w:pPr>
      <w:r>
        <w:t xml:space="preserve">      .dwe_in(1'b0),            </w:t>
      </w:r>
      <w:r w:rsidRPr="00BC22A3">
        <w:rPr>
          <w:color w:val="FF0000"/>
        </w:rPr>
        <w:t>// input wire dwe_in</w:t>
      </w:r>
    </w:p>
    <w:p w14:paraId="69EA050F" w14:textId="77777777" w:rsidR="00751C93" w:rsidRPr="00BC22A3" w:rsidRDefault="00751C93" w:rsidP="00751C93">
      <w:pPr>
        <w:ind w:firstLine="480"/>
        <w:rPr>
          <w:color w:val="FF0000"/>
        </w:rPr>
      </w:pPr>
      <w:r>
        <w:t xml:space="preserve">      .drdy_out(drdy_out),        </w:t>
      </w:r>
      <w:r w:rsidRPr="00BC22A3">
        <w:rPr>
          <w:color w:val="FF0000"/>
        </w:rPr>
        <w:t>// output wire drdy_out</w:t>
      </w:r>
    </w:p>
    <w:p w14:paraId="51D0EEEF" w14:textId="77777777" w:rsidR="00751C93" w:rsidRDefault="00751C93" w:rsidP="00751C93">
      <w:pPr>
        <w:ind w:firstLine="480"/>
      </w:pPr>
      <w:r>
        <w:lastRenderedPageBreak/>
        <w:t xml:space="preserve">      .do_out(do_out),            </w:t>
      </w:r>
      <w:r w:rsidRPr="00BC22A3">
        <w:rPr>
          <w:color w:val="FF0000"/>
        </w:rPr>
        <w:t>// output wire [15 : 0] do_out</w:t>
      </w:r>
    </w:p>
    <w:p w14:paraId="576B2289" w14:textId="77777777" w:rsidR="00751C93" w:rsidRDefault="00751C93" w:rsidP="00751C93">
      <w:pPr>
        <w:ind w:firstLine="480"/>
      </w:pPr>
      <w:r>
        <w:t xml:space="preserve">      .dclk_in(clk),          </w:t>
      </w:r>
      <w:r w:rsidRPr="005509FE">
        <w:rPr>
          <w:color w:val="FF0000"/>
        </w:rPr>
        <w:t>// input wire dclk_in</w:t>
      </w:r>
    </w:p>
    <w:p w14:paraId="4418C832" w14:textId="77777777" w:rsidR="00751C93" w:rsidRDefault="00751C93" w:rsidP="00751C93">
      <w:pPr>
        <w:ind w:firstLine="480"/>
      </w:pPr>
      <w:r>
        <w:t xml:space="preserve">      .reset_in(reset_in),        </w:t>
      </w:r>
      <w:r w:rsidRPr="005509FE">
        <w:rPr>
          <w:color w:val="FF0000"/>
        </w:rPr>
        <w:t>// input wire reset_in</w:t>
      </w:r>
    </w:p>
    <w:p w14:paraId="05C50B9F" w14:textId="77777777" w:rsidR="00751C93" w:rsidRDefault="00751C93" w:rsidP="00751C93">
      <w:pPr>
        <w:ind w:firstLine="480"/>
      </w:pPr>
      <w:r>
        <w:t xml:space="preserve">      .vp_in(0),              </w:t>
      </w:r>
      <w:r w:rsidRPr="005509FE">
        <w:rPr>
          <w:color w:val="FF0000"/>
        </w:rPr>
        <w:t>// input wire vp_in</w:t>
      </w:r>
    </w:p>
    <w:p w14:paraId="735B83FD" w14:textId="77777777" w:rsidR="00751C93" w:rsidRPr="005509FE" w:rsidRDefault="00751C93" w:rsidP="00751C93">
      <w:pPr>
        <w:ind w:firstLine="480"/>
        <w:rPr>
          <w:color w:val="FF0000"/>
        </w:rPr>
      </w:pPr>
      <w:r>
        <w:t xml:space="preserve">      .vn_in(0),             </w:t>
      </w:r>
      <w:r w:rsidRPr="005509FE">
        <w:rPr>
          <w:color w:val="FF0000"/>
        </w:rPr>
        <w:t xml:space="preserve"> // input wire vn_in</w:t>
      </w:r>
    </w:p>
    <w:p w14:paraId="18E367B7" w14:textId="77777777" w:rsidR="00751C93" w:rsidRPr="005509FE" w:rsidRDefault="00751C93" w:rsidP="00751C93">
      <w:pPr>
        <w:ind w:firstLine="480"/>
        <w:rPr>
          <w:color w:val="FF0000"/>
        </w:rPr>
      </w:pPr>
      <w:r>
        <w:t xml:space="preserve">      .vauxp1(vauxp1),            </w:t>
      </w:r>
      <w:r w:rsidRPr="005509FE">
        <w:rPr>
          <w:color w:val="FF0000"/>
        </w:rPr>
        <w:t>// input wire vauxp1</w:t>
      </w:r>
    </w:p>
    <w:p w14:paraId="670E930C" w14:textId="77777777" w:rsidR="00751C93" w:rsidRPr="005509FE" w:rsidRDefault="00751C93" w:rsidP="00751C93">
      <w:pPr>
        <w:ind w:firstLine="480"/>
        <w:rPr>
          <w:color w:val="FF0000"/>
        </w:rPr>
      </w:pPr>
      <w:r>
        <w:t xml:space="preserve">      .vauxn1(vauxn1),           </w:t>
      </w:r>
      <w:r w:rsidRPr="005509FE">
        <w:rPr>
          <w:color w:val="FF0000"/>
        </w:rPr>
        <w:t xml:space="preserve"> // input wire vauxn1</w:t>
      </w:r>
    </w:p>
    <w:p w14:paraId="352C1CB6" w14:textId="77777777" w:rsidR="00751C93" w:rsidRPr="005509FE" w:rsidRDefault="00751C93" w:rsidP="00751C93">
      <w:pPr>
        <w:ind w:firstLine="480"/>
        <w:rPr>
          <w:color w:val="FF0000"/>
        </w:rPr>
      </w:pPr>
      <w:r>
        <w:t xml:space="preserve">      .channel_out(),  </w:t>
      </w:r>
      <w:r w:rsidRPr="005509FE">
        <w:rPr>
          <w:color w:val="FF0000"/>
        </w:rPr>
        <w:t>// output wire [4 : 0] channel_out</w:t>
      </w:r>
    </w:p>
    <w:p w14:paraId="7856346D" w14:textId="77777777" w:rsidR="00751C93" w:rsidRDefault="00751C93" w:rsidP="00751C93">
      <w:pPr>
        <w:ind w:firstLine="480"/>
      </w:pPr>
      <w:r>
        <w:t xml:space="preserve">      .eoc_out(eoc_out),          </w:t>
      </w:r>
      <w:r w:rsidRPr="005509FE">
        <w:rPr>
          <w:color w:val="FF0000"/>
        </w:rPr>
        <w:t>// output wire eoc_out</w:t>
      </w:r>
    </w:p>
    <w:p w14:paraId="1E263049" w14:textId="77777777" w:rsidR="00751C93" w:rsidRDefault="00751C93" w:rsidP="00751C93">
      <w:pPr>
        <w:ind w:firstLine="480"/>
      </w:pPr>
      <w:r>
        <w:t xml:space="preserve">      .alarm_out(),      </w:t>
      </w:r>
      <w:r w:rsidRPr="005509FE">
        <w:rPr>
          <w:color w:val="FF0000"/>
        </w:rPr>
        <w:t>// output wire alarm_out</w:t>
      </w:r>
    </w:p>
    <w:p w14:paraId="3A172F92" w14:textId="77777777" w:rsidR="00751C93" w:rsidRPr="005509FE" w:rsidRDefault="00751C93" w:rsidP="00751C93">
      <w:pPr>
        <w:ind w:firstLine="480"/>
        <w:rPr>
          <w:color w:val="FF0000"/>
        </w:rPr>
      </w:pPr>
      <w:r>
        <w:t xml:space="preserve">      .eos_out(),          </w:t>
      </w:r>
      <w:r w:rsidRPr="005509FE">
        <w:rPr>
          <w:color w:val="FF0000"/>
        </w:rPr>
        <w:t>// output wire eos_out</w:t>
      </w:r>
    </w:p>
    <w:p w14:paraId="2688BFB8" w14:textId="77777777" w:rsidR="00751C93" w:rsidRDefault="00751C93" w:rsidP="00751C93">
      <w:pPr>
        <w:ind w:firstLine="480"/>
      </w:pPr>
      <w:r>
        <w:t xml:space="preserve">      .busy_out()        </w:t>
      </w:r>
      <w:r w:rsidRPr="005509FE">
        <w:rPr>
          <w:color w:val="FF0000"/>
        </w:rPr>
        <w:t>// output wire busy_out</w:t>
      </w:r>
    </w:p>
    <w:p w14:paraId="672FBADA" w14:textId="77777777" w:rsidR="00751C93" w:rsidRDefault="00751C93" w:rsidP="00751C93">
      <w:pPr>
        <w:ind w:firstLine="480"/>
      </w:pPr>
      <w:r>
        <w:t xml:space="preserve">    );</w:t>
      </w:r>
    </w:p>
    <w:p w14:paraId="3169AD52" w14:textId="2D202233" w:rsidR="00751C93" w:rsidRDefault="00751C93" w:rsidP="00751C93">
      <w:pPr>
        <w:ind w:firstLine="480"/>
      </w:pPr>
      <w:r>
        <w:t>endmodule</w:t>
      </w:r>
    </w:p>
    <w:p w14:paraId="4FDFD2B6" w14:textId="77777777" w:rsidR="005509FE" w:rsidRPr="00B5201C" w:rsidRDefault="005509FE" w:rsidP="000312D8">
      <w:pPr>
        <w:pStyle w:val="3"/>
      </w:pPr>
      <w:bookmarkStart w:id="137" w:name="_Toc168510576"/>
      <w:r>
        <w:rPr>
          <w:rFonts w:hint="eastAsia"/>
        </w:rPr>
        <w:t>数据转换输出模块</w:t>
      </w:r>
      <w:r>
        <w:rPr>
          <w:rFonts w:hint="eastAsia"/>
        </w:rPr>
        <w:t>(</w:t>
      </w:r>
      <w:r w:rsidRPr="00B5201C">
        <w:t>data_output</w:t>
      </w:r>
      <w:r>
        <w:t>.v)</w:t>
      </w:r>
      <w:bookmarkEnd w:id="137"/>
    </w:p>
    <w:p w14:paraId="5176BA0E" w14:textId="77777777" w:rsidR="005509FE" w:rsidRDefault="005509FE" w:rsidP="005509FE">
      <w:pPr>
        <w:ind w:firstLine="480"/>
      </w:pPr>
      <w:r>
        <w:t>`timescale 1ns / 1ps</w:t>
      </w:r>
    </w:p>
    <w:p w14:paraId="11E08C38" w14:textId="77777777" w:rsidR="005509FE" w:rsidRDefault="005509FE" w:rsidP="005509FE">
      <w:pPr>
        <w:ind w:firstLine="480"/>
      </w:pPr>
      <w:r>
        <w:t>module data_output(</w:t>
      </w:r>
    </w:p>
    <w:p w14:paraId="6E6FFA56" w14:textId="77777777" w:rsidR="005509FE" w:rsidRDefault="005509FE" w:rsidP="005509FE">
      <w:pPr>
        <w:ind w:firstLine="480"/>
      </w:pPr>
      <w:r>
        <w:t xml:space="preserve">    input clk,</w:t>
      </w:r>
    </w:p>
    <w:p w14:paraId="58E3A5B5" w14:textId="77777777" w:rsidR="005509FE" w:rsidRDefault="005509FE" w:rsidP="005509FE">
      <w:pPr>
        <w:ind w:firstLine="480"/>
      </w:pPr>
      <w:r>
        <w:t xml:space="preserve">    input rst_n,</w:t>
      </w:r>
    </w:p>
    <w:p w14:paraId="30590352" w14:textId="77777777" w:rsidR="005509FE" w:rsidRDefault="005509FE" w:rsidP="005509FE">
      <w:pPr>
        <w:ind w:firstLine="480"/>
      </w:pPr>
      <w:r>
        <w:t xml:space="preserve">    input drdy_out,</w:t>
      </w:r>
    </w:p>
    <w:p w14:paraId="61E13036" w14:textId="77777777" w:rsidR="005509FE" w:rsidRDefault="005509FE" w:rsidP="005509FE">
      <w:pPr>
        <w:ind w:firstLine="480"/>
      </w:pPr>
      <w:r>
        <w:t xml:space="preserve">    input [15:0] do_out,</w:t>
      </w:r>
    </w:p>
    <w:p w14:paraId="17037624" w14:textId="77777777" w:rsidR="005509FE" w:rsidRDefault="005509FE" w:rsidP="005509FE">
      <w:pPr>
        <w:ind w:firstLine="480"/>
      </w:pPr>
      <w:r>
        <w:t xml:space="preserve">    output reg [11:0] led</w:t>
      </w:r>
    </w:p>
    <w:p w14:paraId="7AD7F37B" w14:textId="77777777" w:rsidR="005509FE" w:rsidRDefault="005509FE" w:rsidP="005509FE">
      <w:pPr>
        <w:ind w:firstLine="480"/>
      </w:pPr>
      <w:r>
        <w:t xml:space="preserve">    );</w:t>
      </w:r>
    </w:p>
    <w:p w14:paraId="12CA5323" w14:textId="7FE577BC" w:rsidR="001630D2" w:rsidRDefault="005509FE" w:rsidP="001630D2">
      <w:pPr>
        <w:ind w:firstLine="480"/>
        <w:rPr>
          <w:color w:val="FF0000"/>
        </w:rPr>
      </w:pPr>
      <w:r>
        <w:t xml:space="preserve">    reg [15:0] cnt;</w:t>
      </w:r>
      <w:r w:rsidR="001630D2">
        <w:rPr>
          <w:rFonts w:hint="eastAsia"/>
          <w:color w:val="FF0000"/>
        </w:rPr>
        <w:t xml:space="preserve"> </w:t>
      </w:r>
      <w:r w:rsidR="001630D2">
        <w:rPr>
          <w:color w:val="FF0000"/>
        </w:rPr>
        <w:t>//</w:t>
      </w:r>
      <w:r w:rsidR="001630D2">
        <w:rPr>
          <w:rFonts w:hint="eastAsia"/>
          <w:color w:val="FF0000"/>
        </w:rPr>
        <w:t>延时寄存器</w:t>
      </w:r>
    </w:p>
    <w:p w14:paraId="212F6CE5" w14:textId="71063C70" w:rsidR="001630D2" w:rsidRPr="001630D2" w:rsidRDefault="00FC450D" w:rsidP="001630D2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延时</w:t>
      </w:r>
      <w:r>
        <w:rPr>
          <w:color w:val="FF0000"/>
        </w:rPr>
        <w:t>5ms</w:t>
      </w:r>
      <w:r>
        <w:rPr>
          <w:rFonts w:hint="eastAsia"/>
          <w:color w:val="FF0000"/>
        </w:rPr>
        <w:t>改变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的输出值，以免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输出不稳定闪动</w:t>
      </w:r>
    </w:p>
    <w:p w14:paraId="5AA0CA1D" w14:textId="77777777" w:rsidR="005509FE" w:rsidRDefault="005509FE" w:rsidP="005509FE">
      <w:pPr>
        <w:ind w:firstLine="480"/>
      </w:pPr>
      <w:r>
        <w:t xml:space="preserve">    always@(posedge clk,posedge rst_n)</w:t>
      </w:r>
    </w:p>
    <w:p w14:paraId="6576962C" w14:textId="77777777" w:rsidR="005509FE" w:rsidRDefault="005509FE" w:rsidP="005509FE">
      <w:pPr>
        <w:ind w:firstLine="480"/>
      </w:pPr>
      <w:r>
        <w:t xml:space="preserve">       if (!rst_n)</w:t>
      </w:r>
    </w:p>
    <w:p w14:paraId="116BF572" w14:textId="77777777" w:rsidR="005509FE" w:rsidRDefault="005509FE" w:rsidP="005509FE">
      <w:pPr>
        <w:ind w:firstLine="480"/>
      </w:pPr>
      <w:r>
        <w:t xml:space="preserve">           cnt&lt;=16'd0;</w:t>
      </w:r>
    </w:p>
    <w:p w14:paraId="75B3D99F" w14:textId="77777777" w:rsidR="005509FE" w:rsidRDefault="005509FE" w:rsidP="005509FE">
      <w:pPr>
        <w:ind w:firstLine="480"/>
      </w:pPr>
      <w:r>
        <w:t xml:space="preserve">       else if (cnt == 16'd50_000)</w:t>
      </w:r>
    </w:p>
    <w:p w14:paraId="0FB0A658" w14:textId="77777777" w:rsidR="005509FE" w:rsidRDefault="005509FE" w:rsidP="005509FE">
      <w:pPr>
        <w:ind w:firstLine="480"/>
      </w:pPr>
      <w:r>
        <w:t xml:space="preserve">           cnt &lt;= 16'd0;</w:t>
      </w:r>
    </w:p>
    <w:p w14:paraId="06EA41EF" w14:textId="77777777" w:rsidR="005509FE" w:rsidRDefault="005509FE" w:rsidP="005509FE">
      <w:pPr>
        <w:ind w:firstLine="480"/>
      </w:pPr>
      <w:r>
        <w:t xml:space="preserve">       else if (drdy_out==1)</w:t>
      </w:r>
    </w:p>
    <w:p w14:paraId="63F017A2" w14:textId="369D0B6A" w:rsidR="005509FE" w:rsidRDefault="005509FE" w:rsidP="005509FE">
      <w:pPr>
        <w:ind w:firstLine="480"/>
      </w:pPr>
      <w:r>
        <w:t xml:space="preserve">           cnt&lt;=cnt+1;</w:t>
      </w:r>
    </w:p>
    <w:p w14:paraId="41CBA65E" w14:textId="3BB299E8" w:rsidR="00283A85" w:rsidRPr="00283A85" w:rsidRDefault="00283A85" w:rsidP="005509FE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数据前</w:t>
      </w:r>
      <w:r>
        <w:rPr>
          <w:rFonts w:hint="eastAsia"/>
          <w:color w:val="FF0000"/>
        </w:rPr>
        <w:t>1</w:t>
      </w:r>
      <w:r>
        <w:rPr>
          <w:color w:val="FF0000"/>
        </w:rPr>
        <w:t>2</w:t>
      </w:r>
      <w:r>
        <w:rPr>
          <w:rFonts w:hint="eastAsia"/>
          <w:color w:val="FF0000"/>
        </w:rPr>
        <w:t>位输出</w:t>
      </w:r>
    </w:p>
    <w:p w14:paraId="0CC78955" w14:textId="77777777" w:rsidR="005509FE" w:rsidRDefault="005509FE" w:rsidP="005509FE">
      <w:pPr>
        <w:ind w:firstLine="480"/>
      </w:pPr>
      <w:r>
        <w:t xml:space="preserve">    always@(posedge clk,posedge rst_n)</w:t>
      </w:r>
    </w:p>
    <w:p w14:paraId="5DEC2F6F" w14:textId="77777777" w:rsidR="005509FE" w:rsidRDefault="005509FE" w:rsidP="005509FE">
      <w:pPr>
        <w:ind w:firstLine="480"/>
      </w:pPr>
      <w:r>
        <w:t xml:space="preserve">       if (!rst_n)</w:t>
      </w:r>
    </w:p>
    <w:p w14:paraId="48E49FF2" w14:textId="77777777" w:rsidR="005509FE" w:rsidRDefault="005509FE" w:rsidP="005509FE">
      <w:pPr>
        <w:ind w:firstLine="480"/>
      </w:pPr>
      <w:r>
        <w:t xml:space="preserve">           led&lt;=12'd0;</w:t>
      </w:r>
    </w:p>
    <w:p w14:paraId="05D8F2F7" w14:textId="77777777" w:rsidR="005509FE" w:rsidRDefault="005509FE" w:rsidP="005509FE">
      <w:pPr>
        <w:ind w:firstLine="480"/>
      </w:pPr>
      <w:r>
        <w:t xml:space="preserve">       else if (cnt==16'd50_000)</w:t>
      </w:r>
    </w:p>
    <w:p w14:paraId="6EED9E5B" w14:textId="77777777" w:rsidR="005509FE" w:rsidRDefault="005509FE" w:rsidP="005509FE">
      <w:pPr>
        <w:ind w:firstLine="480"/>
      </w:pPr>
      <w:r>
        <w:t xml:space="preserve">           led&lt;=do_out[15:4];          </w:t>
      </w:r>
    </w:p>
    <w:p w14:paraId="11CE824D" w14:textId="2CE104D7" w:rsidR="00751C93" w:rsidRDefault="005509FE" w:rsidP="005509FE">
      <w:pPr>
        <w:ind w:firstLine="480"/>
      </w:pPr>
      <w:r>
        <w:t>endmodule</w:t>
      </w:r>
    </w:p>
    <w:p w14:paraId="7D8AEC41" w14:textId="33C1D526" w:rsidR="00751C93" w:rsidRDefault="00283A85" w:rsidP="000312D8">
      <w:pPr>
        <w:pStyle w:val="3"/>
      </w:pPr>
      <w:bookmarkStart w:id="138" w:name="_Toc168510577"/>
      <w:r>
        <w:rPr>
          <w:rFonts w:hint="eastAsia"/>
        </w:rPr>
        <w:lastRenderedPageBreak/>
        <w:t>二进制转换为</w:t>
      </w:r>
      <w:r>
        <w:rPr>
          <w:rFonts w:hint="eastAsia"/>
        </w:rPr>
        <w:t>B</w:t>
      </w:r>
      <w:r>
        <w:t>CD</w:t>
      </w:r>
      <w:r>
        <w:rPr>
          <w:rFonts w:hint="eastAsia"/>
        </w:rPr>
        <w:t>码输出在数码管上</w:t>
      </w:r>
      <w:r>
        <w:rPr>
          <w:rFonts w:hint="eastAsia"/>
        </w:rPr>
        <w:t>(</w:t>
      </w:r>
      <w:r>
        <w:t>bin2BCD.v)</w:t>
      </w:r>
      <w:bookmarkEnd w:id="138"/>
    </w:p>
    <w:p w14:paraId="1CA6FC27" w14:textId="77777777" w:rsidR="00283A85" w:rsidRDefault="00283A85" w:rsidP="00283A85">
      <w:pPr>
        <w:ind w:firstLine="480"/>
      </w:pPr>
      <w:r>
        <w:t>`timescale 1ns / 1ps</w:t>
      </w:r>
    </w:p>
    <w:p w14:paraId="4B94CD92" w14:textId="77777777" w:rsidR="00283A85" w:rsidRDefault="00283A85" w:rsidP="00283A85">
      <w:pPr>
        <w:ind w:firstLine="480"/>
      </w:pPr>
      <w:r>
        <w:t>module bin2BCD(</w:t>
      </w:r>
    </w:p>
    <w:p w14:paraId="269F4484" w14:textId="6CEB5493" w:rsidR="00283A85" w:rsidRDefault="00283A85" w:rsidP="00283A85">
      <w:pPr>
        <w:ind w:firstLine="480"/>
      </w:pPr>
      <w:r>
        <w:t xml:space="preserve">    input [19:0]binary,      </w:t>
      </w:r>
      <w:r w:rsidRPr="003612E9">
        <w:rPr>
          <w:color w:val="FF0000"/>
        </w:rPr>
        <w:t>//</w:t>
      </w:r>
      <w:r w:rsidR="00BD745D" w:rsidRPr="003612E9">
        <w:rPr>
          <w:rFonts w:hint="eastAsia"/>
          <w:color w:val="FF0000"/>
        </w:rPr>
        <w:t>待转换的</w:t>
      </w:r>
      <w:r w:rsidR="00BD745D" w:rsidRPr="003612E9">
        <w:rPr>
          <w:rFonts w:hint="eastAsia"/>
          <w:color w:val="FF0000"/>
        </w:rPr>
        <w:t>2</w:t>
      </w:r>
      <w:r w:rsidR="00BD745D" w:rsidRPr="003612E9">
        <w:rPr>
          <w:rFonts w:hint="eastAsia"/>
          <w:color w:val="FF0000"/>
        </w:rPr>
        <w:t>进制码</w:t>
      </w:r>
      <w:r w:rsidR="00BD745D">
        <w:t xml:space="preserve"> </w:t>
      </w:r>
    </w:p>
    <w:p w14:paraId="471433B3" w14:textId="77777777" w:rsidR="00283A85" w:rsidRDefault="00283A85" w:rsidP="00283A85">
      <w:pPr>
        <w:ind w:firstLine="480"/>
      </w:pPr>
      <w:r>
        <w:t xml:space="preserve">    output [31:0]bcd </w:t>
      </w:r>
    </w:p>
    <w:p w14:paraId="6D103942" w14:textId="77777777" w:rsidR="00283A85" w:rsidRDefault="00283A85" w:rsidP="00283A85">
      <w:pPr>
        <w:ind w:firstLine="480"/>
      </w:pPr>
      <w:r>
        <w:t xml:space="preserve">    );</w:t>
      </w:r>
    </w:p>
    <w:p w14:paraId="22719403" w14:textId="705EFE49" w:rsidR="00283A85" w:rsidRPr="003612E9" w:rsidRDefault="00283A85" w:rsidP="00BD745D">
      <w:pPr>
        <w:ind w:firstLineChars="400" w:firstLine="960"/>
        <w:rPr>
          <w:rFonts w:hint="eastAsia"/>
          <w:color w:val="FF0000"/>
        </w:rPr>
      </w:pPr>
      <w:r>
        <w:t>wire[3:0]bcd_ge,bcd_shi,bcd_bai,bcd_qian,bcd_wan,bcd_shiwan,bcd_baiwan,bcd_qianwan;</w:t>
      </w:r>
      <w:r w:rsidR="003612E9">
        <w:t xml:space="preserve"> </w:t>
      </w:r>
      <w:r w:rsidR="003612E9">
        <w:rPr>
          <w:color w:val="FF0000"/>
        </w:rPr>
        <w:t>//</w:t>
      </w:r>
      <w:r w:rsidR="003612E9">
        <w:rPr>
          <w:rFonts w:hint="eastAsia"/>
          <w:color w:val="FF0000"/>
        </w:rPr>
        <w:t>转换为</w:t>
      </w:r>
      <w:r w:rsidR="003612E9">
        <w:rPr>
          <w:rFonts w:hint="eastAsia"/>
          <w:color w:val="FF0000"/>
        </w:rPr>
        <w:t>B</w:t>
      </w:r>
      <w:r w:rsidR="003612E9">
        <w:rPr>
          <w:color w:val="FF0000"/>
        </w:rPr>
        <w:t>CD</w:t>
      </w:r>
      <w:r w:rsidR="003612E9">
        <w:rPr>
          <w:rFonts w:hint="eastAsia"/>
          <w:color w:val="FF0000"/>
        </w:rPr>
        <w:t>码后的个位，十位，百位，千位，万位，十万位，百万位，千万位。</w:t>
      </w:r>
    </w:p>
    <w:p w14:paraId="7A47F474" w14:textId="577FE80E" w:rsidR="00283A85" w:rsidRDefault="00283A85" w:rsidP="00283A85">
      <w:pPr>
        <w:ind w:firstLine="480"/>
      </w:pPr>
      <w:r>
        <w:t xml:space="preserve">    wire [19:0]</w:t>
      </w:r>
      <w:r w:rsidR="00545614">
        <w:t xml:space="preserve"> </w:t>
      </w:r>
      <w:r>
        <w:t>binary2;</w:t>
      </w:r>
    </w:p>
    <w:p w14:paraId="3579FD47" w14:textId="3DC537C3" w:rsidR="00283A85" w:rsidRPr="002D4C11" w:rsidRDefault="00283A85" w:rsidP="00283A85">
      <w:pPr>
        <w:ind w:firstLine="480"/>
        <w:rPr>
          <w:color w:val="FF0000"/>
        </w:rPr>
      </w:pPr>
      <w:r>
        <w:t xml:space="preserve">    assign binary2=binary*1000000/4095;</w:t>
      </w:r>
      <w:r w:rsidR="002D4C11">
        <w:rPr>
          <w:color w:val="FF0000"/>
        </w:rPr>
        <w:t xml:space="preserve"> //</w:t>
      </w:r>
      <w:r w:rsidR="002D4C11">
        <w:rPr>
          <w:rFonts w:hint="eastAsia"/>
          <w:color w:val="FF0000"/>
        </w:rPr>
        <w:t>转换为</w:t>
      </w:r>
      <w:r w:rsidR="002D4C11">
        <w:rPr>
          <w:rFonts w:hint="eastAsia"/>
          <w:color w:val="FF0000"/>
        </w:rPr>
        <w:t>0</w:t>
      </w:r>
      <w:r w:rsidR="002D4C11">
        <w:rPr>
          <w:color w:val="FF0000"/>
        </w:rPr>
        <w:t>~1000000</w:t>
      </w:r>
      <w:r w:rsidR="002D4C11">
        <w:rPr>
          <w:rFonts w:hint="eastAsia"/>
          <w:color w:val="FF0000"/>
        </w:rPr>
        <w:t>之间的数</w:t>
      </w:r>
    </w:p>
    <w:p w14:paraId="23F65F71" w14:textId="04013C1B" w:rsidR="00283A85" w:rsidRPr="00F75CDE" w:rsidRDefault="00283A85" w:rsidP="00283A85">
      <w:pPr>
        <w:ind w:firstLine="480"/>
        <w:rPr>
          <w:color w:val="FF0000"/>
        </w:rPr>
      </w:pPr>
      <w:r>
        <w:t xml:space="preserve">    reg[3:0]bcd_ge_o;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F75CDE">
        <w:rPr>
          <w:rFonts w:hint="eastAsia"/>
          <w:color w:val="FF0000"/>
        </w:rPr>
        <w:t>个位寄存器</w:t>
      </w:r>
    </w:p>
    <w:p w14:paraId="3DB832F0" w14:textId="7601200A" w:rsidR="00283A85" w:rsidRDefault="00283A85" w:rsidP="00283A85">
      <w:pPr>
        <w:ind w:firstLine="480"/>
      </w:pPr>
      <w:r>
        <w:t xml:space="preserve">    reg[3:0]bcd_shi_o;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F75CDE">
        <w:rPr>
          <w:rFonts w:hint="eastAsia"/>
          <w:color w:val="FF0000"/>
        </w:rPr>
        <w:t>十</w:t>
      </w:r>
      <w:r w:rsidR="00F75CDE">
        <w:rPr>
          <w:rFonts w:hint="eastAsia"/>
          <w:color w:val="FF0000"/>
        </w:rPr>
        <w:t>位寄存器</w:t>
      </w:r>
    </w:p>
    <w:p w14:paraId="5E870690" w14:textId="221A4AB5" w:rsidR="00283A85" w:rsidRDefault="00283A85" w:rsidP="00283A85">
      <w:pPr>
        <w:ind w:firstLine="480"/>
      </w:pPr>
      <w:r>
        <w:t xml:space="preserve">    reg[3:0]bcd_bai_o;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F75CDE">
        <w:rPr>
          <w:rFonts w:hint="eastAsia"/>
          <w:color w:val="FF0000"/>
        </w:rPr>
        <w:t>百</w:t>
      </w:r>
      <w:r w:rsidR="00F75CDE">
        <w:rPr>
          <w:rFonts w:hint="eastAsia"/>
          <w:color w:val="FF0000"/>
        </w:rPr>
        <w:t>位寄存器</w:t>
      </w:r>
    </w:p>
    <w:p w14:paraId="7D13B94C" w14:textId="2E03D060" w:rsidR="00283A85" w:rsidRDefault="00283A85" w:rsidP="00283A85">
      <w:pPr>
        <w:ind w:firstLine="480"/>
      </w:pPr>
      <w:r>
        <w:t xml:space="preserve">    reg[3:0]bcd_qian_o;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0F5F06">
        <w:rPr>
          <w:rFonts w:hint="eastAsia"/>
          <w:color w:val="FF0000"/>
        </w:rPr>
        <w:t>千</w:t>
      </w:r>
      <w:r w:rsidR="00F75CDE">
        <w:rPr>
          <w:rFonts w:hint="eastAsia"/>
          <w:color w:val="FF0000"/>
        </w:rPr>
        <w:t>位寄存器</w:t>
      </w:r>
    </w:p>
    <w:p w14:paraId="78B88387" w14:textId="099A215B" w:rsidR="00283A85" w:rsidRDefault="00283A85" w:rsidP="00283A85">
      <w:pPr>
        <w:ind w:firstLine="480"/>
      </w:pPr>
      <w:r>
        <w:t xml:space="preserve">    reg[3:0]bcd_wan_o; 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0F5F06">
        <w:rPr>
          <w:rFonts w:hint="eastAsia"/>
          <w:color w:val="FF0000"/>
        </w:rPr>
        <w:t>万位</w:t>
      </w:r>
      <w:r w:rsidR="00F75CDE">
        <w:rPr>
          <w:rFonts w:hint="eastAsia"/>
          <w:color w:val="FF0000"/>
        </w:rPr>
        <w:t>位寄存器</w:t>
      </w:r>
    </w:p>
    <w:p w14:paraId="599ADA09" w14:textId="3732FD64" w:rsidR="00283A85" w:rsidRDefault="00283A85" w:rsidP="00283A85">
      <w:pPr>
        <w:ind w:firstLine="480"/>
      </w:pPr>
      <w:r>
        <w:t xml:space="preserve">    reg[3:0]bcd_shiwan_o;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0F5F06">
        <w:rPr>
          <w:rFonts w:hint="eastAsia"/>
          <w:color w:val="FF0000"/>
        </w:rPr>
        <w:t>十万</w:t>
      </w:r>
      <w:r w:rsidR="00F75CDE">
        <w:rPr>
          <w:rFonts w:hint="eastAsia"/>
          <w:color w:val="FF0000"/>
        </w:rPr>
        <w:t>位寄存器</w:t>
      </w:r>
    </w:p>
    <w:p w14:paraId="24AB7F30" w14:textId="4C93B736" w:rsidR="00283A85" w:rsidRDefault="00283A85" w:rsidP="00283A85">
      <w:pPr>
        <w:ind w:firstLine="480"/>
      </w:pPr>
      <w:r>
        <w:t xml:space="preserve">    reg[3:0]bcd_baiwan_o;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0F5F06">
        <w:rPr>
          <w:rFonts w:hint="eastAsia"/>
          <w:color w:val="FF0000"/>
        </w:rPr>
        <w:t>百万</w:t>
      </w:r>
      <w:r w:rsidR="00F75CDE">
        <w:rPr>
          <w:rFonts w:hint="eastAsia"/>
          <w:color w:val="FF0000"/>
        </w:rPr>
        <w:t>位寄存器</w:t>
      </w:r>
    </w:p>
    <w:p w14:paraId="623B07D6" w14:textId="4E6DDA15" w:rsidR="00283A85" w:rsidRDefault="00283A85" w:rsidP="00283A85">
      <w:pPr>
        <w:ind w:firstLine="480"/>
        <w:rPr>
          <w:color w:val="FF0000"/>
        </w:rPr>
      </w:pPr>
      <w:r>
        <w:t xml:space="preserve">    reg[3:0]bcd_qianwan_o;</w:t>
      </w:r>
      <w:r w:rsidR="00F75CDE">
        <w:t xml:space="preserve"> </w:t>
      </w:r>
      <w:r w:rsidR="00F75CDE">
        <w:rPr>
          <w:color w:val="FF0000"/>
        </w:rPr>
        <w:t>//</w:t>
      </w:r>
      <w:r w:rsidR="000F5F06">
        <w:rPr>
          <w:rFonts w:hint="eastAsia"/>
          <w:color w:val="FF0000"/>
        </w:rPr>
        <w:t>灭</w:t>
      </w:r>
      <w:r w:rsidR="000F5F06">
        <w:rPr>
          <w:rFonts w:hint="eastAsia"/>
          <w:color w:val="FF0000"/>
        </w:rPr>
        <w:t>0</w:t>
      </w:r>
      <w:r w:rsidR="000F5F06">
        <w:rPr>
          <w:rFonts w:hint="eastAsia"/>
          <w:color w:val="FF0000"/>
        </w:rPr>
        <w:t>后</w:t>
      </w:r>
      <w:r w:rsidR="000F5F06">
        <w:rPr>
          <w:rFonts w:hint="eastAsia"/>
          <w:color w:val="FF0000"/>
        </w:rPr>
        <w:t>千万</w:t>
      </w:r>
      <w:r w:rsidR="00F75CDE">
        <w:rPr>
          <w:rFonts w:hint="eastAsia"/>
          <w:color w:val="FF0000"/>
        </w:rPr>
        <w:t>位寄存器</w:t>
      </w:r>
    </w:p>
    <w:p w14:paraId="675432E4" w14:textId="1F5B10FB" w:rsidR="000F5F06" w:rsidRDefault="000F5F06" w:rsidP="00283A85">
      <w:pPr>
        <w:ind w:firstLine="480"/>
        <w:rPr>
          <w:rFonts w:hint="eastAsia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计算得到每一位的数值</w:t>
      </w:r>
    </w:p>
    <w:p w14:paraId="0B5D2794" w14:textId="77777777" w:rsidR="00283A85" w:rsidRDefault="00283A85" w:rsidP="00283A85">
      <w:pPr>
        <w:ind w:firstLine="480"/>
      </w:pPr>
      <w:r>
        <w:t xml:space="preserve">    assign    bcd_qianwan=binary2/10000000;</w:t>
      </w:r>
    </w:p>
    <w:p w14:paraId="0FC4220C" w14:textId="77777777" w:rsidR="00283A85" w:rsidRDefault="00283A85" w:rsidP="00283A85">
      <w:pPr>
        <w:ind w:firstLine="480"/>
      </w:pPr>
      <w:r>
        <w:t xml:space="preserve">    assign    bcd_baiwan=(binary2%10000000)/1000000;</w:t>
      </w:r>
    </w:p>
    <w:p w14:paraId="725AF28F" w14:textId="77777777" w:rsidR="00283A85" w:rsidRDefault="00283A85" w:rsidP="00283A85">
      <w:pPr>
        <w:ind w:firstLine="480"/>
      </w:pPr>
      <w:r>
        <w:t xml:space="preserve">    assign    bcd_shiwan=(binary2%1000000)/100000;</w:t>
      </w:r>
    </w:p>
    <w:p w14:paraId="26184DBD" w14:textId="77777777" w:rsidR="00283A85" w:rsidRDefault="00283A85" w:rsidP="00283A85">
      <w:pPr>
        <w:ind w:firstLine="480"/>
      </w:pPr>
      <w:r>
        <w:t xml:space="preserve">    assign    bcd_wan=(binary2%100000)/10000;</w:t>
      </w:r>
    </w:p>
    <w:p w14:paraId="0D6B13D2" w14:textId="77777777" w:rsidR="00283A85" w:rsidRDefault="00283A85" w:rsidP="00283A85">
      <w:pPr>
        <w:ind w:firstLine="480"/>
      </w:pPr>
      <w:r>
        <w:t xml:space="preserve">    assign    bcd_qian=(binary2%10000)/1000;</w:t>
      </w:r>
    </w:p>
    <w:p w14:paraId="5FE40FB1" w14:textId="77777777" w:rsidR="00283A85" w:rsidRDefault="00283A85" w:rsidP="00283A85">
      <w:pPr>
        <w:ind w:firstLine="480"/>
      </w:pPr>
      <w:r>
        <w:t xml:space="preserve">    assign    bcd_bai=(binary2%1000)/100;</w:t>
      </w:r>
      <w:r>
        <w:tab/>
      </w:r>
    </w:p>
    <w:p w14:paraId="4B3AE02D" w14:textId="77777777" w:rsidR="00283A85" w:rsidRDefault="00283A85" w:rsidP="00283A85">
      <w:pPr>
        <w:ind w:firstLine="480"/>
      </w:pPr>
      <w:r>
        <w:t xml:space="preserve">    assign    bcd_shi=(binary2%100)/10;</w:t>
      </w:r>
    </w:p>
    <w:p w14:paraId="2CB70740" w14:textId="3FEBAB99" w:rsidR="00283A85" w:rsidRDefault="00283A85" w:rsidP="00283A85">
      <w:pPr>
        <w:ind w:firstLine="480"/>
      </w:pPr>
      <w:r>
        <w:t xml:space="preserve">    assign    bcd_ge=binary2%10;</w:t>
      </w:r>
    </w:p>
    <w:p w14:paraId="4F22E2D3" w14:textId="0E4278BE" w:rsidR="000F5F06" w:rsidRPr="000F5F06" w:rsidRDefault="000F5F06" w:rsidP="00283A85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对于</w:t>
      </w:r>
      <w:r w:rsidR="0012482D">
        <w:rPr>
          <w:rFonts w:hint="eastAsia"/>
          <w:color w:val="FF0000"/>
        </w:rPr>
        <w:t>每一位除了个位以外，如果高位为</w:t>
      </w:r>
      <w:r w:rsidR="0012482D">
        <w:rPr>
          <w:rFonts w:hint="eastAsia"/>
          <w:color w:val="FF0000"/>
        </w:rPr>
        <w:t>0</w:t>
      </w:r>
      <w:r w:rsidR="0012482D">
        <w:rPr>
          <w:rFonts w:hint="eastAsia"/>
          <w:color w:val="FF0000"/>
        </w:rPr>
        <w:t>，进行灭</w:t>
      </w:r>
      <w:r w:rsidR="0012482D">
        <w:rPr>
          <w:rFonts w:hint="eastAsia"/>
          <w:color w:val="FF0000"/>
        </w:rPr>
        <w:t>0</w:t>
      </w:r>
      <w:r w:rsidR="0012482D">
        <w:rPr>
          <w:rFonts w:hint="eastAsia"/>
          <w:color w:val="FF0000"/>
        </w:rPr>
        <w:t>操作</w:t>
      </w:r>
    </w:p>
    <w:p w14:paraId="0DC5872D" w14:textId="77777777" w:rsidR="00283A85" w:rsidRDefault="00283A85" w:rsidP="00283A85">
      <w:pPr>
        <w:ind w:firstLine="480"/>
      </w:pPr>
      <w:r>
        <w:t xml:space="preserve">    always@(*)   </w:t>
      </w:r>
    </w:p>
    <w:p w14:paraId="6DDF81EB" w14:textId="13BEC745" w:rsidR="00283A85" w:rsidRDefault="00283A85" w:rsidP="00283A85">
      <w:pPr>
        <w:ind w:firstLine="480"/>
      </w:pPr>
      <w:r>
        <w:t xml:space="preserve">    begin  </w:t>
      </w:r>
    </w:p>
    <w:p w14:paraId="3287F388" w14:textId="5A51E19B" w:rsidR="00283A85" w:rsidRDefault="00283A85" w:rsidP="00283A85">
      <w:pPr>
        <w:ind w:firstLine="480"/>
      </w:pPr>
      <w:r>
        <w:t>if(bcd_qianwan==0&amp;bcd_baiwan==0&amp;bcd_shiwan==0&amp;bcd_wan==0&amp;bcd_qian==0&amp;bcd_bai==0&amp;bcd_shi==0)begin</w:t>
      </w:r>
    </w:p>
    <w:p w14:paraId="24967642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3B439140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2A2824D6" w14:textId="77777777" w:rsidR="00283A85" w:rsidRDefault="00283A85" w:rsidP="00283A85">
      <w:pPr>
        <w:ind w:firstLine="480"/>
      </w:pPr>
      <w:r>
        <w:t xml:space="preserve">            bcd_shiwan_o=4'he;</w:t>
      </w:r>
    </w:p>
    <w:p w14:paraId="6119DE63" w14:textId="77777777" w:rsidR="00283A85" w:rsidRDefault="00283A85" w:rsidP="00283A85">
      <w:pPr>
        <w:ind w:firstLine="480"/>
      </w:pPr>
      <w:r>
        <w:t xml:space="preserve">            bcd_wan_o=4'he;  </w:t>
      </w:r>
    </w:p>
    <w:p w14:paraId="38756218" w14:textId="77777777" w:rsidR="00283A85" w:rsidRDefault="00283A85" w:rsidP="00283A85">
      <w:pPr>
        <w:ind w:firstLine="480"/>
      </w:pPr>
      <w:r>
        <w:t xml:space="preserve">            bcd_qian_o=4'he;</w:t>
      </w:r>
    </w:p>
    <w:p w14:paraId="0A40FC4D" w14:textId="77777777" w:rsidR="00283A85" w:rsidRDefault="00283A85" w:rsidP="00283A85">
      <w:pPr>
        <w:ind w:firstLine="480"/>
      </w:pPr>
      <w:r>
        <w:t xml:space="preserve">            bcd_bai_o=4'he;</w:t>
      </w:r>
    </w:p>
    <w:p w14:paraId="7A1BD7AE" w14:textId="77777777" w:rsidR="00283A85" w:rsidRDefault="00283A85" w:rsidP="00283A85">
      <w:pPr>
        <w:ind w:firstLine="480"/>
      </w:pPr>
      <w:r>
        <w:lastRenderedPageBreak/>
        <w:t xml:space="preserve">            bcd_shi_o=4'he;</w:t>
      </w:r>
    </w:p>
    <w:p w14:paraId="192E39E1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1D6F3665" w14:textId="77777777" w:rsidR="00283A85" w:rsidRDefault="00283A85" w:rsidP="00283A85">
      <w:pPr>
        <w:ind w:firstLine="480"/>
      </w:pPr>
      <w:r>
        <w:t xml:space="preserve">          else if(bcd_qianwan==0&amp;bcd_baiwan==0&amp;bcd_shiwan==0&amp;bcd_wan==0&amp;bcd_qian==0&amp;bcd_bai==0)begin</w:t>
      </w:r>
    </w:p>
    <w:p w14:paraId="4E86895F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1A50E2B2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2C1590B2" w14:textId="77777777" w:rsidR="00283A85" w:rsidRDefault="00283A85" w:rsidP="00283A85">
      <w:pPr>
        <w:ind w:firstLine="480"/>
      </w:pPr>
      <w:r>
        <w:t xml:space="preserve">            bcd_shiwan_o=4'he;</w:t>
      </w:r>
    </w:p>
    <w:p w14:paraId="525CC1D2" w14:textId="77777777" w:rsidR="00283A85" w:rsidRDefault="00283A85" w:rsidP="00283A85">
      <w:pPr>
        <w:ind w:firstLine="480"/>
      </w:pPr>
      <w:r>
        <w:t xml:space="preserve">            bcd_wan_o=4'he;  </w:t>
      </w:r>
    </w:p>
    <w:p w14:paraId="4B84883B" w14:textId="77777777" w:rsidR="00283A85" w:rsidRDefault="00283A85" w:rsidP="00283A85">
      <w:pPr>
        <w:ind w:firstLine="480"/>
      </w:pPr>
      <w:r>
        <w:t xml:space="preserve">            bcd_qian_o=4'he;</w:t>
      </w:r>
    </w:p>
    <w:p w14:paraId="366B0B56" w14:textId="77777777" w:rsidR="00283A85" w:rsidRDefault="00283A85" w:rsidP="00283A85">
      <w:pPr>
        <w:ind w:firstLine="480"/>
      </w:pPr>
      <w:r>
        <w:t xml:space="preserve">            bcd_bai_o=4'he;</w:t>
      </w:r>
    </w:p>
    <w:p w14:paraId="439EBC28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3BA5232C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49432441" w14:textId="77777777" w:rsidR="00283A85" w:rsidRDefault="00283A85" w:rsidP="00283A85">
      <w:pPr>
        <w:ind w:firstLine="480"/>
      </w:pPr>
      <w:r>
        <w:t xml:space="preserve">          else if(bcd_qianwan==0&amp;bcd_baiwan==0&amp;bcd_shiwan==0&amp;bcd_wan==0&amp;bcd_qian==0)begin</w:t>
      </w:r>
    </w:p>
    <w:p w14:paraId="2FD2A037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3E592636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7D1BC359" w14:textId="77777777" w:rsidR="00283A85" w:rsidRDefault="00283A85" w:rsidP="00283A85">
      <w:pPr>
        <w:ind w:firstLine="480"/>
      </w:pPr>
      <w:r>
        <w:t xml:space="preserve">            bcd_shiwan_o=4'he;</w:t>
      </w:r>
    </w:p>
    <w:p w14:paraId="2D223674" w14:textId="77777777" w:rsidR="00283A85" w:rsidRDefault="00283A85" w:rsidP="00283A85">
      <w:pPr>
        <w:ind w:firstLine="480"/>
      </w:pPr>
      <w:r>
        <w:t xml:space="preserve">            bcd_wan_o=4'he;  </w:t>
      </w:r>
    </w:p>
    <w:p w14:paraId="148FC334" w14:textId="77777777" w:rsidR="00283A85" w:rsidRDefault="00283A85" w:rsidP="00283A85">
      <w:pPr>
        <w:ind w:firstLine="480"/>
      </w:pPr>
      <w:r>
        <w:t xml:space="preserve">            bcd_qian_o=4'he;</w:t>
      </w:r>
    </w:p>
    <w:p w14:paraId="6A406B2B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445C4330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228A57DD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30598171" w14:textId="77777777" w:rsidR="00283A85" w:rsidRDefault="00283A85" w:rsidP="00283A85">
      <w:pPr>
        <w:ind w:firstLine="480"/>
      </w:pPr>
      <w:r>
        <w:t xml:space="preserve">          else if(bcd_qianwan==0&amp;bcd_baiwan==0&amp;bcd_shiwan==0&amp;bcd_wan==0)begin</w:t>
      </w:r>
    </w:p>
    <w:p w14:paraId="74C7A2D1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29BE12CE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7BE42B72" w14:textId="77777777" w:rsidR="00283A85" w:rsidRDefault="00283A85" w:rsidP="00283A85">
      <w:pPr>
        <w:ind w:firstLine="480"/>
      </w:pPr>
      <w:r>
        <w:t xml:space="preserve">            bcd_shiwan_o=4'he;</w:t>
      </w:r>
    </w:p>
    <w:p w14:paraId="7B63A09B" w14:textId="77777777" w:rsidR="00283A85" w:rsidRDefault="00283A85" w:rsidP="00283A85">
      <w:pPr>
        <w:ind w:firstLine="480"/>
      </w:pPr>
      <w:r>
        <w:t xml:space="preserve">            bcd_wan_o=4'he;  </w:t>
      </w:r>
    </w:p>
    <w:p w14:paraId="3815659A" w14:textId="77777777" w:rsidR="00283A85" w:rsidRDefault="00283A85" w:rsidP="00283A85">
      <w:pPr>
        <w:ind w:firstLine="480"/>
      </w:pPr>
      <w:r>
        <w:t xml:space="preserve">            bcd_qian_o=bcd_qian;</w:t>
      </w:r>
    </w:p>
    <w:p w14:paraId="27E79233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79E06C6A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31AC200F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3356BB8A" w14:textId="77777777" w:rsidR="00283A85" w:rsidRDefault="00283A85" w:rsidP="00283A85">
      <w:pPr>
        <w:ind w:firstLine="480"/>
      </w:pPr>
      <w:r>
        <w:t xml:space="preserve">          else  if(bcd_qianwan==0&amp;bcd_baiwan==0&amp;bcd_shiwan==0)begin</w:t>
      </w:r>
    </w:p>
    <w:p w14:paraId="216559AD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482E12B2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2A901021" w14:textId="77777777" w:rsidR="00283A85" w:rsidRDefault="00283A85" w:rsidP="00283A85">
      <w:pPr>
        <w:ind w:firstLine="480"/>
      </w:pPr>
      <w:r>
        <w:t xml:space="preserve">            bcd_shiwan_o=4'he;</w:t>
      </w:r>
    </w:p>
    <w:p w14:paraId="73C7972E" w14:textId="77777777" w:rsidR="00283A85" w:rsidRDefault="00283A85" w:rsidP="00283A85">
      <w:pPr>
        <w:ind w:firstLine="480"/>
      </w:pPr>
      <w:r>
        <w:t xml:space="preserve">            bcd_wan_o=bcd_wan;</w:t>
      </w:r>
    </w:p>
    <w:p w14:paraId="4AFFADB5" w14:textId="77777777" w:rsidR="00283A85" w:rsidRDefault="00283A85" w:rsidP="00283A85">
      <w:pPr>
        <w:ind w:firstLine="480"/>
      </w:pPr>
      <w:r>
        <w:t xml:space="preserve">            bcd_qian_o=bcd_qian;</w:t>
      </w:r>
    </w:p>
    <w:p w14:paraId="4DB7C51B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1E117A2C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1F88A9E7" w14:textId="77777777" w:rsidR="00283A85" w:rsidRDefault="00283A85" w:rsidP="00283A85">
      <w:pPr>
        <w:ind w:firstLine="480"/>
      </w:pPr>
      <w:r>
        <w:lastRenderedPageBreak/>
        <w:t xml:space="preserve">            bcd_ge_o=bcd_ge;end  </w:t>
      </w:r>
    </w:p>
    <w:p w14:paraId="58EAB412" w14:textId="77777777" w:rsidR="00283A85" w:rsidRDefault="00283A85" w:rsidP="00283A85">
      <w:pPr>
        <w:ind w:firstLine="480"/>
      </w:pPr>
      <w:r>
        <w:t xml:space="preserve">          else  if(bcd_qianwan==0&amp;bcd_baiwan==0)begin</w:t>
      </w:r>
    </w:p>
    <w:p w14:paraId="3F0AF65F" w14:textId="77777777" w:rsidR="00283A85" w:rsidRDefault="00283A85" w:rsidP="00283A85">
      <w:pPr>
        <w:ind w:firstLine="480"/>
      </w:pPr>
      <w:r>
        <w:t xml:space="preserve">            bcd_qianwan_o=4'he;</w:t>
      </w:r>
    </w:p>
    <w:p w14:paraId="229A8091" w14:textId="77777777" w:rsidR="00283A85" w:rsidRDefault="00283A85" w:rsidP="00283A85">
      <w:pPr>
        <w:ind w:firstLine="480"/>
      </w:pPr>
      <w:r>
        <w:t xml:space="preserve">            bcd_baiwan_o=4'he;</w:t>
      </w:r>
    </w:p>
    <w:p w14:paraId="1C42FD4A" w14:textId="77777777" w:rsidR="00283A85" w:rsidRDefault="00283A85" w:rsidP="00283A85">
      <w:pPr>
        <w:ind w:firstLine="480"/>
      </w:pPr>
      <w:r>
        <w:t xml:space="preserve">            bcd_shiwan_o=bcd_shiwan;                </w:t>
      </w:r>
    </w:p>
    <w:p w14:paraId="50FBC5B7" w14:textId="77777777" w:rsidR="00283A85" w:rsidRDefault="00283A85" w:rsidP="00283A85">
      <w:pPr>
        <w:ind w:firstLine="480"/>
      </w:pPr>
      <w:r>
        <w:t xml:space="preserve">            bcd_wan_o=bcd_wan;</w:t>
      </w:r>
    </w:p>
    <w:p w14:paraId="65DCE268" w14:textId="77777777" w:rsidR="00283A85" w:rsidRDefault="00283A85" w:rsidP="00283A85">
      <w:pPr>
        <w:ind w:firstLine="480"/>
      </w:pPr>
      <w:r>
        <w:t xml:space="preserve">            bcd_qian_o=bcd_qian;</w:t>
      </w:r>
    </w:p>
    <w:p w14:paraId="65E6A352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5C145E13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1469DE37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3C7E9941" w14:textId="77777777" w:rsidR="00283A85" w:rsidRDefault="00283A85" w:rsidP="00283A85">
      <w:pPr>
        <w:ind w:firstLine="480"/>
      </w:pPr>
      <w:r>
        <w:t xml:space="preserve">          else if(bcd_qianwan==0)begin</w:t>
      </w:r>
    </w:p>
    <w:p w14:paraId="5FCA3212" w14:textId="22BDD299" w:rsidR="00283A85" w:rsidRDefault="00283A85" w:rsidP="00283A85">
      <w:pPr>
        <w:ind w:firstLine="480"/>
      </w:pPr>
      <w:r>
        <w:t xml:space="preserve">            bcd_qianwan_o=4'he;</w:t>
      </w:r>
    </w:p>
    <w:p w14:paraId="6AEFC61C" w14:textId="77777777" w:rsidR="00283A85" w:rsidRDefault="00283A85" w:rsidP="00283A85">
      <w:pPr>
        <w:ind w:firstLine="480"/>
      </w:pPr>
      <w:r>
        <w:t xml:space="preserve">            bcd_baiwan_o=bcd_baiwan;</w:t>
      </w:r>
    </w:p>
    <w:p w14:paraId="0B901DC1" w14:textId="77777777" w:rsidR="00283A85" w:rsidRDefault="00283A85" w:rsidP="00283A85">
      <w:pPr>
        <w:ind w:firstLine="480"/>
      </w:pPr>
      <w:r>
        <w:t xml:space="preserve">            bcd_shiwan_o=bcd_shiwan;                </w:t>
      </w:r>
    </w:p>
    <w:p w14:paraId="32D23913" w14:textId="77777777" w:rsidR="00283A85" w:rsidRDefault="00283A85" w:rsidP="00283A85">
      <w:pPr>
        <w:ind w:firstLine="480"/>
      </w:pPr>
      <w:r>
        <w:t xml:space="preserve">            bcd_wan_o=bcd_wan;</w:t>
      </w:r>
    </w:p>
    <w:p w14:paraId="45E45E13" w14:textId="77777777" w:rsidR="00283A85" w:rsidRDefault="00283A85" w:rsidP="00283A85">
      <w:pPr>
        <w:ind w:firstLine="480"/>
      </w:pPr>
      <w:r>
        <w:t xml:space="preserve">            bcd_qian_o=bcd_qian;</w:t>
      </w:r>
    </w:p>
    <w:p w14:paraId="64F9E660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6207EB28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64D54827" w14:textId="77777777" w:rsidR="00283A85" w:rsidRDefault="00283A85" w:rsidP="00283A85">
      <w:pPr>
        <w:ind w:firstLine="480"/>
      </w:pPr>
      <w:r>
        <w:t xml:space="preserve">            bcd_ge_o=bcd_ge;end</w:t>
      </w:r>
    </w:p>
    <w:p w14:paraId="653DEC36" w14:textId="77777777" w:rsidR="00283A85" w:rsidRDefault="00283A85" w:rsidP="00283A85">
      <w:pPr>
        <w:ind w:firstLine="480"/>
      </w:pPr>
      <w:r>
        <w:t xml:space="preserve">          else begin</w:t>
      </w:r>
    </w:p>
    <w:p w14:paraId="139BD0FA" w14:textId="77777777" w:rsidR="00283A85" w:rsidRDefault="00283A85" w:rsidP="00283A85">
      <w:pPr>
        <w:ind w:firstLine="480"/>
      </w:pPr>
      <w:r>
        <w:t xml:space="preserve">            bcd_qianwan_o=bcd_qianwan;</w:t>
      </w:r>
    </w:p>
    <w:p w14:paraId="5BACB5E0" w14:textId="77777777" w:rsidR="00283A85" w:rsidRDefault="00283A85" w:rsidP="00283A85">
      <w:pPr>
        <w:ind w:firstLine="480"/>
      </w:pPr>
      <w:r>
        <w:t xml:space="preserve">            bcd_baiwan_o=bcd_baiwan;</w:t>
      </w:r>
    </w:p>
    <w:p w14:paraId="0BCA2EEA" w14:textId="77777777" w:rsidR="00283A85" w:rsidRDefault="00283A85" w:rsidP="00283A85">
      <w:pPr>
        <w:ind w:firstLine="480"/>
      </w:pPr>
      <w:r>
        <w:t xml:space="preserve">            bcd_shiwan_o=bcd_shiwan;                </w:t>
      </w:r>
    </w:p>
    <w:p w14:paraId="667686FF" w14:textId="77777777" w:rsidR="00283A85" w:rsidRDefault="00283A85" w:rsidP="00283A85">
      <w:pPr>
        <w:ind w:firstLine="480"/>
      </w:pPr>
      <w:r>
        <w:t xml:space="preserve">            bcd_wan_o=bcd_wan;</w:t>
      </w:r>
    </w:p>
    <w:p w14:paraId="6C25C31E" w14:textId="77777777" w:rsidR="00283A85" w:rsidRDefault="00283A85" w:rsidP="00283A85">
      <w:pPr>
        <w:ind w:firstLine="480"/>
      </w:pPr>
      <w:r>
        <w:t xml:space="preserve">            bcd_qian_o=bcd_qian;</w:t>
      </w:r>
    </w:p>
    <w:p w14:paraId="7FBB57F8" w14:textId="77777777" w:rsidR="00283A85" w:rsidRDefault="00283A85" w:rsidP="00283A85">
      <w:pPr>
        <w:ind w:firstLine="480"/>
      </w:pPr>
      <w:r>
        <w:t xml:space="preserve">            bcd_bai_o=bcd_bai;</w:t>
      </w:r>
    </w:p>
    <w:p w14:paraId="512AD1E2" w14:textId="77777777" w:rsidR="00283A85" w:rsidRDefault="00283A85" w:rsidP="00283A85">
      <w:pPr>
        <w:ind w:firstLine="480"/>
      </w:pPr>
      <w:r>
        <w:t xml:space="preserve">            bcd_shi_o=bcd_shi;</w:t>
      </w:r>
    </w:p>
    <w:p w14:paraId="72C2B0A0" w14:textId="77777777" w:rsidR="00283A85" w:rsidRDefault="00283A85" w:rsidP="00283A85">
      <w:pPr>
        <w:ind w:firstLine="480"/>
      </w:pPr>
      <w:r>
        <w:t xml:space="preserve">            bcd_ge_o=bcd_ge;end   </w:t>
      </w:r>
    </w:p>
    <w:p w14:paraId="31FEEF0D" w14:textId="5B1CB423" w:rsidR="00283A85" w:rsidRDefault="00283A85" w:rsidP="00283A85">
      <w:pPr>
        <w:ind w:firstLine="480"/>
      </w:pPr>
      <w:r>
        <w:t xml:space="preserve">    end</w:t>
      </w:r>
    </w:p>
    <w:p w14:paraId="77378D56" w14:textId="7B1CD1EF" w:rsidR="00136CC6" w:rsidRPr="00136CC6" w:rsidRDefault="00136CC6" w:rsidP="00283A85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输出灭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后的</w:t>
      </w:r>
      <w:r>
        <w:rPr>
          <w:color w:val="FF0000"/>
        </w:rPr>
        <w:t>BCD</w:t>
      </w:r>
      <w:r>
        <w:rPr>
          <w:rFonts w:hint="eastAsia"/>
          <w:color w:val="FF0000"/>
        </w:rPr>
        <w:t>码</w:t>
      </w:r>
    </w:p>
    <w:p w14:paraId="36C9FFCC" w14:textId="77777777" w:rsidR="00283A85" w:rsidRDefault="00283A85" w:rsidP="00283A85">
      <w:pPr>
        <w:ind w:firstLine="480"/>
      </w:pPr>
      <w:r>
        <w:t xml:space="preserve">    assign bcd={bcd_qianwan_o,bcd_baiwan_o,bcd_shiwan_o,bcd_wan_o,bcd_qian_o,bcd_bai_o,bcd_shi_o,bcd_ge_o};</w:t>
      </w:r>
    </w:p>
    <w:p w14:paraId="0653B521" w14:textId="7E6709ED" w:rsidR="00751C93" w:rsidRDefault="00283A85" w:rsidP="00283A85">
      <w:pPr>
        <w:ind w:firstLine="480"/>
      </w:pPr>
      <w:r>
        <w:t xml:space="preserve">    endmodule</w:t>
      </w:r>
    </w:p>
    <w:p w14:paraId="6FF43385" w14:textId="77777777" w:rsidR="00136CC6" w:rsidRPr="0006358A" w:rsidRDefault="00136CC6" w:rsidP="000312D8">
      <w:pPr>
        <w:pStyle w:val="3"/>
        <w:rPr>
          <w:rFonts w:hint="eastAsia"/>
        </w:rPr>
      </w:pPr>
      <w:bookmarkStart w:id="139" w:name="_Toc168510578"/>
      <w:r>
        <w:rPr>
          <w:rFonts w:hint="eastAsia"/>
        </w:rPr>
        <w:t>数码管显示模块</w:t>
      </w:r>
      <w:r>
        <w:rPr>
          <w:rFonts w:hint="eastAsia"/>
        </w:rPr>
        <w:t>(show_high_low.v</w:t>
      </w:r>
      <w:r>
        <w:t>)</w:t>
      </w:r>
      <w:bookmarkEnd w:id="139"/>
    </w:p>
    <w:p w14:paraId="2F5A74AE" w14:textId="19361D74" w:rsidR="00136CC6" w:rsidRDefault="00136CC6" w:rsidP="00136CC6">
      <w:pPr>
        <w:ind w:firstLine="480"/>
        <w:rPr>
          <w:rFonts w:hint="eastAsia"/>
        </w:rPr>
      </w:pPr>
      <w:r>
        <w:t>`timescale 1ns / 1ps</w:t>
      </w:r>
    </w:p>
    <w:p w14:paraId="3C3AF268" w14:textId="77777777" w:rsidR="00136CC6" w:rsidRDefault="00136CC6" w:rsidP="00136CC6">
      <w:pPr>
        <w:ind w:firstLine="480"/>
      </w:pPr>
      <w:r>
        <w:t>module show_high_low(</w:t>
      </w:r>
    </w:p>
    <w:p w14:paraId="3C72464A" w14:textId="77777777" w:rsidR="00136CC6" w:rsidRDefault="00136CC6" w:rsidP="00136CC6">
      <w:pPr>
        <w:ind w:firstLine="480"/>
      </w:pPr>
      <w:r>
        <w:t xml:space="preserve">    input clk,</w:t>
      </w:r>
    </w:p>
    <w:p w14:paraId="06FF5BCE" w14:textId="77777777" w:rsidR="00136CC6" w:rsidRDefault="00136CC6" w:rsidP="00136CC6">
      <w:pPr>
        <w:ind w:firstLine="480"/>
      </w:pPr>
      <w:r>
        <w:t xml:space="preserve">    input rst_n,</w:t>
      </w:r>
    </w:p>
    <w:p w14:paraId="0D7195ED" w14:textId="7C32B302" w:rsidR="00136CC6" w:rsidRPr="006F0055" w:rsidRDefault="00136CC6" w:rsidP="00136CC6">
      <w:pPr>
        <w:ind w:firstLine="480"/>
        <w:rPr>
          <w:color w:val="FF0000"/>
        </w:rPr>
      </w:pPr>
      <w:r>
        <w:t xml:space="preserve">    input [31:0] bcd,</w:t>
      </w:r>
      <w:r w:rsidR="006F0055">
        <w:t xml:space="preserve"> </w:t>
      </w:r>
      <w:r w:rsidR="006F0055">
        <w:rPr>
          <w:color w:val="FF0000"/>
        </w:rPr>
        <w:t>//</w:t>
      </w:r>
      <w:r w:rsidR="00D642D8">
        <w:rPr>
          <w:rFonts w:hint="eastAsia"/>
          <w:color w:val="FF0000"/>
        </w:rPr>
        <w:t>原始</w:t>
      </w:r>
      <w:r w:rsidR="006F0055">
        <w:rPr>
          <w:rFonts w:hint="eastAsia"/>
          <w:color w:val="FF0000"/>
        </w:rPr>
        <w:t>的</w:t>
      </w:r>
      <w:r w:rsidR="006F0055">
        <w:rPr>
          <w:rFonts w:hint="eastAsia"/>
          <w:color w:val="FF0000"/>
        </w:rPr>
        <w:t>B</w:t>
      </w:r>
      <w:r w:rsidR="006F0055">
        <w:rPr>
          <w:color w:val="FF0000"/>
        </w:rPr>
        <w:t>CD</w:t>
      </w:r>
      <w:r w:rsidR="006F0055">
        <w:rPr>
          <w:rFonts w:hint="eastAsia"/>
          <w:color w:val="FF0000"/>
        </w:rPr>
        <w:t>码</w:t>
      </w:r>
    </w:p>
    <w:p w14:paraId="3905654E" w14:textId="77777777" w:rsidR="00136CC6" w:rsidRDefault="00136CC6" w:rsidP="00136CC6">
      <w:pPr>
        <w:ind w:firstLine="480"/>
      </w:pPr>
      <w:r>
        <w:lastRenderedPageBreak/>
        <w:t xml:space="preserve">    input frequence_valid,</w:t>
      </w:r>
    </w:p>
    <w:p w14:paraId="1F0C4358" w14:textId="77777777" w:rsidR="00136CC6" w:rsidRDefault="00136CC6" w:rsidP="00136CC6">
      <w:pPr>
        <w:ind w:firstLine="480"/>
      </w:pPr>
      <w:r>
        <w:t xml:space="preserve">    input amplitude_valid,</w:t>
      </w:r>
    </w:p>
    <w:p w14:paraId="348050ED" w14:textId="77777777" w:rsidR="00136CC6" w:rsidRDefault="00136CC6" w:rsidP="00136CC6">
      <w:pPr>
        <w:ind w:firstLine="480"/>
      </w:pPr>
      <w:r>
        <w:t xml:space="preserve">    input offset_valid,</w:t>
      </w:r>
    </w:p>
    <w:p w14:paraId="39AD524A" w14:textId="77777777" w:rsidR="00136CC6" w:rsidRDefault="00136CC6" w:rsidP="00136CC6">
      <w:pPr>
        <w:ind w:firstLine="480"/>
      </w:pPr>
      <w:r>
        <w:t xml:space="preserve">    input duty_valid,</w:t>
      </w:r>
    </w:p>
    <w:p w14:paraId="6BBB6CA7" w14:textId="77777777" w:rsidR="00136CC6" w:rsidRDefault="00136CC6" w:rsidP="00136CC6">
      <w:pPr>
        <w:ind w:firstLine="480"/>
      </w:pPr>
      <w:r>
        <w:t xml:space="preserve">    output [3:0] an1,</w:t>
      </w:r>
    </w:p>
    <w:p w14:paraId="10444678" w14:textId="77777777" w:rsidR="00136CC6" w:rsidRDefault="00136CC6" w:rsidP="00136CC6">
      <w:pPr>
        <w:ind w:firstLine="480"/>
      </w:pPr>
      <w:r>
        <w:t xml:space="preserve">    output [3:0] an2,</w:t>
      </w:r>
    </w:p>
    <w:p w14:paraId="2650308E" w14:textId="77777777" w:rsidR="00136CC6" w:rsidRDefault="00136CC6" w:rsidP="00136CC6">
      <w:pPr>
        <w:ind w:firstLine="480"/>
      </w:pPr>
      <w:r>
        <w:t xml:space="preserve">    output [7:0] a_to_g1,</w:t>
      </w:r>
    </w:p>
    <w:p w14:paraId="6D636B95" w14:textId="77777777" w:rsidR="00136CC6" w:rsidRDefault="00136CC6" w:rsidP="00136CC6">
      <w:pPr>
        <w:ind w:firstLine="480"/>
      </w:pPr>
      <w:r>
        <w:t xml:space="preserve">    output [7:0] a_to_g2</w:t>
      </w:r>
    </w:p>
    <w:p w14:paraId="1A233595" w14:textId="77777777" w:rsidR="00136CC6" w:rsidRDefault="00136CC6" w:rsidP="00136CC6">
      <w:pPr>
        <w:ind w:firstLine="480"/>
      </w:pPr>
      <w:r>
        <w:t xml:space="preserve">    );</w:t>
      </w:r>
    </w:p>
    <w:p w14:paraId="53CB51BF" w14:textId="48A97352" w:rsidR="00136CC6" w:rsidRDefault="00136CC6" w:rsidP="00136CC6">
      <w:pPr>
        <w:ind w:firstLine="480"/>
        <w:rPr>
          <w:color w:val="FF0000"/>
        </w:rPr>
      </w:pPr>
      <w:r>
        <w:t xml:space="preserve">    wire [31:0] data_show;</w:t>
      </w:r>
      <w:r w:rsidR="00D642D8">
        <w:t xml:space="preserve"> </w:t>
      </w:r>
      <w:r w:rsidR="00D642D8">
        <w:rPr>
          <w:color w:val="FF0000"/>
        </w:rPr>
        <w:t>//</w:t>
      </w:r>
      <w:r w:rsidR="00D642D8">
        <w:rPr>
          <w:rFonts w:hint="eastAsia"/>
          <w:color w:val="FF0000"/>
        </w:rPr>
        <w:t>待显示的</w:t>
      </w:r>
      <w:r w:rsidR="00D642D8">
        <w:rPr>
          <w:rFonts w:hint="eastAsia"/>
          <w:color w:val="FF0000"/>
        </w:rPr>
        <w:t>B</w:t>
      </w:r>
      <w:r w:rsidR="00D642D8">
        <w:rPr>
          <w:color w:val="FF0000"/>
        </w:rPr>
        <w:t>CD</w:t>
      </w:r>
      <w:r w:rsidR="00D642D8">
        <w:rPr>
          <w:rFonts w:hint="eastAsia"/>
          <w:color w:val="FF0000"/>
        </w:rPr>
        <w:t>码</w:t>
      </w:r>
    </w:p>
    <w:p w14:paraId="27B9E888" w14:textId="039F3916" w:rsidR="003F0F0D" w:rsidRPr="00D642D8" w:rsidRDefault="003F0F0D" w:rsidP="00136CC6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将原始的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码转换为有波形，参数，单位信息的码</w:t>
      </w:r>
      <w:r>
        <w:rPr>
          <w:rFonts w:hint="eastAsia"/>
          <w:color w:val="FF0000"/>
        </w:rPr>
        <w:t>(</w:t>
      </w:r>
      <w:r>
        <w:rPr>
          <w:color w:val="FF0000"/>
        </w:rPr>
        <w:t>convert.v)</w:t>
      </w:r>
    </w:p>
    <w:p w14:paraId="3A0BE434" w14:textId="77777777" w:rsidR="00136CC6" w:rsidRDefault="00136CC6" w:rsidP="00136CC6">
      <w:pPr>
        <w:ind w:firstLine="480"/>
      </w:pPr>
      <w:r>
        <w:t xml:space="preserve">    convert uut_convert(</w:t>
      </w:r>
    </w:p>
    <w:p w14:paraId="753E743B" w14:textId="77777777" w:rsidR="00136CC6" w:rsidRDefault="00136CC6" w:rsidP="00136CC6">
      <w:pPr>
        <w:ind w:firstLine="480"/>
      </w:pPr>
      <w:r>
        <w:t xml:space="preserve">    .clk(clk),</w:t>
      </w:r>
    </w:p>
    <w:p w14:paraId="77FDF75D" w14:textId="77777777" w:rsidR="00136CC6" w:rsidRDefault="00136CC6" w:rsidP="00136CC6">
      <w:pPr>
        <w:ind w:firstLine="480"/>
      </w:pPr>
      <w:r>
        <w:t xml:space="preserve">    .rst_n(rst_n),</w:t>
      </w:r>
    </w:p>
    <w:p w14:paraId="65079568" w14:textId="77777777" w:rsidR="00136CC6" w:rsidRDefault="00136CC6" w:rsidP="00136CC6">
      <w:pPr>
        <w:ind w:firstLine="480"/>
      </w:pPr>
      <w:r>
        <w:t xml:space="preserve">    .frequence_valid(frequence_valid),</w:t>
      </w:r>
    </w:p>
    <w:p w14:paraId="6EFBA2E6" w14:textId="77777777" w:rsidR="00136CC6" w:rsidRDefault="00136CC6" w:rsidP="00136CC6">
      <w:pPr>
        <w:ind w:firstLine="480"/>
      </w:pPr>
      <w:r>
        <w:t xml:space="preserve">    .amplitude_valid(amplitude_valid),</w:t>
      </w:r>
    </w:p>
    <w:p w14:paraId="46A555E1" w14:textId="77777777" w:rsidR="00136CC6" w:rsidRDefault="00136CC6" w:rsidP="00136CC6">
      <w:pPr>
        <w:ind w:firstLine="480"/>
      </w:pPr>
      <w:r>
        <w:t xml:space="preserve">    .offset_valid(offset_valid),</w:t>
      </w:r>
    </w:p>
    <w:p w14:paraId="4FDC6A2F" w14:textId="77777777" w:rsidR="00136CC6" w:rsidRDefault="00136CC6" w:rsidP="00136CC6">
      <w:pPr>
        <w:ind w:firstLine="480"/>
      </w:pPr>
      <w:r>
        <w:t xml:space="preserve">    .duty_valid(duty_valid),</w:t>
      </w:r>
    </w:p>
    <w:p w14:paraId="7871727F" w14:textId="77777777" w:rsidR="00136CC6" w:rsidRDefault="00136CC6" w:rsidP="00136CC6">
      <w:pPr>
        <w:ind w:firstLine="480"/>
      </w:pPr>
      <w:r>
        <w:t xml:space="preserve">    .bcd(bcd),</w:t>
      </w:r>
    </w:p>
    <w:p w14:paraId="33426767" w14:textId="77777777" w:rsidR="00136CC6" w:rsidRDefault="00136CC6" w:rsidP="00136CC6">
      <w:pPr>
        <w:ind w:firstLine="480"/>
      </w:pPr>
      <w:r>
        <w:t xml:space="preserve">    .data_show(data_show)</w:t>
      </w:r>
    </w:p>
    <w:p w14:paraId="1585983D" w14:textId="77777777" w:rsidR="00136CC6" w:rsidRDefault="00136CC6" w:rsidP="00136CC6">
      <w:pPr>
        <w:ind w:firstLine="480"/>
      </w:pPr>
      <w:r>
        <w:t xml:space="preserve">    );</w:t>
      </w:r>
    </w:p>
    <w:p w14:paraId="22B0FFF7" w14:textId="153B2D1B" w:rsidR="009F1D10" w:rsidRPr="009F1D10" w:rsidRDefault="009F1D10" w:rsidP="00136CC6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高四位通过一个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位数码管模块显示</w:t>
      </w:r>
    </w:p>
    <w:p w14:paraId="1E431B97" w14:textId="5BECB38D" w:rsidR="00136CC6" w:rsidRDefault="00136CC6" w:rsidP="00136CC6">
      <w:pPr>
        <w:ind w:firstLine="480"/>
      </w:pPr>
      <w:r>
        <w:t xml:space="preserve">    show_4_digit show_high(</w:t>
      </w:r>
    </w:p>
    <w:p w14:paraId="0F86250F" w14:textId="77777777" w:rsidR="00136CC6" w:rsidRDefault="00136CC6" w:rsidP="00136CC6">
      <w:pPr>
        <w:ind w:firstLine="480"/>
      </w:pPr>
      <w:r>
        <w:t xml:space="preserve">    .clk(clk),          </w:t>
      </w:r>
    </w:p>
    <w:p w14:paraId="28486294" w14:textId="77777777" w:rsidR="00136CC6" w:rsidRDefault="00136CC6" w:rsidP="00136CC6">
      <w:pPr>
        <w:ind w:firstLine="480"/>
      </w:pPr>
      <w:r>
        <w:t xml:space="preserve">    .rst_n(rst_n),         </w:t>
      </w:r>
    </w:p>
    <w:p w14:paraId="7BFA8F18" w14:textId="77777777" w:rsidR="00136CC6" w:rsidRDefault="00136CC6" w:rsidP="00136CC6">
      <w:pPr>
        <w:ind w:firstLine="480"/>
      </w:pPr>
      <w:r>
        <w:t xml:space="preserve">    .x(data_show[31:16]),      </w:t>
      </w:r>
    </w:p>
    <w:p w14:paraId="6AA1B3A7" w14:textId="77777777" w:rsidR="00136CC6" w:rsidRDefault="00136CC6" w:rsidP="00136CC6">
      <w:pPr>
        <w:ind w:firstLine="480"/>
      </w:pPr>
      <w:r>
        <w:t xml:space="preserve">    .a_to_g(a_to_g1),</w:t>
      </w:r>
    </w:p>
    <w:p w14:paraId="5875F96A" w14:textId="77777777" w:rsidR="00136CC6" w:rsidRDefault="00136CC6" w:rsidP="00136CC6">
      <w:pPr>
        <w:ind w:firstLine="480"/>
      </w:pPr>
      <w:r>
        <w:t xml:space="preserve">    .an(an1)     </w:t>
      </w:r>
    </w:p>
    <w:p w14:paraId="40EE38FD" w14:textId="6AE73D99" w:rsidR="00136CC6" w:rsidRDefault="00136CC6" w:rsidP="00136CC6">
      <w:pPr>
        <w:ind w:firstLine="480"/>
      </w:pPr>
      <w:r>
        <w:t xml:space="preserve">    );</w:t>
      </w:r>
    </w:p>
    <w:p w14:paraId="443314FC" w14:textId="18ED8FA7" w:rsidR="009F1D10" w:rsidRPr="009F1D10" w:rsidRDefault="009F1D10" w:rsidP="009F1D10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低</w:t>
      </w:r>
      <w:r>
        <w:rPr>
          <w:rFonts w:hint="eastAsia"/>
          <w:color w:val="FF0000"/>
        </w:rPr>
        <w:t>四位通过一个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位数码管模块显示</w:t>
      </w:r>
    </w:p>
    <w:p w14:paraId="0E0D27D1" w14:textId="77777777" w:rsidR="00136CC6" w:rsidRDefault="00136CC6" w:rsidP="00136CC6">
      <w:pPr>
        <w:ind w:firstLine="480"/>
      </w:pPr>
      <w:r>
        <w:t xml:space="preserve">    show_4_digit show_low(</w:t>
      </w:r>
    </w:p>
    <w:p w14:paraId="29BD319A" w14:textId="77777777" w:rsidR="00136CC6" w:rsidRDefault="00136CC6" w:rsidP="00136CC6">
      <w:pPr>
        <w:ind w:firstLine="480"/>
      </w:pPr>
      <w:r>
        <w:t xml:space="preserve">    .clk(clk),          </w:t>
      </w:r>
    </w:p>
    <w:p w14:paraId="5A24AF05" w14:textId="77777777" w:rsidR="00136CC6" w:rsidRDefault="00136CC6" w:rsidP="00136CC6">
      <w:pPr>
        <w:ind w:firstLine="480"/>
      </w:pPr>
      <w:r>
        <w:t xml:space="preserve">    .rst_n(rst_n),         </w:t>
      </w:r>
    </w:p>
    <w:p w14:paraId="4C5B36FF" w14:textId="77777777" w:rsidR="00136CC6" w:rsidRDefault="00136CC6" w:rsidP="00136CC6">
      <w:pPr>
        <w:ind w:firstLine="480"/>
      </w:pPr>
      <w:r>
        <w:t xml:space="preserve">    .x(data_show[15:0]),</w:t>
      </w:r>
    </w:p>
    <w:p w14:paraId="24AFB9B2" w14:textId="77777777" w:rsidR="00136CC6" w:rsidRDefault="00136CC6" w:rsidP="00136CC6">
      <w:pPr>
        <w:ind w:firstLine="480"/>
      </w:pPr>
      <w:r>
        <w:t xml:space="preserve">    .a_to_g(a_to_g2),</w:t>
      </w:r>
    </w:p>
    <w:p w14:paraId="047396DE" w14:textId="77777777" w:rsidR="00136CC6" w:rsidRDefault="00136CC6" w:rsidP="00136CC6">
      <w:pPr>
        <w:ind w:firstLine="480"/>
      </w:pPr>
      <w:r>
        <w:t xml:space="preserve">    .an(an2)     </w:t>
      </w:r>
    </w:p>
    <w:p w14:paraId="616F74C6" w14:textId="77777777" w:rsidR="00136CC6" w:rsidRDefault="00136CC6" w:rsidP="00136CC6">
      <w:pPr>
        <w:ind w:firstLine="480"/>
      </w:pPr>
      <w:r>
        <w:t xml:space="preserve">    );</w:t>
      </w:r>
    </w:p>
    <w:p w14:paraId="5D3D61F6" w14:textId="1422DB24" w:rsidR="00751C93" w:rsidRDefault="009F1D10" w:rsidP="00136CC6">
      <w:pPr>
        <w:ind w:firstLine="480"/>
      </w:pPr>
      <w:r>
        <w:t>E</w:t>
      </w:r>
      <w:r w:rsidR="00136CC6">
        <w:t>ndmodule</w:t>
      </w:r>
    </w:p>
    <w:p w14:paraId="3364AED0" w14:textId="6489B5BD" w:rsidR="009F1D10" w:rsidRDefault="009F1D10" w:rsidP="000312D8">
      <w:pPr>
        <w:pStyle w:val="3"/>
      </w:pPr>
      <w:bookmarkStart w:id="140" w:name="_Toc168510579"/>
      <w:r w:rsidRPr="007D58F2">
        <w:rPr>
          <w:rFonts w:hint="eastAsia"/>
        </w:rPr>
        <w:t>四位数码管显示模块</w:t>
      </w:r>
      <w:r w:rsidRPr="007D58F2">
        <w:rPr>
          <w:rFonts w:hint="eastAsia"/>
        </w:rPr>
        <w:t>(</w:t>
      </w:r>
      <w:r w:rsidR="007D58F2" w:rsidRPr="007D58F2">
        <w:t>show_4_digit.v</w:t>
      </w:r>
      <w:r w:rsidRPr="007D58F2">
        <w:t>)</w:t>
      </w:r>
      <w:bookmarkEnd w:id="140"/>
    </w:p>
    <w:p w14:paraId="7FC9FB03" w14:textId="77777777" w:rsidR="007D58F2" w:rsidRDefault="007D58F2" w:rsidP="007D58F2">
      <w:pPr>
        <w:ind w:firstLine="480"/>
      </w:pPr>
      <w:r>
        <w:t>`timescale 1ns / 1ps</w:t>
      </w:r>
    </w:p>
    <w:p w14:paraId="5BD43615" w14:textId="77777777" w:rsidR="007D58F2" w:rsidRDefault="007D58F2" w:rsidP="007D58F2">
      <w:pPr>
        <w:ind w:firstLine="480"/>
      </w:pPr>
      <w:r>
        <w:lastRenderedPageBreak/>
        <w:t>module show_4_digit(</w:t>
      </w:r>
    </w:p>
    <w:p w14:paraId="772BA75B" w14:textId="77777777" w:rsidR="007D58F2" w:rsidRDefault="007D58F2" w:rsidP="007D58F2">
      <w:pPr>
        <w:ind w:firstLine="480"/>
      </w:pPr>
      <w:r>
        <w:t xml:space="preserve">    input clk,</w:t>
      </w:r>
    </w:p>
    <w:p w14:paraId="60C04531" w14:textId="77777777" w:rsidR="007D58F2" w:rsidRDefault="007D58F2" w:rsidP="007D58F2">
      <w:pPr>
        <w:ind w:firstLine="480"/>
      </w:pPr>
      <w:r>
        <w:t xml:space="preserve">    input rst_n,</w:t>
      </w:r>
    </w:p>
    <w:p w14:paraId="4B2B61CF" w14:textId="3570C9AE" w:rsidR="007D58F2" w:rsidRPr="00A66562" w:rsidRDefault="007D58F2" w:rsidP="007D58F2">
      <w:pPr>
        <w:ind w:firstLine="480"/>
        <w:rPr>
          <w:color w:val="FF0000"/>
        </w:rPr>
      </w:pPr>
      <w:r>
        <w:t xml:space="preserve">    input [15:0] x,</w:t>
      </w:r>
      <w:r w:rsidR="00A66562">
        <w:t xml:space="preserve"> </w:t>
      </w:r>
      <w:r w:rsidR="00A66562">
        <w:rPr>
          <w:color w:val="FF0000"/>
        </w:rPr>
        <w:t>//</w:t>
      </w:r>
      <w:r w:rsidR="00A66562">
        <w:rPr>
          <w:rFonts w:hint="eastAsia"/>
          <w:color w:val="FF0000"/>
        </w:rPr>
        <w:t>待显示的</w:t>
      </w:r>
      <w:r w:rsidR="00A66562">
        <w:rPr>
          <w:rFonts w:hint="eastAsia"/>
          <w:color w:val="FF0000"/>
        </w:rPr>
        <w:t>B</w:t>
      </w:r>
      <w:r w:rsidR="00A66562">
        <w:rPr>
          <w:color w:val="FF0000"/>
        </w:rPr>
        <w:t>CD</w:t>
      </w:r>
      <w:r w:rsidR="00A66562">
        <w:rPr>
          <w:rFonts w:hint="eastAsia"/>
          <w:color w:val="FF0000"/>
        </w:rPr>
        <w:t>码</w:t>
      </w:r>
    </w:p>
    <w:p w14:paraId="5A542973" w14:textId="482CC0AA" w:rsidR="007D58F2" w:rsidRDefault="007D58F2" w:rsidP="007D58F2">
      <w:pPr>
        <w:ind w:firstLine="480"/>
      </w:pPr>
      <w:r>
        <w:t xml:space="preserve">    output reg [7:0] a_to_g,</w:t>
      </w:r>
      <w:r w:rsidR="00B341F2">
        <w:rPr>
          <w:color w:val="FF0000"/>
        </w:rPr>
        <w:t xml:space="preserve"> //</w:t>
      </w:r>
      <w:r w:rsidR="00B341F2">
        <w:rPr>
          <w:rFonts w:hint="eastAsia"/>
          <w:color w:val="FF0000"/>
        </w:rPr>
        <w:t>管段</w:t>
      </w:r>
      <w:r w:rsidR="00B341F2">
        <w:rPr>
          <w:rFonts w:hint="eastAsia"/>
          <w:color w:val="FF0000"/>
        </w:rPr>
        <w:t>信号</w:t>
      </w:r>
    </w:p>
    <w:p w14:paraId="69C70627" w14:textId="7CB90C6E" w:rsidR="007D58F2" w:rsidRPr="00B341F2" w:rsidRDefault="007D58F2" w:rsidP="007D58F2">
      <w:pPr>
        <w:ind w:firstLine="480"/>
        <w:rPr>
          <w:color w:val="FF0000"/>
        </w:rPr>
      </w:pPr>
      <w:r>
        <w:t xml:space="preserve">    output reg [3:0] an</w:t>
      </w:r>
      <w:r w:rsidR="00B341F2">
        <w:rPr>
          <w:color w:val="FF0000"/>
        </w:rPr>
        <w:t xml:space="preserve"> //</w:t>
      </w:r>
      <w:r w:rsidR="00B341F2">
        <w:rPr>
          <w:rFonts w:hint="eastAsia"/>
          <w:color w:val="FF0000"/>
        </w:rPr>
        <w:t>位选信号</w:t>
      </w:r>
    </w:p>
    <w:p w14:paraId="1343FD28" w14:textId="60DE9E15" w:rsidR="007D58F2" w:rsidRDefault="007D58F2" w:rsidP="007D58F2">
      <w:pPr>
        <w:ind w:firstLine="480"/>
      </w:pPr>
      <w:r>
        <w:t xml:space="preserve">    );</w:t>
      </w:r>
    </w:p>
    <w:p w14:paraId="57636431" w14:textId="47489824" w:rsidR="00A66562" w:rsidRPr="00A66562" w:rsidRDefault="00A66562" w:rsidP="007D58F2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1B2DE2">
        <w:rPr>
          <w:rFonts w:hint="eastAsia"/>
          <w:color w:val="FF0000"/>
        </w:rPr>
        <w:t>利用计数器自动溢出的时间控制产生周期约为</w:t>
      </w:r>
      <w:r w:rsidR="001B2DE2">
        <w:rPr>
          <w:rFonts w:hint="eastAsia"/>
          <w:color w:val="FF0000"/>
        </w:rPr>
        <w:t>5</w:t>
      </w:r>
      <w:r w:rsidR="001B2DE2">
        <w:rPr>
          <w:color w:val="FF0000"/>
        </w:rPr>
        <w:t>ms</w:t>
      </w:r>
      <w:r w:rsidR="001B2DE2">
        <w:rPr>
          <w:rFonts w:hint="eastAsia"/>
          <w:color w:val="FF0000"/>
        </w:rPr>
        <w:t>的扫描信号</w:t>
      </w:r>
    </w:p>
    <w:p w14:paraId="3253AC18" w14:textId="77777777" w:rsidR="007D58F2" w:rsidRDefault="007D58F2" w:rsidP="007D58F2">
      <w:pPr>
        <w:ind w:firstLine="480"/>
      </w:pPr>
      <w:r>
        <w:t xml:space="preserve">    reg [20:0] clkdiv;</w:t>
      </w:r>
    </w:p>
    <w:p w14:paraId="4EFDCFE9" w14:textId="77777777" w:rsidR="007D58F2" w:rsidRDefault="007D58F2" w:rsidP="007D58F2">
      <w:pPr>
        <w:ind w:firstLine="480"/>
      </w:pPr>
      <w:r>
        <w:t xml:space="preserve">    wire [1:0] bitcnt;</w:t>
      </w:r>
    </w:p>
    <w:p w14:paraId="7A1E0A83" w14:textId="642944F4" w:rsidR="007D58F2" w:rsidRPr="002C479A" w:rsidRDefault="007D58F2" w:rsidP="007D58F2">
      <w:pPr>
        <w:ind w:firstLine="480"/>
        <w:rPr>
          <w:rFonts w:hint="eastAsia"/>
          <w:color w:val="FF0000"/>
        </w:rPr>
      </w:pPr>
      <w:r>
        <w:t xml:space="preserve">    reg [3:0] digit;</w:t>
      </w:r>
      <w:r w:rsidR="002C479A">
        <w:t xml:space="preserve"> </w:t>
      </w:r>
    </w:p>
    <w:p w14:paraId="6D8640DE" w14:textId="77777777" w:rsidR="007D58F2" w:rsidRDefault="007D58F2" w:rsidP="007D58F2">
      <w:pPr>
        <w:ind w:firstLine="480"/>
      </w:pPr>
      <w:r>
        <w:t xml:space="preserve">    always@(posedge clk,negedge rst_n)</w:t>
      </w:r>
    </w:p>
    <w:p w14:paraId="52737976" w14:textId="77777777" w:rsidR="007D58F2" w:rsidRDefault="007D58F2" w:rsidP="007D58F2">
      <w:pPr>
        <w:ind w:firstLine="480"/>
      </w:pPr>
      <w:r>
        <w:t xml:space="preserve">        if (!rst_n)</w:t>
      </w:r>
    </w:p>
    <w:p w14:paraId="3307849A" w14:textId="77777777" w:rsidR="007D58F2" w:rsidRDefault="007D58F2" w:rsidP="007D58F2">
      <w:pPr>
        <w:ind w:firstLine="480"/>
      </w:pPr>
      <w:r>
        <w:t xml:space="preserve">            clkdiv &lt;= 21'd0;</w:t>
      </w:r>
    </w:p>
    <w:p w14:paraId="4276CE87" w14:textId="77777777" w:rsidR="007D58F2" w:rsidRDefault="007D58F2" w:rsidP="007D58F2">
      <w:pPr>
        <w:ind w:firstLine="480"/>
      </w:pPr>
      <w:r>
        <w:t xml:space="preserve">        else</w:t>
      </w:r>
    </w:p>
    <w:p w14:paraId="62DDEEED" w14:textId="77777777" w:rsidR="007D58F2" w:rsidRDefault="007D58F2" w:rsidP="007D58F2">
      <w:pPr>
        <w:ind w:firstLine="480"/>
      </w:pPr>
      <w:r>
        <w:t xml:space="preserve">            clkdiv &lt;= clkdiv+1;</w:t>
      </w:r>
    </w:p>
    <w:p w14:paraId="7723EAC9" w14:textId="77777777" w:rsidR="007D58F2" w:rsidRDefault="007D58F2" w:rsidP="007D58F2">
      <w:pPr>
        <w:ind w:firstLine="480"/>
      </w:pPr>
      <w:r>
        <w:t xml:space="preserve">    assign bitcnt = clkdiv[20:19];</w:t>
      </w:r>
    </w:p>
    <w:p w14:paraId="37F3286A" w14:textId="7349BA91" w:rsidR="007D58F2" w:rsidRPr="002C479A" w:rsidRDefault="002C479A" w:rsidP="007D58F2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产生位选信号</w:t>
      </w:r>
    </w:p>
    <w:p w14:paraId="06624D0B" w14:textId="77777777" w:rsidR="007D58F2" w:rsidRDefault="007D58F2" w:rsidP="007D58F2">
      <w:pPr>
        <w:ind w:firstLine="480"/>
      </w:pPr>
      <w:r>
        <w:t xml:space="preserve">    always@(*)</w:t>
      </w:r>
    </w:p>
    <w:p w14:paraId="04324D02" w14:textId="77777777" w:rsidR="007D58F2" w:rsidRDefault="007D58F2" w:rsidP="007D58F2">
      <w:pPr>
        <w:ind w:firstLine="480"/>
      </w:pPr>
      <w:r>
        <w:t xml:space="preserve">        if (!rst_n)</w:t>
      </w:r>
    </w:p>
    <w:p w14:paraId="18C0E713" w14:textId="77777777" w:rsidR="007D58F2" w:rsidRDefault="007D58F2" w:rsidP="007D58F2">
      <w:pPr>
        <w:ind w:firstLine="480"/>
      </w:pPr>
      <w:r>
        <w:t xml:space="preserve">            an = 4'd0;</w:t>
      </w:r>
    </w:p>
    <w:p w14:paraId="3B6D70DC" w14:textId="77777777" w:rsidR="007D58F2" w:rsidRDefault="007D58F2" w:rsidP="007D58F2">
      <w:pPr>
        <w:ind w:firstLine="480"/>
      </w:pPr>
      <w:r>
        <w:t xml:space="preserve">        else</w:t>
      </w:r>
    </w:p>
    <w:p w14:paraId="708F8129" w14:textId="77777777" w:rsidR="007D58F2" w:rsidRDefault="007D58F2" w:rsidP="007D58F2">
      <w:pPr>
        <w:ind w:firstLine="480"/>
      </w:pPr>
      <w:r>
        <w:t xml:space="preserve">            case(bitcnt)</w:t>
      </w:r>
    </w:p>
    <w:p w14:paraId="4C5AE88C" w14:textId="77777777" w:rsidR="007D58F2" w:rsidRDefault="007D58F2" w:rsidP="007D58F2">
      <w:pPr>
        <w:ind w:firstLine="480"/>
      </w:pPr>
      <w:r>
        <w:t xml:space="preserve">                2'd0:an = 4'b0001;</w:t>
      </w:r>
    </w:p>
    <w:p w14:paraId="56981701" w14:textId="77777777" w:rsidR="007D58F2" w:rsidRDefault="007D58F2" w:rsidP="007D58F2">
      <w:pPr>
        <w:ind w:firstLine="480"/>
      </w:pPr>
      <w:r>
        <w:t xml:space="preserve">                2'd1:an = 4'b0010;</w:t>
      </w:r>
    </w:p>
    <w:p w14:paraId="23B75A88" w14:textId="77777777" w:rsidR="007D58F2" w:rsidRDefault="007D58F2" w:rsidP="007D58F2">
      <w:pPr>
        <w:ind w:firstLine="480"/>
      </w:pPr>
      <w:r>
        <w:t xml:space="preserve">                2'd2:an = 4'b0100;</w:t>
      </w:r>
    </w:p>
    <w:p w14:paraId="4C18CCBA" w14:textId="77777777" w:rsidR="007D58F2" w:rsidRDefault="007D58F2" w:rsidP="007D58F2">
      <w:pPr>
        <w:ind w:firstLine="480"/>
      </w:pPr>
      <w:r>
        <w:t xml:space="preserve">                2'd3:an = 4'b1000;</w:t>
      </w:r>
    </w:p>
    <w:p w14:paraId="6E72D3AF" w14:textId="77777777" w:rsidR="007D58F2" w:rsidRDefault="007D58F2" w:rsidP="007D58F2">
      <w:pPr>
        <w:ind w:firstLine="480"/>
      </w:pPr>
      <w:r>
        <w:t xml:space="preserve">                default:an = 4'd0;</w:t>
      </w:r>
    </w:p>
    <w:p w14:paraId="462FD1CA" w14:textId="3608A568" w:rsidR="007D58F2" w:rsidRDefault="007D58F2" w:rsidP="007D58F2">
      <w:pPr>
        <w:ind w:firstLine="480"/>
      </w:pPr>
      <w:r>
        <w:t xml:space="preserve">            endcase</w:t>
      </w:r>
    </w:p>
    <w:p w14:paraId="04BE44C0" w14:textId="52B94234" w:rsidR="002E0E2A" w:rsidRDefault="002E0E2A" w:rsidP="007D58F2">
      <w:pPr>
        <w:ind w:firstLine="480"/>
      </w:pPr>
      <w:r>
        <w:rPr>
          <w:color w:val="FF0000"/>
        </w:rPr>
        <w:t>//</w:t>
      </w:r>
      <w:r>
        <w:rPr>
          <w:rFonts w:hint="eastAsia"/>
          <w:color w:val="FF0000"/>
        </w:rPr>
        <w:t>分时接收待显示数据</w:t>
      </w:r>
    </w:p>
    <w:p w14:paraId="33901DE8" w14:textId="77777777" w:rsidR="007D58F2" w:rsidRDefault="007D58F2" w:rsidP="007D58F2">
      <w:pPr>
        <w:ind w:firstLine="480"/>
      </w:pPr>
      <w:r>
        <w:t xml:space="preserve">    always@(*)</w:t>
      </w:r>
    </w:p>
    <w:p w14:paraId="3AD819DC" w14:textId="77777777" w:rsidR="007D58F2" w:rsidRDefault="007D58F2" w:rsidP="007D58F2">
      <w:pPr>
        <w:ind w:firstLine="480"/>
      </w:pPr>
      <w:r>
        <w:t xml:space="preserve">        if (!rst_n)</w:t>
      </w:r>
    </w:p>
    <w:p w14:paraId="0F64D8D4" w14:textId="77777777" w:rsidR="007D58F2" w:rsidRDefault="007D58F2" w:rsidP="007D58F2">
      <w:pPr>
        <w:ind w:firstLine="480"/>
      </w:pPr>
      <w:r>
        <w:t xml:space="preserve">            digit = 4'd0;</w:t>
      </w:r>
    </w:p>
    <w:p w14:paraId="2ADEF091" w14:textId="77777777" w:rsidR="007D58F2" w:rsidRDefault="007D58F2" w:rsidP="007D58F2">
      <w:pPr>
        <w:ind w:firstLine="480"/>
      </w:pPr>
      <w:r>
        <w:t xml:space="preserve">        else</w:t>
      </w:r>
    </w:p>
    <w:p w14:paraId="45BFC351" w14:textId="77777777" w:rsidR="007D58F2" w:rsidRDefault="007D58F2" w:rsidP="007D58F2">
      <w:pPr>
        <w:ind w:firstLine="480"/>
      </w:pPr>
      <w:r>
        <w:t xml:space="preserve">            case(bitcnt)</w:t>
      </w:r>
    </w:p>
    <w:p w14:paraId="68B4CFB1" w14:textId="77777777" w:rsidR="007D58F2" w:rsidRDefault="007D58F2" w:rsidP="007D58F2">
      <w:pPr>
        <w:ind w:firstLine="480"/>
      </w:pPr>
      <w:r>
        <w:t xml:space="preserve">                2'd0:digit = x[3:0];</w:t>
      </w:r>
    </w:p>
    <w:p w14:paraId="7B90AE43" w14:textId="77777777" w:rsidR="007D58F2" w:rsidRDefault="007D58F2" w:rsidP="007D58F2">
      <w:pPr>
        <w:ind w:firstLine="480"/>
      </w:pPr>
      <w:r>
        <w:t xml:space="preserve">                2'd1:digit = x[7:4];</w:t>
      </w:r>
    </w:p>
    <w:p w14:paraId="787A2EEE" w14:textId="77777777" w:rsidR="007D58F2" w:rsidRDefault="007D58F2" w:rsidP="007D58F2">
      <w:pPr>
        <w:ind w:firstLine="480"/>
      </w:pPr>
      <w:r>
        <w:t xml:space="preserve">                2'd2:digit = x[11:8];</w:t>
      </w:r>
    </w:p>
    <w:p w14:paraId="02676490" w14:textId="77777777" w:rsidR="007D58F2" w:rsidRDefault="007D58F2" w:rsidP="007D58F2">
      <w:pPr>
        <w:ind w:firstLine="480"/>
      </w:pPr>
      <w:r>
        <w:t xml:space="preserve">                2'd3:digit = x[15:12];</w:t>
      </w:r>
    </w:p>
    <w:p w14:paraId="5389A4C7" w14:textId="77777777" w:rsidR="007D58F2" w:rsidRDefault="007D58F2" w:rsidP="007D58F2">
      <w:pPr>
        <w:ind w:firstLine="480"/>
      </w:pPr>
      <w:r>
        <w:t xml:space="preserve">                default:digit = 4'd0;</w:t>
      </w:r>
    </w:p>
    <w:p w14:paraId="62835689" w14:textId="02CEE6CD" w:rsidR="007D58F2" w:rsidRDefault="007D58F2" w:rsidP="007D58F2">
      <w:pPr>
        <w:ind w:firstLine="480"/>
      </w:pPr>
      <w:r>
        <w:lastRenderedPageBreak/>
        <w:t xml:space="preserve">            endcase</w:t>
      </w:r>
    </w:p>
    <w:p w14:paraId="56790B7B" w14:textId="3EFF1053" w:rsidR="002E0E2A" w:rsidRPr="002E0E2A" w:rsidRDefault="002E0E2A" w:rsidP="007D58F2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将待显示的数据</w:t>
      </w:r>
      <w:r>
        <w:rPr>
          <w:rFonts w:hint="eastAsia"/>
          <w:color w:val="FF0000"/>
        </w:rPr>
        <w:t>digit</w:t>
      </w:r>
      <w:r>
        <w:rPr>
          <w:rFonts w:hint="eastAsia"/>
          <w:color w:val="FF0000"/>
        </w:rPr>
        <w:t>译码为对应的</w:t>
      </w:r>
      <w:r w:rsidR="005B58FD">
        <w:rPr>
          <w:rFonts w:hint="eastAsia"/>
          <w:color w:val="FF0000"/>
        </w:rPr>
        <w:t>段码信号</w:t>
      </w:r>
      <w:r w:rsidR="005B58FD">
        <w:rPr>
          <w:rFonts w:hint="eastAsia"/>
          <w:color w:val="FF0000"/>
        </w:rPr>
        <w:t>(</w:t>
      </w:r>
      <w:r w:rsidR="005B58FD">
        <w:rPr>
          <w:rFonts w:hint="eastAsia"/>
          <w:color w:val="FF0000"/>
        </w:rPr>
        <w:t>共阴极数码管</w:t>
      </w:r>
      <w:r w:rsidR="005B58FD">
        <w:rPr>
          <w:color w:val="FF0000"/>
        </w:rPr>
        <w:t>)</w:t>
      </w:r>
    </w:p>
    <w:p w14:paraId="639BBA5B" w14:textId="77777777" w:rsidR="007D58F2" w:rsidRDefault="007D58F2" w:rsidP="007D58F2">
      <w:pPr>
        <w:ind w:firstLine="480"/>
      </w:pPr>
      <w:r>
        <w:t xml:space="preserve">    always@(*)</w:t>
      </w:r>
    </w:p>
    <w:p w14:paraId="6849272C" w14:textId="77777777" w:rsidR="007D58F2" w:rsidRDefault="007D58F2" w:rsidP="007D58F2">
      <w:pPr>
        <w:ind w:firstLine="480"/>
      </w:pPr>
      <w:r>
        <w:t xml:space="preserve">        if (!rst_n)</w:t>
      </w:r>
    </w:p>
    <w:p w14:paraId="5970B553" w14:textId="77777777" w:rsidR="007D58F2" w:rsidRDefault="007D58F2" w:rsidP="007D58F2">
      <w:pPr>
        <w:ind w:firstLine="480"/>
      </w:pPr>
      <w:r>
        <w:t xml:space="preserve">            a_to_g = 8'b11111111;</w:t>
      </w:r>
    </w:p>
    <w:p w14:paraId="53E91209" w14:textId="77777777" w:rsidR="007D58F2" w:rsidRDefault="007D58F2" w:rsidP="007D58F2">
      <w:pPr>
        <w:ind w:firstLine="480"/>
      </w:pPr>
      <w:r>
        <w:t xml:space="preserve">        else begin</w:t>
      </w:r>
    </w:p>
    <w:p w14:paraId="2F65B7CA" w14:textId="77777777" w:rsidR="007D58F2" w:rsidRDefault="007D58F2" w:rsidP="007D58F2">
      <w:pPr>
        <w:ind w:firstLine="480"/>
      </w:pPr>
      <w:r>
        <w:t xml:space="preserve">            case(digit)</w:t>
      </w:r>
    </w:p>
    <w:p w14:paraId="6C489606" w14:textId="77777777" w:rsidR="007D58F2" w:rsidRDefault="007D58F2" w:rsidP="007D58F2">
      <w:pPr>
        <w:ind w:firstLine="480"/>
      </w:pPr>
      <w:r>
        <w:t xml:space="preserve">                0:a_to_g     =   8'b11111100;</w:t>
      </w:r>
    </w:p>
    <w:p w14:paraId="37B0559F" w14:textId="77777777" w:rsidR="007D58F2" w:rsidRDefault="007D58F2" w:rsidP="007D58F2">
      <w:pPr>
        <w:ind w:firstLine="480"/>
      </w:pPr>
      <w:r>
        <w:t xml:space="preserve">                1:a_to_g     =   8'b01100000;</w:t>
      </w:r>
    </w:p>
    <w:p w14:paraId="02D18EE8" w14:textId="77777777" w:rsidR="007D58F2" w:rsidRDefault="007D58F2" w:rsidP="007D58F2">
      <w:pPr>
        <w:ind w:firstLine="480"/>
      </w:pPr>
      <w:r>
        <w:t xml:space="preserve">                2:a_to_g     =   8'b11011010;</w:t>
      </w:r>
    </w:p>
    <w:p w14:paraId="3C63FB1A" w14:textId="77777777" w:rsidR="007D58F2" w:rsidRDefault="007D58F2" w:rsidP="007D58F2">
      <w:pPr>
        <w:ind w:firstLine="480"/>
      </w:pPr>
      <w:r>
        <w:t xml:space="preserve">                3:a_to_g     =   8'b11110010;</w:t>
      </w:r>
    </w:p>
    <w:p w14:paraId="62A4DD5A" w14:textId="77777777" w:rsidR="007D58F2" w:rsidRDefault="007D58F2" w:rsidP="007D58F2">
      <w:pPr>
        <w:ind w:firstLine="480"/>
      </w:pPr>
      <w:r>
        <w:t xml:space="preserve">                4:a_to_g     =   8'b01100110;</w:t>
      </w:r>
    </w:p>
    <w:p w14:paraId="69CCAC6B" w14:textId="77777777" w:rsidR="007D58F2" w:rsidRDefault="007D58F2" w:rsidP="007D58F2">
      <w:pPr>
        <w:ind w:firstLine="480"/>
      </w:pPr>
      <w:r>
        <w:t xml:space="preserve">                5:a_to_g     =   8'b10110110;</w:t>
      </w:r>
    </w:p>
    <w:p w14:paraId="6BFF8632" w14:textId="77777777" w:rsidR="007D58F2" w:rsidRDefault="007D58F2" w:rsidP="007D58F2">
      <w:pPr>
        <w:ind w:firstLine="480"/>
      </w:pPr>
      <w:r>
        <w:t xml:space="preserve">                6:a_to_g     =   8'b10111110;</w:t>
      </w:r>
    </w:p>
    <w:p w14:paraId="44CC19A2" w14:textId="77777777" w:rsidR="007D58F2" w:rsidRDefault="007D58F2" w:rsidP="007D58F2">
      <w:pPr>
        <w:ind w:firstLine="480"/>
      </w:pPr>
      <w:r>
        <w:t xml:space="preserve">                7:a_to_g     =   8'b11100000;</w:t>
      </w:r>
    </w:p>
    <w:p w14:paraId="6500443A" w14:textId="77777777" w:rsidR="007D58F2" w:rsidRDefault="007D58F2" w:rsidP="007D58F2">
      <w:pPr>
        <w:ind w:firstLine="480"/>
      </w:pPr>
      <w:r>
        <w:t xml:space="preserve">                8:a_to_g     =   8'b11111110;</w:t>
      </w:r>
    </w:p>
    <w:p w14:paraId="56463FE2" w14:textId="77777777" w:rsidR="007D58F2" w:rsidRDefault="007D58F2" w:rsidP="007D58F2">
      <w:pPr>
        <w:ind w:firstLine="480"/>
      </w:pPr>
      <w:r>
        <w:t xml:space="preserve">                9:a_to_g     =   8'b11110110;</w:t>
      </w:r>
    </w:p>
    <w:p w14:paraId="600DA0A2" w14:textId="77777777" w:rsidR="007D58F2" w:rsidRDefault="007D58F2" w:rsidP="007D58F2">
      <w:pPr>
        <w:ind w:firstLine="480"/>
      </w:pPr>
      <w:r>
        <w:t xml:space="preserve">                'hA:a_to_g     =   8'b01101110;</w:t>
      </w:r>
    </w:p>
    <w:p w14:paraId="05D85766" w14:textId="77777777" w:rsidR="007D58F2" w:rsidRDefault="007D58F2" w:rsidP="007D58F2">
      <w:pPr>
        <w:ind w:firstLine="480"/>
      </w:pPr>
      <w:r>
        <w:t xml:space="preserve">                'hB:a_to_g     =   8'b11001110;</w:t>
      </w:r>
    </w:p>
    <w:p w14:paraId="579D90C9" w14:textId="77777777" w:rsidR="007D58F2" w:rsidRDefault="007D58F2" w:rsidP="007D58F2">
      <w:pPr>
        <w:ind w:firstLine="480"/>
      </w:pPr>
      <w:r>
        <w:t xml:space="preserve">                'hC:a_to_g     =   8'b01111100;</w:t>
      </w:r>
    </w:p>
    <w:p w14:paraId="52C859B7" w14:textId="77777777" w:rsidR="007D58F2" w:rsidRDefault="007D58F2" w:rsidP="007D58F2">
      <w:pPr>
        <w:ind w:firstLine="480"/>
      </w:pPr>
      <w:r>
        <w:t xml:space="preserve">                'hD:a_to_g     =   8'b10011110;</w:t>
      </w:r>
    </w:p>
    <w:p w14:paraId="6B26B47E" w14:textId="77777777" w:rsidR="007D58F2" w:rsidRDefault="007D58F2" w:rsidP="007D58F2">
      <w:pPr>
        <w:ind w:firstLine="480"/>
      </w:pPr>
      <w:r>
        <w:t xml:space="preserve">                'hE:a_to_g     =   8'b00000000;</w:t>
      </w:r>
    </w:p>
    <w:p w14:paraId="46E73F02" w14:textId="77777777" w:rsidR="007D58F2" w:rsidRDefault="007D58F2" w:rsidP="007D58F2">
      <w:pPr>
        <w:ind w:firstLine="480"/>
      </w:pPr>
      <w:r>
        <w:t xml:space="preserve">                'hF:a_to_g     =   8'b11101110;</w:t>
      </w:r>
    </w:p>
    <w:p w14:paraId="306905AC" w14:textId="77777777" w:rsidR="007D58F2" w:rsidRDefault="007D58F2" w:rsidP="007D58F2">
      <w:pPr>
        <w:ind w:firstLine="480"/>
      </w:pPr>
      <w:r>
        <w:t xml:space="preserve">                default:a_to_g =   8'b11111100;</w:t>
      </w:r>
    </w:p>
    <w:p w14:paraId="480B5813" w14:textId="77777777" w:rsidR="007D58F2" w:rsidRDefault="007D58F2" w:rsidP="007D58F2">
      <w:pPr>
        <w:ind w:firstLine="480"/>
      </w:pPr>
      <w:r>
        <w:t xml:space="preserve">            endcase</w:t>
      </w:r>
    </w:p>
    <w:p w14:paraId="763E9A67" w14:textId="77777777" w:rsidR="007D58F2" w:rsidRDefault="007D58F2" w:rsidP="007D58F2">
      <w:pPr>
        <w:ind w:firstLine="480"/>
      </w:pPr>
      <w:r>
        <w:t xml:space="preserve">        end</w:t>
      </w:r>
    </w:p>
    <w:p w14:paraId="120DF1C6" w14:textId="5AB668E3" w:rsidR="007D58F2" w:rsidRPr="007D58F2" w:rsidRDefault="007D58F2" w:rsidP="007D58F2">
      <w:pPr>
        <w:ind w:firstLine="480"/>
        <w:rPr>
          <w:rFonts w:hint="eastAsia"/>
        </w:rPr>
      </w:pPr>
      <w:r>
        <w:t>endmodule</w:t>
      </w:r>
    </w:p>
    <w:p w14:paraId="46ED8F72" w14:textId="2568483A" w:rsidR="00751C93" w:rsidRDefault="005B58FD" w:rsidP="000312D8">
      <w:pPr>
        <w:pStyle w:val="3"/>
      </w:pPr>
      <w:bookmarkStart w:id="141" w:name="_Toc168510580"/>
      <w:r>
        <w:rPr>
          <w:rFonts w:hint="eastAsia"/>
        </w:rPr>
        <w:t>将</w:t>
      </w:r>
      <w:r>
        <w:rPr>
          <w:rFonts w:hint="eastAsia"/>
        </w:rPr>
        <w:t>B</w:t>
      </w:r>
      <w:r>
        <w:t>CD</w:t>
      </w:r>
      <w:r>
        <w:rPr>
          <w:rFonts w:hint="eastAsia"/>
        </w:rPr>
        <w:t>码转为有波形，参数，单位</w:t>
      </w:r>
      <w:r w:rsidR="00665F9D">
        <w:rPr>
          <w:rFonts w:hint="eastAsia"/>
        </w:rPr>
        <w:t>等</w:t>
      </w:r>
      <w:r>
        <w:rPr>
          <w:rFonts w:hint="eastAsia"/>
        </w:rPr>
        <w:t>信息的码</w:t>
      </w:r>
      <w:r>
        <w:rPr>
          <w:rFonts w:hint="eastAsia"/>
        </w:rPr>
        <w:t>(</w:t>
      </w:r>
      <w:r>
        <w:t>convert.v)</w:t>
      </w:r>
      <w:bookmarkEnd w:id="141"/>
    </w:p>
    <w:p w14:paraId="5F969059" w14:textId="5E693E41" w:rsidR="00665F9D" w:rsidRDefault="00665F9D" w:rsidP="00665F9D">
      <w:pPr>
        <w:ind w:firstLine="480"/>
        <w:rPr>
          <w:rFonts w:hint="eastAsia"/>
        </w:rPr>
      </w:pPr>
      <w:r>
        <w:t>`timescale 1ns / 1ps</w:t>
      </w:r>
    </w:p>
    <w:p w14:paraId="2E2C90E2" w14:textId="77777777" w:rsidR="00665F9D" w:rsidRDefault="00665F9D" w:rsidP="00665F9D">
      <w:pPr>
        <w:ind w:firstLine="480"/>
      </w:pPr>
      <w:r>
        <w:t>module convert(</w:t>
      </w:r>
    </w:p>
    <w:p w14:paraId="7EBEECD0" w14:textId="77777777" w:rsidR="00665F9D" w:rsidRDefault="00665F9D" w:rsidP="00665F9D">
      <w:pPr>
        <w:ind w:firstLine="480"/>
      </w:pPr>
      <w:r>
        <w:t xml:space="preserve">    input clk,</w:t>
      </w:r>
    </w:p>
    <w:p w14:paraId="7D8FE909" w14:textId="77777777" w:rsidR="00665F9D" w:rsidRDefault="00665F9D" w:rsidP="00665F9D">
      <w:pPr>
        <w:ind w:firstLine="480"/>
      </w:pPr>
      <w:r>
        <w:t xml:space="preserve">    input rst_n,</w:t>
      </w:r>
    </w:p>
    <w:p w14:paraId="14EBF9AE" w14:textId="77777777" w:rsidR="00665F9D" w:rsidRDefault="00665F9D" w:rsidP="00665F9D">
      <w:pPr>
        <w:ind w:firstLine="480"/>
      </w:pPr>
      <w:r>
        <w:t xml:space="preserve">    input frequence_valid,</w:t>
      </w:r>
    </w:p>
    <w:p w14:paraId="3BD641FB" w14:textId="77777777" w:rsidR="00665F9D" w:rsidRDefault="00665F9D" w:rsidP="00665F9D">
      <w:pPr>
        <w:ind w:firstLine="480"/>
      </w:pPr>
      <w:r>
        <w:t xml:space="preserve">    input amplitude_valid,</w:t>
      </w:r>
    </w:p>
    <w:p w14:paraId="25AE15BF" w14:textId="77777777" w:rsidR="00665F9D" w:rsidRDefault="00665F9D" w:rsidP="00665F9D">
      <w:pPr>
        <w:ind w:firstLine="480"/>
      </w:pPr>
      <w:r>
        <w:t xml:space="preserve">    input offset_valid,</w:t>
      </w:r>
    </w:p>
    <w:p w14:paraId="228518E1" w14:textId="77777777" w:rsidR="00665F9D" w:rsidRDefault="00665F9D" w:rsidP="00665F9D">
      <w:pPr>
        <w:ind w:firstLine="480"/>
      </w:pPr>
      <w:r>
        <w:t xml:space="preserve">    input duty_valid,</w:t>
      </w:r>
    </w:p>
    <w:p w14:paraId="67183711" w14:textId="77777777" w:rsidR="00665F9D" w:rsidRDefault="00665F9D" w:rsidP="00665F9D">
      <w:pPr>
        <w:ind w:firstLine="480"/>
      </w:pPr>
      <w:r>
        <w:t xml:space="preserve">    input [31:0] bcd,</w:t>
      </w:r>
    </w:p>
    <w:p w14:paraId="27058462" w14:textId="77777777" w:rsidR="00665F9D" w:rsidRDefault="00665F9D" w:rsidP="00665F9D">
      <w:pPr>
        <w:ind w:firstLine="480"/>
      </w:pPr>
      <w:r>
        <w:t xml:space="preserve">    output reg [31:0] data_show</w:t>
      </w:r>
    </w:p>
    <w:p w14:paraId="19B46B16" w14:textId="77777777" w:rsidR="00665F9D" w:rsidRDefault="00665F9D" w:rsidP="00665F9D">
      <w:pPr>
        <w:ind w:firstLine="480"/>
      </w:pPr>
      <w:r>
        <w:t xml:space="preserve">    );</w:t>
      </w:r>
    </w:p>
    <w:p w14:paraId="22A9C6B7" w14:textId="77777777" w:rsidR="00665F9D" w:rsidRDefault="00665F9D" w:rsidP="00665F9D">
      <w:pPr>
        <w:ind w:firstLine="480"/>
      </w:pPr>
      <w:r>
        <w:t xml:space="preserve">    always@(posedge clk,negedge rst_n)</w:t>
      </w:r>
    </w:p>
    <w:p w14:paraId="66391DD7" w14:textId="77777777" w:rsidR="00665F9D" w:rsidRDefault="00665F9D" w:rsidP="00665F9D">
      <w:pPr>
        <w:ind w:firstLine="480"/>
      </w:pPr>
      <w:r>
        <w:lastRenderedPageBreak/>
        <w:t xml:space="preserve">        if (!rst_n)</w:t>
      </w:r>
    </w:p>
    <w:p w14:paraId="383AA642" w14:textId="25551EFB" w:rsidR="00665F9D" w:rsidRDefault="00665F9D" w:rsidP="00665F9D">
      <w:pPr>
        <w:ind w:firstLine="480"/>
      </w:pPr>
      <w:r>
        <w:t xml:space="preserve">            data_show &lt;= {20'heeeee,bcd[27:16]};</w:t>
      </w:r>
    </w:p>
    <w:p w14:paraId="4D9254EE" w14:textId="063AB7AB" w:rsidR="009311AF" w:rsidRPr="009311AF" w:rsidRDefault="009311AF" w:rsidP="00665F9D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添加频率信息及单位</w:t>
      </w:r>
      <w:r>
        <w:rPr>
          <w:rFonts w:hint="eastAsia"/>
          <w:color w:val="FF0000"/>
        </w:rPr>
        <w:t>Hz</w:t>
      </w:r>
      <w:r w:rsidR="0090102E">
        <w:rPr>
          <w:color w:val="FF0000"/>
        </w:rPr>
        <w:t>,</w:t>
      </w:r>
      <w:r w:rsidR="0090102E">
        <w:rPr>
          <w:rFonts w:hint="eastAsia"/>
          <w:color w:val="FF0000"/>
        </w:rPr>
        <w:t>若</w:t>
      </w:r>
      <w:r w:rsidR="0090102E">
        <w:rPr>
          <w:rFonts w:hint="eastAsia"/>
          <w:color w:val="FF0000"/>
        </w:rPr>
        <w:t>B</w:t>
      </w:r>
      <w:r w:rsidR="0090102E">
        <w:rPr>
          <w:color w:val="FF0000"/>
        </w:rPr>
        <w:t>CD</w:t>
      </w:r>
      <w:r w:rsidR="0090102E">
        <w:rPr>
          <w:rFonts w:hint="eastAsia"/>
          <w:color w:val="FF0000"/>
        </w:rPr>
        <w:t>码全为</w:t>
      </w:r>
      <w:r w:rsidR="0090102E">
        <w:rPr>
          <w:rFonts w:hint="eastAsia"/>
          <w:color w:val="FF0000"/>
        </w:rPr>
        <w:t>0</w:t>
      </w:r>
      <w:r w:rsidR="0090102E">
        <w:rPr>
          <w:rFonts w:hint="eastAsia"/>
          <w:color w:val="FF0000"/>
        </w:rPr>
        <w:t>，显示</w:t>
      </w:r>
      <w:r w:rsidR="0090102E">
        <w:rPr>
          <w:rFonts w:hint="eastAsia"/>
          <w:color w:val="FF0000"/>
        </w:rPr>
        <w:t>0</w:t>
      </w:r>
    </w:p>
    <w:p w14:paraId="3D09140F" w14:textId="77777777" w:rsidR="00665F9D" w:rsidRDefault="00665F9D" w:rsidP="00665F9D">
      <w:pPr>
        <w:ind w:firstLine="480"/>
      </w:pPr>
      <w:r>
        <w:t xml:space="preserve">        else if (frequence_valid &amp;&amp; bcd[27:16]==12'd0)</w:t>
      </w:r>
    </w:p>
    <w:p w14:paraId="20535460" w14:textId="430C9C38" w:rsidR="00665F9D" w:rsidRDefault="00665F9D" w:rsidP="00665F9D">
      <w:pPr>
        <w:ind w:firstLine="480"/>
      </w:pPr>
      <w:r>
        <w:t xml:space="preserve">            data_show &lt;= {4'he,4'he,4'h1,4'h0,4'h0,4'he,4'ha,4'h2};</w:t>
      </w:r>
    </w:p>
    <w:p w14:paraId="55D1F3B3" w14:textId="03C815E7" w:rsidR="0090102E" w:rsidRPr="0090102E" w:rsidRDefault="0090102E" w:rsidP="0090102E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 w:rsidR="004F733B">
        <w:rPr>
          <w:rFonts w:hint="eastAsia"/>
          <w:color w:val="FF0000"/>
        </w:rPr>
        <w:t>幅值</w:t>
      </w:r>
      <w:r>
        <w:rPr>
          <w:rFonts w:hint="eastAsia"/>
          <w:color w:val="FF0000"/>
        </w:rPr>
        <w:t>信息及单位</w:t>
      </w:r>
      <w:r w:rsidR="004F733B">
        <w:rPr>
          <w:color w:val="FF0000"/>
        </w:rPr>
        <w:t>U</w:t>
      </w:r>
      <w:r>
        <w:rPr>
          <w:color w:val="FF0000"/>
        </w:rPr>
        <w:t>,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码全为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，显示</w:t>
      </w:r>
      <w:r>
        <w:rPr>
          <w:rFonts w:hint="eastAsia"/>
          <w:color w:val="FF0000"/>
        </w:rPr>
        <w:t>0</w:t>
      </w:r>
    </w:p>
    <w:p w14:paraId="37D8A0F2" w14:textId="77777777" w:rsidR="00665F9D" w:rsidRDefault="00665F9D" w:rsidP="00665F9D">
      <w:pPr>
        <w:ind w:firstLine="480"/>
      </w:pPr>
      <w:r>
        <w:t xml:space="preserve">        else if (amplitude_valid &amp;&amp; bcd[27:16]==12'd0)</w:t>
      </w:r>
    </w:p>
    <w:p w14:paraId="0CA334FD" w14:textId="7A52EF53" w:rsidR="00665F9D" w:rsidRDefault="00665F9D" w:rsidP="00665F9D">
      <w:pPr>
        <w:ind w:firstLine="480"/>
      </w:pPr>
      <w:r>
        <w:t xml:space="preserve">            data_show &lt;= {4'hb,4'hb,4'he,4'he,4'he,4'h0,4'he,4'hc};</w:t>
      </w:r>
    </w:p>
    <w:p w14:paraId="5AB42E13" w14:textId="222F1B51" w:rsidR="0090102E" w:rsidRDefault="0090102E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 w:rsidR="004F733B">
        <w:rPr>
          <w:rFonts w:hint="eastAsia"/>
          <w:color w:val="FF0000"/>
        </w:rPr>
        <w:t>直流偏移</w:t>
      </w:r>
      <w:r>
        <w:rPr>
          <w:rFonts w:hint="eastAsia"/>
          <w:color w:val="FF0000"/>
        </w:rPr>
        <w:t>信息及单位</w:t>
      </w:r>
      <w:r w:rsidR="004F733B">
        <w:rPr>
          <w:color w:val="FF0000"/>
        </w:rPr>
        <w:t>U</w:t>
      </w:r>
      <w:r>
        <w:rPr>
          <w:color w:val="FF0000"/>
        </w:rPr>
        <w:t>,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码全为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，显示</w:t>
      </w:r>
    </w:p>
    <w:p w14:paraId="6C3495EA" w14:textId="77777777" w:rsidR="00665F9D" w:rsidRDefault="00665F9D" w:rsidP="00665F9D">
      <w:pPr>
        <w:ind w:firstLine="480"/>
      </w:pPr>
      <w:r>
        <w:t xml:space="preserve">        else if (offset_valid &amp;&amp; bcd[27:16]==12'd0)</w:t>
      </w:r>
    </w:p>
    <w:p w14:paraId="38682134" w14:textId="473D85C3" w:rsidR="00665F9D" w:rsidRDefault="00665F9D" w:rsidP="00665F9D">
      <w:pPr>
        <w:ind w:firstLine="480"/>
      </w:pPr>
      <w:r>
        <w:t xml:space="preserve">            data_show &lt;= {4'hb,4'hb,4'he,4'he,4'he,4'h0,4'he,4'hc};</w:t>
      </w:r>
    </w:p>
    <w:p w14:paraId="1E416FD2" w14:textId="443B4373" w:rsidR="0090102E" w:rsidRDefault="0090102E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 w:rsidR="004F733B">
        <w:rPr>
          <w:rFonts w:hint="eastAsia"/>
          <w:color w:val="FF0000"/>
        </w:rPr>
        <w:t>占空比</w:t>
      </w:r>
      <w:r>
        <w:rPr>
          <w:rFonts w:hint="eastAsia"/>
          <w:color w:val="FF0000"/>
        </w:rPr>
        <w:t>信息及单位</w:t>
      </w:r>
      <w:r w:rsidR="004F733B">
        <w:rPr>
          <w:color w:val="FF0000"/>
        </w:rPr>
        <w:t>PER</w:t>
      </w:r>
      <w:r>
        <w:rPr>
          <w:color w:val="FF0000"/>
        </w:rPr>
        <w:t>,</w:t>
      </w:r>
      <w:r>
        <w:rPr>
          <w:rFonts w:hint="eastAsia"/>
          <w:color w:val="FF0000"/>
        </w:rPr>
        <w:t>若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码全为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，显示</w:t>
      </w:r>
    </w:p>
    <w:p w14:paraId="0DCE90A6" w14:textId="77777777" w:rsidR="00665F9D" w:rsidRDefault="00665F9D" w:rsidP="00665F9D">
      <w:pPr>
        <w:ind w:firstLine="480"/>
      </w:pPr>
      <w:r>
        <w:t xml:space="preserve">        else if (duty_valid &amp;&amp; bcd[27:16]==12'd0)</w:t>
      </w:r>
    </w:p>
    <w:p w14:paraId="488FF217" w14:textId="1032D0AE" w:rsidR="00665F9D" w:rsidRDefault="00665F9D" w:rsidP="00665F9D">
      <w:pPr>
        <w:ind w:firstLine="480"/>
      </w:pPr>
      <w:r>
        <w:t xml:space="preserve">            data_show &lt;= {4'he,4'he,4'he,4'h0,4'he,4'hb,4'hd,4'hf};</w:t>
      </w:r>
    </w:p>
    <w:p w14:paraId="087C600E" w14:textId="6FFEDF34" w:rsidR="004F733B" w:rsidRDefault="004F733B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添加频率信息及单位</w:t>
      </w:r>
      <w:r>
        <w:rPr>
          <w:rFonts w:hint="eastAsia"/>
          <w:color w:val="FF0000"/>
        </w:rPr>
        <w:t>Hz</w:t>
      </w:r>
      <w:r>
        <w:t xml:space="preserve"> </w:t>
      </w:r>
    </w:p>
    <w:p w14:paraId="554748A0" w14:textId="77777777" w:rsidR="00665F9D" w:rsidRDefault="00665F9D" w:rsidP="00665F9D">
      <w:pPr>
        <w:ind w:firstLine="480"/>
      </w:pPr>
      <w:r>
        <w:t xml:space="preserve">        else if (frequence_valid)</w:t>
      </w:r>
    </w:p>
    <w:p w14:paraId="2ABA0E06" w14:textId="4E2B7B75" w:rsidR="00665F9D" w:rsidRDefault="00665F9D" w:rsidP="00665F9D">
      <w:pPr>
        <w:ind w:firstLine="480"/>
      </w:pPr>
      <w:r>
        <w:t xml:space="preserve">            data_show &lt;= {bcd[27:16],4'h0,4'h0,4'he,4'ha,4'h2};</w:t>
      </w:r>
    </w:p>
    <w:p w14:paraId="752C117D" w14:textId="502A3191" w:rsidR="004F733B" w:rsidRDefault="004F733B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>
        <w:rPr>
          <w:rFonts w:hint="eastAsia"/>
          <w:color w:val="FF0000"/>
        </w:rPr>
        <w:t>幅值</w:t>
      </w:r>
      <w:r>
        <w:rPr>
          <w:rFonts w:hint="eastAsia"/>
          <w:color w:val="FF0000"/>
        </w:rPr>
        <w:t>信息及单位</w:t>
      </w:r>
      <w:r>
        <w:rPr>
          <w:color w:val="FF0000"/>
        </w:rPr>
        <w:t>U</w:t>
      </w:r>
    </w:p>
    <w:p w14:paraId="3EB8C53C" w14:textId="77777777" w:rsidR="00665F9D" w:rsidRDefault="00665F9D" w:rsidP="00665F9D">
      <w:pPr>
        <w:ind w:firstLine="480"/>
      </w:pPr>
      <w:r>
        <w:t xml:space="preserve">        else if (amplitude_valid)</w:t>
      </w:r>
    </w:p>
    <w:p w14:paraId="51736C75" w14:textId="5C1939AD" w:rsidR="00665F9D" w:rsidRDefault="00665F9D" w:rsidP="00665F9D">
      <w:pPr>
        <w:ind w:firstLine="480"/>
      </w:pPr>
      <w:r>
        <w:t xml:space="preserve">            data_show &lt;= {4'hb,4'hb,4'he,bcd[27:16],4'he,4'hc};</w:t>
      </w:r>
    </w:p>
    <w:p w14:paraId="4EC68DAB" w14:textId="02C699A7" w:rsidR="004F733B" w:rsidRDefault="004F733B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>
        <w:rPr>
          <w:rFonts w:hint="eastAsia"/>
          <w:color w:val="FF0000"/>
        </w:rPr>
        <w:t>直流偏移</w:t>
      </w:r>
      <w:r>
        <w:rPr>
          <w:rFonts w:hint="eastAsia"/>
          <w:color w:val="FF0000"/>
        </w:rPr>
        <w:t>信息及单位</w:t>
      </w:r>
      <w:r>
        <w:rPr>
          <w:color w:val="FF0000"/>
        </w:rPr>
        <w:t>U</w:t>
      </w:r>
    </w:p>
    <w:p w14:paraId="5414A04A" w14:textId="77777777" w:rsidR="00665F9D" w:rsidRDefault="00665F9D" w:rsidP="00665F9D">
      <w:pPr>
        <w:ind w:firstLine="480"/>
      </w:pPr>
      <w:r>
        <w:t xml:space="preserve">        else if (offset_valid)</w:t>
      </w:r>
    </w:p>
    <w:p w14:paraId="36562447" w14:textId="53D1068A" w:rsidR="00665F9D" w:rsidRDefault="00665F9D" w:rsidP="00665F9D">
      <w:pPr>
        <w:ind w:firstLine="480"/>
      </w:pPr>
      <w:r>
        <w:t xml:space="preserve">            data_show &lt;= {4'hb,4'hb,4'he,bcd[27:16],4'he,4'hc};</w:t>
      </w:r>
    </w:p>
    <w:p w14:paraId="14F4AC3C" w14:textId="1AF5EB9C" w:rsidR="004F733B" w:rsidRDefault="004F733B" w:rsidP="00665F9D">
      <w:pPr>
        <w:ind w:firstLine="480"/>
      </w:pPr>
      <w:r>
        <w:rPr>
          <w:rFonts w:hint="eastAsia"/>
          <w:color w:val="FF0000"/>
        </w:rPr>
        <w:t>/</w:t>
      </w:r>
      <w:r>
        <w:rPr>
          <w:color w:val="FF0000"/>
        </w:rPr>
        <w:t xml:space="preserve">/ </w:t>
      </w:r>
      <w:r>
        <w:rPr>
          <w:rFonts w:hint="eastAsia"/>
          <w:color w:val="FF0000"/>
        </w:rPr>
        <w:t>添加</w:t>
      </w:r>
      <w:r>
        <w:rPr>
          <w:rFonts w:hint="eastAsia"/>
          <w:color w:val="FF0000"/>
        </w:rPr>
        <w:t>占空比</w:t>
      </w:r>
      <w:r>
        <w:rPr>
          <w:rFonts w:hint="eastAsia"/>
          <w:color w:val="FF0000"/>
        </w:rPr>
        <w:t>信息及单位</w:t>
      </w:r>
      <w:r>
        <w:rPr>
          <w:color w:val="FF0000"/>
        </w:rPr>
        <w:t>PER</w:t>
      </w:r>
    </w:p>
    <w:p w14:paraId="21BA9921" w14:textId="77777777" w:rsidR="00665F9D" w:rsidRDefault="00665F9D" w:rsidP="00665F9D">
      <w:pPr>
        <w:ind w:firstLine="480"/>
      </w:pPr>
      <w:r>
        <w:t xml:space="preserve">        else if (duty_valid)</w:t>
      </w:r>
    </w:p>
    <w:p w14:paraId="0E913898" w14:textId="77777777" w:rsidR="00665F9D" w:rsidRDefault="00665F9D" w:rsidP="00665F9D">
      <w:pPr>
        <w:ind w:firstLine="480"/>
      </w:pPr>
      <w:r>
        <w:t xml:space="preserve">            data_show &lt;= {4'he,bcd[27:16],4'he,4'hb,4'hd,4'hf};</w:t>
      </w:r>
    </w:p>
    <w:p w14:paraId="29FBCFA0" w14:textId="7434DC22" w:rsidR="00751C93" w:rsidRDefault="00665F9D" w:rsidP="00665F9D">
      <w:pPr>
        <w:ind w:firstLine="480"/>
      </w:pPr>
      <w:r>
        <w:t>endmodule</w:t>
      </w:r>
    </w:p>
    <w:p w14:paraId="3A2014EF" w14:textId="5A620996" w:rsidR="00751C93" w:rsidRDefault="00DC63D3" w:rsidP="000312D8">
      <w:pPr>
        <w:pStyle w:val="3"/>
      </w:pPr>
      <w:bookmarkStart w:id="142" w:name="_Toc168510581"/>
      <w:r>
        <w:rPr>
          <w:rFonts w:hint="eastAsia"/>
        </w:rPr>
        <w:t>采样脉冲模块</w:t>
      </w:r>
      <w:r>
        <w:rPr>
          <w:rFonts w:hint="eastAsia"/>
        </w:rPr>
        <w:t>(</w:t>
      </w:r>
      <w:r>
        <w:t>pulse.v)</w:t>
      </w:r>
      <w:bookmarkEnd w:id="142"/>
    </w:p>
    <w:p w14:paraId="395C5C21" w14:textId="4C9DBCB2" w:rsidR="00DC63D3" w:rsidRDefault="00DC63D3" w:rsidP="00DC63D3">
      <w:pPr>
        <w:ind w:firstLine="480"/>
        <w:rPr>
          <w:rFonts w:hint="eastAsia"/>
        </w:rPr>
      </w:pPr>
      <w:r>
        <w:t>`timescale 1ns / 1ps</w:t>
      </w:r>
    </w:p>
    <w:p w14:paraId="27473D86" w14:textId="77777777" w:rsidR="00DC63D3" w:rsidRDefault="00DC63D3" w:rsidP="00DC63D3">
      <w:pPr>
        <w:ind w:firstLine="480"/>
      </w:pPr>
      <w:r>
        <w:t>module pulse(</w:t>
      </w:r>
    </w:p>
    <w:p w14:paraId="731007DB" w14:textId="77777777" w:rsidR="00DC63D3" w:rsidRDefault="00DC63D3" w:rsidP="00DC63D3">
      <w:pPr>
        <w:ind w:firstLine="480"/>
      </w:pPr>
      <w:r>
        <w:t xml:space="preserve">    input clk,</w:t>
      </w:r>
    </w:p>
    <w:p w14:paraId="490A5604" w14:textId="77777777" w:rsidR="00DC63D3" w:rsidRDefault="00DC63D3" w:rsidP="00DC63D3">
      <w:pPr>
        <w:ind w:firstLine="480"/>
      </w:pPr>
      <w:r>
        <w:t xml:space="preserve">    input rst_n,</w:t>
      </w:r>
    </w:p>
    <w:p w14:paraId="2C92C23A" w14:textId="0063C723" w:rsidR="00DC63D3" w:rsidRPr="00BF1B4E" w:rsidRDefault="00DC63D3" w:rsidP="00DC63D3">
      <w:pPr>
        <w:ind w:firstLine="480"/>
        <w:rPr>
          <w:rFonts w:hint="eastAsia"/>
          <w:color w:val="FF0000"/>
        </w:rPr>
      </w:pPr>
      <w:r>
        <w:t xml:space="preserve">    input [11:0] data,</w:t>
      </w:r>
      <w:r w:rsidR="00BF1B4E">
        <w:rPr>
          <w:color w:val="FF0000"/>
        </w:rPr>
        <w:t>//XADC</w:t>
      </w:r>
      <w:r w:rsidR="00BF1B4E">
        <w:rPr>
          <w:rFonts w:hint="eastAsia"/>
          <w:color w:val="FF0000"/>
        </w:rPr>
        <w:t>转换后的数字信号</w:t>
      </w:r>
    </w:p>
    <w:p w14:paraId="1531FEB1" w14:textId="77777777" w:rsidR="00DC63D3" w:rsidRDefault="00DC63D3" w:rsidP="00DC63D3">
      <w:pPr>
        <w:ind w:firstLine="480"/>
      </w:pPr>
      <w:r>
        <w:t xml:space="preserve">    input frequence_valid,</w:t>
      </w:r>
    </w:p>
    <w:p w14:paraId="3A049B0D" w14:textId="77777777" w:rsidR="00DC63D3" w:rsidRDefault="00DC63D3" w:rsidP="00DC63D3">
      <w:pPr>
        <w:ind w:firstLine="480"/>
      </w:pPr>
      <w:r>
        <w:t xml:space="preserve">    output reg [13:0] frequence,</w:t>
      </w:r>
    </w:p>
    <w:p w14:paraId="5DBD17E4" w14:textId="77777777" w:rsidR="00DC63D3" w:rsidRDefault="00DC63D3" w:rsidP="00DC63D3">
      <w:pPr>
        <w:ind w:firstLine="480"/>
      </w:pPr>
      <w:r>
        <w:t xml:space="preserve">    output reg sam_pulse</w:t>
      </w:r>
    </w:p>
    <w:p w14:paraId="3A4A5B52" w14:textId="77777777" w:rsidR="00DC63D3" w:rsidRDefault="00DC63D3" w:rsidP="00DC63D3">
      <w:pPr>
        <w:ind w:firstLine="480"/>
      </w:pPr>
      <w:r>
        <w:t xml:space="preserve">    );</w:t>
      </w:r>
    </w:p>
    <w:p w14:paraId="519E3C4B" w14:textId="08F6CBD8" w:rsidR="00DC63D3" w:rsidRPr="00BF1B4E" w:rsidRDefault="00DC63D3" w:rsidP="00DC63D3">
      <w:pPr>
        <w:ind w:firstLine="480"/>
        <w:rPr>
          <w:color w:val="FF0000"/>
        </w:rPr>
      </w:pPr>
      <w:r>
        <w:t xml:space="preserve">    parameter total = 100_000_000;</w:t>
      </w:r>
      <w:r w:rsidR="00BF1B4E">
        <w:rPr>
          <w:color w:val="FF0000"/>
        </w:rPr>
        <w:t xml:space="preserve"> //</w:t>
      </w:r>
      <w:r w:rsidR="00BF1B4E">
        <w:rPr>
          <w:rFonts w:hint="eastAsia"/>
          <w:color w:val="FF0000"/>
        </w:rPr>
        <w:t>时钟周期</w:t>
      </w:r>
      <w:r w:rsidR="00BF1B4E">
        <w:rPr>
          <w:rFonts w:hint="eastAsia"/>
          <w:color w:val="FF0000"/>
        </w:rPr>
        <w:t>1</w:t>
      </w:r>
      <w:r w:rsidR="00BF1B4E">
        <w:rPr>
          <w:color w:val="FF0000"/>
        </w:rPr>
        <w:t>00MH</w:t>
      </w:r>
      <w:r w:rsidR="00BF1B4E">
        <w:rPr>
          <w:rFonts w:hint="eastAsia"/>
          <w:color w:val="FF0000"/>
        </w:rPr>
        <w:t>z</w:t>
      </w:r>
    </w:p>
    <w:p w14:paraId="3E7BEB7A" w14:textId="2021FC48" w:rsidR="00DC63D3" w:rsidRPr="003871E0" w:rsidRDefault="00DC63D3" w:rsidP="00DC63D3">
      <w:pPr>
        <w:ind w:firstLine="480"/>
        <w:rPr>
          <w:color w:val="FF0000"/>
        </w:rPr>
      </w:pPr>
      <w:r>
        <w:t xml:space="preserve">    parameter sam_freq = 256;</w:t>
      </w:r>
      <w:r w:rsidR="003871E0">
        <w:t xml:space="preserve"> </w:t>
      </w:r>
      <w:r w:rsidR="003871E0">
        <w:rPr>
          <w:color w:val="FF0000"/>
        </w:rPr>
        <w:t>//</w:t>
      </w:r>
      <w:r w:rsidR="003871E0">
        <w:rPr>
          <w:rFonts w:hint="eastAsia"/>
          <w:color w:val="FF0000"/>
        </w:rPr>
        <w:t>采样频率一个周期</w:t>
      </w:r>
      <w:r w:rsidR="003871E0">
        <w:rPr>
          <w:rFonts w:hint="eastAsia"/>
          <w:color w:val="FF0000"/>
        </w:rPr>
        <w:t>2</w:t>
      </w:r>
      <w:r w:rsidR="003871E0">
        <w:rPr>
          <w:color w:val="FF0000"/>
        </w:rPr>
        <w:t>56</w:t>
      </w:r>
      <w:r w:rsidR="003871E0">
        <w:rPr>
          <w:rFonts w:hint="eastAsia"/>
          <w:color w:val="FF0000"/>
        </w:rPr>
        <w:t>个点</w:t>
      </w:r>
    </w:p>
    <w:p w14:paraId="75F96AE6" w14:textId="11127975" w:rsidR="00DC63D3" w:rsidRDefault="00DC63D3" w:rsidP="00DC63D3">
      <w:pPr>
        <w:ind w:firstLine="480"/>
        <w:rPr>
          <w:color w:val="FF0000"/>
        </w:rPr>
      </w:pPr>
      <w:r>
        <w:lastRenderedPageBreak/>
        <w:t xml:space="preserve">    reg [11:0] period;</w:t>
      </w:r>
      <w:r w:rsidR="003871E0">
        <w:rPr>
          <w:color w:val="FF0000"/>
        </w:rPr>
        <w:t xml:space="preserve"> //</w:t>
      </w:r>
      <w:r w:rsidR="003871E0">
        <w:rPr>
          <w:rFonts w:hint="eastAsia"/>
          <w:color w:val="FF0000"/>
        </w:rPr>
        <w:t>周期寄存器</w:t>
      </w:r>
    </w:p>
    <w:p w14:paraId="0CCA3208" w14:textId="34BE91C0" w:rsidR="00FF6749" w:rsidRPr="00FF6749" w:rsidRDefault="00FF6749" w:rsidP="00DC63D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转换后的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码转换为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进制数字</w:t>
      </w:r>
      <w:r w:rsidR="004437D9">
        <w:rPr>
          <w:rFonts w:hint="eastAsia"/>
          <w:color w:val="FF0000"/>
        </w:rPr>
        <w:t>，并计算发出采样脉冲频率，以及</w:t>
      </w:r>
      <w:r w:rsidR="005A2367">
        <w:rPr>
          <w:rFonts w:hint="eastAsia"/>
          <w:color w:val="FF0000"/>
        </w:rPr>
        <w:t>采样后的保持时间</w:t>
      </w:r>
    </w:p>
    <w:p w14:paraId="7C86F1BC" w14:textId="77777777" w:rsidR="00DC63D3" w:rsidRDefault="00DC63D3" w:rsidP="00DC63D3">
      <w:pPr>
        <w:ind w:firstLine="480"/>
      </w:pPr>
      <w:r>
        <w:t xml:space="preserve">    always@(posedge clk,negedge rst_n)</w:t>
      </w:r>
    </w:p>
    <w:p w14:paraId="5FF4C6FC" w14:textId="77777777" w:rsidR="00DC63D3" w:rsidRDefault="00DC63D3" w:rsidP="00DC63D3">
      <w:pPr>
        <w:ind w:firstLine="480"/>
      </w:pPr>
      <w:r>
        <w:t xml:space="preserve">        if (!rst_n) begin</w:t>
      </w:r>
    </w:p>
    <w:p w14:paraId="4C829DF8" w14:textId="77777777" w:rsidR="00DC63D3" w:rsidRDefault="00DC63D3" w:rsidP="00DC63D3">
      <w:pPr>
        <w:ind w:firstLine="480"/>
      </w:pPr>
      <w:r>
        <w:t xml:space="preserve">            frequence &lt;= 14'd1000;</w:t>
      </w:r>
    </w:p>
    <w:p w14:paraId="49F30690" w14:textId="77777777" w:rsidR="00DC63D3" w:rsidRDefault="00DC63D3" w:rsidP="00DC63D3">
      <w:pPr>
        <w:ind w:firstLine="480"/>
      </w:pPr>
      <w:r>
        <w:t xml:space="preserve">            period = total/(frequence*sam_freq);end</w:t>
      </w:r>
    </w:p>
    <w:p w14:paraId="0B4FA97E" w14:textId="77777777" w:rsidR="00DC63D3" w:rsidRDefault="00DC63D3" w:rsidP="00DC63D3">
      <w:pPr>
        <w:ind w:firstLine="480"/>
      </w:pPr>
      <w:r>
        <w:t xml:space="preserve">        else if (data== 12'heee &amp;&amp; frequence_valid) begin</w:t>
      </w:r>
    </w:p>
    <w:p w14:paraId="0A25FED3" w14:textId="77777777" w:rsidR="00DC63D3" w:rsidRDefault="00DC63D3" w:rsidP="00DC63D3">
      <w:pPr>
        <w:ind w:firstLine="480"/>
      </w:pPr>
      <w:r>
        <w:t xml:space="preserve">            frequence &lt;= 14'd100;</w:t>
      </w:r>
    </w:p>
    <w:p w14:paraId="6EAD9308" w14:textId="77777777" w:rsidR="00DC63D3" w:rsidRDefault="00DC63D3" w:rsidP="00DC63D3">
      <w:pPr>
        <w:ind w:firstLine="480"/>
      </w:pPr>
      <w:r>
        <w:t xml:space="preserve">            period = total/(frequence*sam_freq);end</w:t>
      </w:r>
    </w:p>
    <w:p w14:paraId="13EE8475" w14:textId="77777777" w:rsidR="00DC63D3" w:rsidRDefault="00DC63D3" w:rsidP="00DC63D3">
      <w:pPr>
        <w:ind w:firstLine="480"/>
      </w:pPr>
      <w:r>
        <w:t xml:space="preserve">        else if (data[11:8]==4'he &amp;&amp; data[7:4]==4'he &amp;&amp; frequence_valid) begin</w:t>
      </w:r>
    </w:p>
    <w:p w14:paraId="405C3B5E" w14:textId="77777777" w:rsidR="00DC63D3" w:rsidRDefault="00DC63D3" w:rsidP="00DC63D3">
      <w:pPr>
        <w:ind w:firstLine="480"/>
      </w:pPr>
      <w:r>
        <w:t xml:space="preserve">            frequence &lt;= data[3:0]*100;</w:t>
      </w:r>
    </w:p>
    <w:p w14:paraId="2D5E6E33" w14:textId="77777777" w:rsidR="00DC63D3" w:rsidRDefault="00DC63D3" w:rsidP="00DC63D3">
      <w:pPr>
        <w:ind w:firstLine="480"/>
      </w:pPr>
      <w:r>
        <w:t xml:space="preserve">            period = total/(frequence*sam_freq);end</w:t>
      </w:r>
    </w:p>
    <w:p w14:paraId="1AB66755" w14:textId="77777777" w:rsidR="00DC63D3" w:rsidRDefault="00DC63D3" w:rsidP="00DC63D3">
      <w:pPr>
        <w:ind w:firstLine="480"/>
      </w:pPr>
      <w:r>
        <w:t xml:space="preserve">        else if (data[11:8]==4'he &amp;&amp; frequence_valid) begin</w:t>
      </w:r>
    </w:p>
    <w:p w14:paraId="62A6E252" w14:textId="77777777" w:rsidR="00DC63D3" w:rsidRDefault="00DC63D3" w:rsidP="00DC63D3">
      <w:pPr>
        <w:ind w:firstLine="480"/>
      </w:pPr>
      <w:r>
        <w:t xml:space="preserve">            frequence &lt;= data[7:4]*1000+data[3:0]*100;</w:t>
      </w:r>
    </w:p>
    <w:p w14:paraId="374557B4" w14:textId="77777777" w:rsidR="00DC63D3" w:rsidRDefault="00DC63D3" w:rsidP="00DC63D3">
      <w:pPr>
        <w:ind w:firstLine="480"/>
      </w:pPr>
      <w:r>
        <w:t xml:space="preserve">            period = total/(frequence*sam_freq);end</w:t>
      </w:r>
    </w:p>
    <w:p w14:paraId="7A426E27" w14:textId="77777777" w:rsidR="00DC63D3" w:rsidRDefault="00DC63D3" w:rsidP="00DC63D3">
      <w:pPr>
        <w:ind w:firstLine="480"/>
      </w:pPr>
      <w:r>
        <w:t xml:space="preserve">        else if (frequence_valid) begin</w:t>
      </w:r>
    </w:p>
    <w:p w14:paraId="6188BF3C" w14:textId="77777777" w:rsidR="00DC63D3" w:rsidRDefault="00DC63D3" w:rsidP="00DC63D3">
      <w:pPr>
        <w:ind w:firstLine="480"/>
      </w:pPr>
      <w:r>
        <w:t xml:space="preserve">            frequence &lt;= data[11:8]*10_000+ data[7:4]*1000+data[3:0]*100;</w:t>
      </w:r>
    </w:p>
    <w:p w14:paraId="561D3E62" w14:textId="77777777" w:rsidR="00DC63D3" w:rsidRDefault="00DC63D3" w:rsidP="00DC63D3">
      <w:pPr>
        <w:ind w:firstLine="480"/>
      </w:pPr>
      <w:r>
        <w:t xml:space="preserve">            period = total/(frequence*sam_freq);end</w:t>
      </w:r>
    </w:p>
    <w:p w14:paraId="77CF62EB" w14:textId="3D13847D" w:rsidR="00DC63D3" w:rsidRDefault="00DC63D3" w:rsidP="00DC63D3">
      <w:pPr>
        <w:ind w:firstLine="480"/>
        <w:rPr>
          <w:color w:val="FF0000"/>
        </w:rPr>
      </w:pPr>
      <w:r>
        <w:t xml:space="preserve">    reg [23:0]cnt;</w:t>
      </w:r>
      <w:r w:rsidR="005A2367">
        <w:t xml:space="preserve"> </w:t>
      </w:r>
      <w:r w:rsidR="005A2367">
        <w:rPr>
          <w:color w:val="FF0000"/>
        </w:rPr>
        <w:t>//</w:t>
      </w:r>
      <w:r w:rsidR="005A2367">
        <w:rPr>
          <w:rFonts w:hint="eastAsia"/>
          <w:color w:val="FF0000"/>
        </w:rPr>
        <w:t>时间寄存器</w:t>
      </w:r>
    </w:p>
    <w:p w14:paraId="30CE7F36" w14:textId="7D1FF1F0" w:rsidR="005A2367" w:rsidRPr="005A2367" w:rsidRDefault="005A2367" w:rsidP="00DC63D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4600E7">
        <w:rPr>
          <w:rFonts w:hint="eastAsia"/>
          <w:color w:val="FF0000"/>
        </w:rPr>
        <w:t>实现从</w:t>
      </w:r>
      <w:r w:rsidR="004600E7">
        <w:rPr>
          <w:rFonts w:hint="eastAsia"/>
          <w:color w:val="FF0000"/>
        </w:rPr>
        <w:t>0</w:t>
      </w:r>
      <w:r w:rsidR="004600E7">
        <w:rPr>
          <w:rFonts w:hint="eastAsia"/>
          <w:color w:val="FF0000"/>
        </w:rPr>
        <w:t>到采样周期的计数</w:t>
      </w:r>
    </w:p>
    <w:p w14:paraId="6A12D35F" w14:textId="77777777" w:rsidR="00DC63D3" w:rsidRDefault="00DC63D3" w:rsidP="00DC63D3">
      <w:pPr>
        <w:ind w:firstLine="480"/>
      </w:pPr>
      <w:r>
        <w:t xml:space="preserve">    always@(posedge clk,negedge rst_n)</w:t>
      </w:r>
    </w:p>
    <w:p w14:paraId="6F43C30B" w14:textId="77777777" w:rsidR="00DC63D3" w:rsidRDefault="00DC63D3" w:rsidP="00DC63D3">
      <w:pPr>
        <w:ind w:firstLine="480"/>
      </w:pPr>
      <w:r>
        <w:t xml:space="preserve">    begin</w:t>
      </w:r>
    </w:p>
    <w:p w14:paraId="159E6D8B" w14:textId="77777777" w:rsidR="00DC63D3" w:rsidRDefault="00DC63D3" w:rsidP="00DC63D3">
      <w:pPr>
        <w:ind w:firstLine="480"/>
      </w:pPr>
      <w:r>
        <w:t xml:space="preserve">        if (!rst_n)</w:t>
      </w:r>
    </w:p>
    <w:p w14:paraId="79DD1A60" w14:textId="77777777" w:rsidR="00DC63D3" w:rsidRDefault="00DC63D3" w:rsidP="00DC63D3">
      <w:pPr>
        <w:ind w:firstLine="480"/>
      </w:pPr>
      <w:r>
        <w:t xml:space="preserve">            cnt &lt;= 23'd0;</w:t>
      </w:r>
    </w:p>
    <w:p w14:paraId="3249CD83" w14:textId="77777777" w:rsidR="00DC63D3" w:rsidRDefault="00DC63D3" w:rsidP="00DC63D3">
      <w:pPr>
        <w:ind w:firstLine="480"/>
      </w:pPr>
      <w:r>
        <w:t xml:space="preserve">        else if (cnt == period)</w:t>
      </w:r>
    </w:p>
    <w:p w14:paraId="545DDF26" w14:textId="77777777" w:rsidR="00DC63D3" w:rsidRDefault="00DC63D3" w:rsidP="00DC63D3">
      <w:pPr>
        <w:ind w:firstLine="480"/>
      </w:pPr>
      <w:r>
        <w:t xml:space="preserve">            cnt &lt;= 23'd0;</w:t>
      </w:r>
    </w:p>
    <w:p w14:paraId="3046965D" w14:textId="77777777" w:rsidR="00DC63D3" w:rsidRDefault="00DC63D3" w:rsidP="00DC63D3">
      <w:pPr>
        <w:ind w:firstLine="480"/>
      </w:pPr>
      <w:r>
        <w:t xml:space="preserve">        else</w:t>
      </w:r>
    </w:p>
    <w:p w14:paraId="1F03344C" w14:textId="77777777" w:rsidR="00DC63D3" w:rsidRDefault="00DC63D3" w:rsidP="00DC63D3">
      <w:pPr>
        <w:ind w:firstLine="480"/>
      </w:pPr>
      <w:r>
        <w:t xml:space="preserve">            cnt &lt;= cnt+1;</w:t>
      </w:r>
    </w:p>
    <w:p w14:paraId="58F9F829" w14:textId="2F5E0157" w:rsidR="00DC63D3" w:rsidRDefault="00DC63D3" w:rsidP="00DC63D3">
      <w:pPr>
        <w:ind w:firstLine="480"/>
      </w:pPr>
      <w:r>
        <w:t xml:space="preserve">    end</w:t>
      </w:r>
    </w:p>
    <w:p w14:paraId="44662565" w14:textId="40475A62" w:rsidR="004600E7" w:rsidRPr="004600E7" w:rsidRDefault="004600E7" w:rsidP="00DC63D3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在每一个采样周期结束时刻</w:t>
      </w:r>
      <w:r w:rsidR="00696988">
        <w:rPr>
          <w:rFonts w:hint="eastAsia"/>
          <w:color w:val="FF0000"/>
        </w:rPr>
        <w:t>发出一个采样脉冲控制信号</w:t>
      </w:r>
    </w:p>
    <w:p w14:paraId="08B231B6" w14:textId="77777777" w:rsidR="00DC63D3" w:rsidRDefault="00DC63D3" w:rsidP="00DC63D3">
      <w:pPr>
        <w:ind w:firstLine="480"/>
      </w:pPr>
      <w:r>
        <w:t xml:space="preserve">    always@(posedge clk,negedge rst_n)</w:t>
      </w:r>
    </w:p>
    <w:p w14:paraId="3729CD6A" w14:textId="77777777" w:rsidR="00DC63D3" w:rsidRDefault="00DC63D3" w:rsidP="00DC63D3">
      <w:pPr>
        <w:ind w:firstLine="480"/>
      </w:pPr>
      <w:r>
        <w:t xml:space="preserve">    begin</w:t>
      </w:r>
    </w:p>
    <w:p w14:paraId="59BA1B1F" w14:textId="77777777" w:rsidR="00DC63D3" w:rsidRDefault="00DC63D3" w:rsidP="00DC63D3">
      <w:pPr>
        <w:ind w:firstLine="480"/>
      </w:pPr>
      <w:r>
        <w:t xml:space="preserve">        if (!rst_n)</w:t>
      </w:r>
    </w:p>
    <w:p w14:paraId="53AF5644" w14:textId="77777777" w:rsidR="00DC63D3" w:rsidRDefault="00DC63D3" w:rsidP="00DC63D3">
      <w:pPr>
        <w:ind w:firstLine="480"/>
      </w:pPr>
      <w:r>
        <w:t xml:space="preserve">            sam_pulse &lt;= 1'd0;</w:t>
      </w:r>
    </w:p>
    <w:p w14:paraId="088D5F06" w14:textId="77777777" w:rsidR="00DC63D3" w:rsidRDefault="00DC63D3" w:rsidP="00DC63D3">
      <w:pPr>
        <w:ind w:firstLine="480"/>
      </w:pPr>
      <w:r>
        <w:t xml:space="preserve">        else if (cnt == period)</w:t>
      </w:r>
    </w:p>
    <w:p w14:paraId="3283275F" w14:textId="77777777" w:rsidR="00DC63D3" w:rsidRDefault="00DC63D3" w:rsidP="00DC63D3">
      <w:pPr>
        <w:ind w:firstLine="480"/>
      </w:pPr>
      <w:r>
        <w:t xml:space="preserve">            sam_pulse &lt;= 1'd1;</w:t>
      </w:r>
    </w:p>
    <w:p w14:paraId="6C8A3835" w14:textId="77777777" w:rsidR="00DC63D3" w:rsidRDefault="00DC63D3" w:rsidP="00DC63D3">
      <w:pPr>
        <w:ind w:firstLine="480"/>
      </w:pPr>
      <w:r>
        <w:t xml:space="preserve">        else</w:t>
      </w:r>
    </w:p>
    <w:p w14:paraId="0D9B3B26" w14:textId="77777777" w:rsidR="00DC63D3" w:rsidRDefault="00DC63D3" w:rsidP="00DC63D3">
      <w:pPr>
        <w:ind w:firstLine="480"/>
      </w:pPr>
      <w:r>
        <w:t xml:space="preserve">            sam_pulse &lt;= 1'd0;</w:t>
      </w:r>
    </w:p>
    <w:p w14:paraId="1738D7E1" w14:textId="77777777" w:rsidR="00DC63D3" w:rsidRDefault="00DC63D3" w:rsidP="00DC63D3">
      <w:pPr>
        <w:ind w:firstLine="480"/>
      </w:pPr>
      <w:r>
        <w:t xml:space="preserve">    end</w:t>
      </w:r>
    </w:p>
    <w:p w14:paraId="6EB08D11" w14:textId="06D27118" w:rsidR="00DC63D3" w:rsidRDefault="00DC63D3" w:rsidP="00DC63D3">
      <w:pPr>
        <w:ind w:firstLine="480"/>
      </w:pPr>
      <w:r>
        <w:lastRenderedPageBreak/>
        <w:t>endmodule</w:t>
      </w:r>
    </w:p>
    <w:p w14:paraId="7BABC3F8" w14:textId="0715D0BE" w:rsidR="00DC63D3" w:rsidRDefault="00696988" w:rsidP="000312D8">
      <w:pPr>
        <w:pStyle w:val="3"/>
      </w:pPr>
      <w:bookmarkStart w:id="143" w:name="_Toc168510582"/>
      <w:r>
        <w:rPr>
          <w:rFonts w:hint="eastAsia"/>
        </w:rPr>
        <w:t>数模转换</w:t>
      </w:r>
      <w:r>
        <w:rPr>
          <w:rFonts w:hint="eastAsia"/>
        </w:rPr>
        <w:t>D</w:t>
      </w:r>
      <w:r>
        <w:t>AC</w:t>
      </w:r>
      <w:r w:rsidR="00743950">
        <w:rPr>
          <w:rFonts w:hint="eastAsia"/>
        </w:rPr>
        <w:t>波形模块</w:t>
      </w:r>
      <w:r w:rsidR="00743950">
        <w:rPr>
          <w:rFonts w:hint="eastAsia"/>
        </w:rPr>
        <w:t>(</w:t>
      </w:r>
      <w:r w:rsidR="00743950">
        <w:t>wave.v)</w:t>
      </w:r>
      <w:bookmarkEnd w:id="143"/>
    </w:p>
    <w:p w14:paraId="3E969794" w14:textId="2AC9B4AC" w:rsidR="00743950" w:rsidRDefault="00743950" w:rsidP="00743950">
      <w:pPr>
        <w:ind w:firstLine="480"/>
        <w:rPr>
          <w:rFonts w:hint="eastAsia"/>
        </w:rPr>
      </w:pPr>
      <w:r>
        <w:t>`timescale 1ns / 1ps</w:t>
      </w:r>
    </w:p>
    <w:p w14:paraId="3241D139" w14:textId="77777777" w:rsidR="00743950" w:rsidRDefault="00743950" w:rsidP="00743950">
      <w:pPr>
        <w:ind w:firstLine="480"/>
      </w:pPr>
      <w:r>
        <w:t>module wave(</w:t>
      </w:r>
    </w:p>
    <w:p w14:paraId="220443FC" w14:textId="77777777" w:rsidR="00743950" w:rsidRDefault="00743950" w:rsidP="00743950">
      <w:pPr>
        <w:ind w:firstLine="480"/>
      </w:pPr>
      <w:r>
        <w:t xml:space="preserve">    input clk,</w:t>
      </w:r>
    </w:p>
    <w:p w14:paraId="18B0F0F1" w14:textId="77777777" w:rsidR="00743950" w:rsidRDefault="00743950" w:rsidP="00743950">
      <w:pPr>
        <w:ind w:firstLine="480"/>
      </w:pPr>
      <w:r>
        <w:t xml:space="preserve">    input rst_n,</w:t>
      </w:r>
    </w:p>
    <w:p w14:paraId="57181196" w14:textId="77777777" w:rsidR="00743950" w:rsidRDefault="00743950" w:rsidP="00743950">
      <w:pPr>
        <w:ind w:firstLine="480"/>
      </w:pPr>
      <w:r>
        <w:t xml:space="preserve">    input square,</w:t>
      </w:r>
    </w:p>
    <w:p w14:paraId="51677EA2" w14:textId="77777777" w:rsidR="00743950" w:rsidRDefault="00743950" w:rsidP="00743950">
      <w:pPr>
        <w:ind w:firstLine="480"/>
      </w:pPr>
      <w:r>
        <w:t xml:space="preserve">    input sine,</w:t>
      </w:r>
    </w:p>
    <w:p w14:paraId="0A71F036" w14:textId="77777777" w:rsidR="00743950" w:rsidRDefault="00743950" w:rsidP="00743950">
      <w:pPr>
        <w:ind w:firstLine="480"/>
      </w:pPr>
      <w:r>
        <w:t xml:space="preserve">    input triangle,</w:t>
      </w:r>
    </w:p>
    <w:p w14:paraId="5018F58C" w14:textId="77777777" w:rsidR="00743950" w:rsidRDefault="00743950" w:rsidP="00743950">
      <w:pPr>
        <w:ind w:firstLine="480"/>
      </w:pPr>
      <w:r>
        <w:t xml:space="preserve">    input sam_pulse,</w:t>
      </w:r>
    </w:p>
    <w:p w14:paraId="195FCED0" w14:textId="77777777" w:rsidR="00743950" w:rsidRDefault="00743950" w:rsidP="00743950">
      <w:pPr>
        <w:ind w:firstLine="480"/>
      </w:pPr>
      <w:r>
        <w:t xml:space="preserve">    input offset_valid,</w:t>
      </w:r>
    </w:p>
    <w:p w14:paraId="0B8DB411" w14:textId="77777777" w:rsidR="00743950" w:rsidRDefault="00743950" w:rsidP="00743950">
      <w:pPr>
        <w:ind w:firstLine="480"/>
      </w:pPr>
      <w:r>
        <w:t xml:space="preserve">    input amplitude_valid,</w:t>
      </w:r>
    </w:p>
    <w:p w14:paraId="5641B3FC" w14:textId="77777777" w:rsidR="00743950" w:rsidRDefault="00743950" w:rsidP="00743950">
      <w:pPr>
        <w:ind w:firstLine="480"/>
      </w:pPr>
      <w:r>
        <w:t xml:space="preserve">    input duty_valid,</w:t>
      </w:r>
    </w:p>
    <w:p w14:paraId="31A2B326" w14:textId="77777777" w:rsidR="00743950" w:rsidRDefault="00743950" w:rsidP="00743950">
      <w:pPr>
        <w:ind w:firstLine="480"/>
      </w:pPr>
      <w:r>
        <w:t xml:space="preserve">    input [11:0]data_XADC,</w:t>
      </w:r>
    </w:p>
    <w:p w14:paraId="52F13210" w14:textId="1BA618A7" w:rsidR="00743950" w:rsidRPr="0005070D" w:rsidRDefault="00743950" w:rsidP="00743950">
      <w:pPr>
        <w:ind w:firstLine="480"/>
        <w:rPr>
          <w:rFonts w:hint="eastAsia"/>
          <w:color w:val="FF0000"/>
        </w:rPr>
      </w:pPr>
      <w:r>
        <w:t xml:space="preserve">    output [7:0] data_out</w:t>
      </w:r>
      <w:r w:rsidR="0005070D">
        <w:t xml:space="preserve"> </w:t>
      </w:r>
      <w:r w:rsidR="0005070D">
        <w:rPr>
          <w:color w:val="FF0000"/>
        </w:rPr>
        <w:t>//</w:t>
      </w:r>
      <w:r w:rsidR="0005070D">
        <w:rPr>
          <w:rFonts w:hint="eastAsia"/>
          <w:color w:val="FF0000"/>
        </w:rPr>
        <w:t>输出数模转换的数值</w:t>
      </w:r>
    </w:p>
    <w:p w14:paraId="0A1A817B" w14:textId="77777777" w:rsidR="00743950" w:rsidRDefault="00743950" w:rsidP="00743950">
      <w:pPr>
        <w:ind w:firstLine="480"/>
      </w:pPr>
      <w:r>
        <w:t xml:space="preserve">    );</w:t>
      </w:r>
    </w:p>
    <w:p w14:paraId="35E61437" w14:textId="7EF0648A" w:rsidR="00743950" w:rsidRDefault="00743950" w:rsidP="00743950">
      <w:pPr>
        <w:ind w:firstLine="480"/>
        <w:rPr>
          <w:color w:val="FF0000"/>
        </w:rPr>
      </w:pPr>
      <w:r>
        <w:t xml:space="preserve">    wire [23:0] data_in;</w:t>
      </w:r>
      <w:r w:rsidR="00687915">
        <w:t xml:space="preserve"> </w:t>
      </w:r>
      <w:r w:rsidR="00687915">
        <w:rPr>
          <w:color w:val="FF0000"/>
        </w:rPr>
        <w:t>//</w:t>
      </w:r>
      <w:r w:rsidR="00687915">
        <w:rPr>
          <w:rFonts w:hint="eastAsia"/>
          <w:color w:val="FF0000"/>
        </w:rPr>
        <w:t>同时产生方波、正弦波以及三角波，并将三个波形信号汇总在一起</w:t>
      </w:r>
    </w:p>
    <w:p w14:paraId="674E0B8D" w14:textId="7B04AA94" w:rsidR="007329B7" w:rsidRPr="00687915" w:rsidRDefault="007329B7" w:rsidP="00743950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方波产生模块</w:t>
      </w:r>
      <w:r>
        <w:rPr>
          <w:rFonts w:hint="eastAsia"/>
          <w:color w:val="FF0000"/>
        </w:rPr>
        <w:t>(</w:t>
      </w:r>
      <w:r>
        <w:rPr>
          <w:color w:val="FF0000"/>
        </w:rPr>
        <w:t>square_wave.v)</w:t>
      </w:r>
    </w:p>
    <w:p w14:paraId="56A2553A" w14:textId="77777777" w:rsidR="00743950" w:rsidRDefault="00743950" w:rsidP="00743950">
      <w:pPr>
        <w:ind w:firstLine="480"/>
      </w:pPr>
      <w:r>
        <w:t xml:space="preserve">    square_wave uut_square_wave(</w:t>
      </w:r>
    </w:p>
    <w:p w14:paraId="2CAC6458" w14:textId="77777777" w:rsidR="00743950" w:rsidRDefault="00743950" w:rsidP="00743950">
      <w:pPr>
        <w:ind w:firstLine="480"/>
      </w:pPr>
      <w:r>
        <w:t xml:space="preserve">    .clk(clk),</w:t>
      </w:r>
    </w:p>
    <w:p w14:paraId="6C924860" w14:textId="77777777" w:rsidR="00743950" w:rsidRDefault="00743950" w:rsidP="00743950">
      <w:pPr>
        <w:ind w:firstLine="480"/>
      </w:pPr>
      <w:r>
        <w:t xml:space="preserve">    .rst_n(rst_n),</w:t>
      </w:r>
    </w:p>
    <w:p w14:paraId="42EF84DC" w14:textId="77777777" w:rsidR="00743950" w:rsidRDefault="00743950" w:rsidP="00743950">
      <w:pPr>
        <w:ind w:firstLine="480"/>
      </w:pPr>
      <w:r>
        <w:t xml:space="preserve">    .square(square),</w:t>
      </w:r>
    </w:p>
    <w:p w14:paraId="79C8BAAB" w14:textId="77777777" w:rsidR="00743950" w:rsidRDefault="00743950" w:rsidP="00743950">
      <w:pPr>
        <w:ind w:firstLine="480"/>
      </w:pPr>
      <w:r>
        <w:t xml:space="preserve">    .sam_pulse(sam_pulse),</w:t>
      </w:r>
    </w:p>
    <w:p w14:paraId="24AE2EA7" w14:textId="3FBD93A3" w:rsidR="00743950" w:rsidRPr="009C4B8B" w:rsidRDefault="00743950" w:rsidP="00743950">
      <w:pPr>
        <w:ind w:firstLine="480"/>
        <w:rPr>
          <w:rFonts w:hint="eastAsia"/>
          <w:color w:val="FF0000"/>
        </w:rPr>
      </w:pPr>
      <w:r>
        <w:t xml:space="preserve">    .data(data_in[23:16]),</w:t>
      </w:r>
      <w:r w:rsidR="009C4B8B">
        <w:rPr>
          <w:color w:val="FF0000"/>
        </w:rPr>
        <w:t xml:space="preserve"> //</w:t>
      </w:r>
      <w:r w:rsidR="009C4B8B">
        <w:rPr>
          <w:rFonts w:hint="eastAsia"/>
          <w:color w:val="FF0000"/>
        </w:rPr>
        <w:t>产生的方波信号，共</w:t>
      </w:r>
      <w:r w:rsidR="009C4B8B">
        <w:rPr>
          <w:rFonts w:hint="eastAsia"/>
          <w:color w:val="FF0000"/>
        </w:rPr>
        <w:t>8</w:t>
      </w:r>
      <w:r w:rsidR="009C4B8B">
        <w:rPr>
          <w:rFonts w:hint="eastAsia"/>
          <w:color w:val="FF0000"/>
        </w:rPr>
        <w:t>位</w:t>
      </w:r>
    </w:p>
    <w:p w14:paraId="49409250" w14:textId="77777777" w:rsidR="00743950" w:rsidRDefault="00743950" w:rsidP="00743950">
      <w:pPr>
        <w:ind w:firstLine="480"/>
      </w:pPr>
      <w:r>
        <w:t xml:space="preserve">    .data_XADC(data_XADC),</w:t>
      </w:r>
    </w:p>
    <w:p w14:paraId="4D39D224" w14:textId="77777777" w:rsidR="00743950" w:rsidRDefault="00743950" w:rsidP="00743950">
      <w:pPr>
        <w:ind w:firstLine="480"/>
      </w:pPr>
      <w:r>
        <w:t xml:space="preserve">    .duty_valid(duty_valid),  </w:t>
      </w:r>
    </w:p>
    <w:p w14:paraId="3E3F8911" w14:textId="77777777" w:rsidR="00743950" w:rsidRDefault="00743950" w:rsidP="00743950">
      <w:pPr>
        <w:ind w:firstLine="480"/>
      </w:pPr>
      <w:r>
        <w:t xml:space="preserve">    .amplitude_valid(amplitude_valid),</w:t>
      </w:r>
    </w:p>
    <w:p w14:paraId="267A30C9" w14:textId="77777777" w:rsidR="00743950" w:rsidRDefault="00743950" w:rsidP="00743950">
      <w:pPr>
        <w:ind w:firstLine="480"/>
      </w:pPr>
      <w:r>
        <w:t xml:space="preserve">    .offset_valid(offset_valid)</w:t>
      </w:r>
    </w:p>
    <w:p w14:paraId="38AE602B" w14:textId="4FEAE284" w:rsidR="00743950" w:rsidRDefault="00743950" w:rsidP="00743950">
      <w:pPr>
        <w:ind w:firstLine="480"/>
      </w:pPr>
      <w:r>
        <w:t xml:space="preserve">    );</w:t>
      </w:r>
    </w:p>
    <w:p w14:paraId="0100CA08" w14:textId="34B04E3B" w:rsidR="000100AC" w:rsidRPr="000100AC" w:rsidRDefault="000100AC" w:rsidP="000100AC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正弦</w:t>
      </w:r>
      <w:r>
        <w:rPr>
          <w:rFonts w:hint="eastAsia"/>
          <w:color w:val="FF0000"/>
        </w:rPr>
        <w:t>波产生模块</w:t>
      </w:r>
      <w:r>
        <w:rPr>
          <w:rFonts w:hint="eastAsia"/>
          <w:color w:val="FF0000"/>
        </w:rPr>
        <w:t>(</w:t>
      </w:r>
      <w:r>
        <w:rPr>
          <w:color w:val="FF0000"/>
        </w:rPr>
        <w:t>s</w:t>
      </w:r>
      <w:r>
        <w:rPr>
          <w:rFonts w:hint="eastAsia"/>
          <w:color w:val="FF0000"/>
        </w:rPr>
        <w:t>ine</w:t>
      </w:r>
      <w:r>
        <w:rPr>
          <w:color w:val="FF0000"/>
        </w:rPr>
        <w:t>_wave.v)</w:t>
      </w:r>
    </w:p>
    <w:p w14:paraId="14AC2099" w14:textId="77777777" w:rsidR="00743950" w:rsidRDefault="00743950" w:rsidP="00743950">
      <w:pPr>
        <w:ind w:firstLine="480"/>
      </w:pPr>
      <w:r>
        <w:t xml:space="preserve">    sine_wave uut_sine_wave(</w:t>
      </w:r>
    </w:p>
    <w:p w14:paraId="2A6B524B" w14:textId="77777777" w:rsidR="00743950" w:rsidRDefault="00743950" w:rsidP="00743950">
      <w:pPr>
        <w:ind w:firstLine="480"/>
      </w:pPr>
      <w:r>
        <w:t xml:space="preserve">    .clk(clk),</w:t>
      </w:r>
    </w:p>
    <w:p w14:paraId="7240D060" w14:textId="77777777" w:rsidR="00743950" w:rsidRDefault="00743950" w:rsidP="00743950">
      <w:pPr>
        <w:ind w:firstLine="480"/>
      </w:pPr>
      <w:r>
        <w:t xml:space="preserve">    .rst_n(rst_n),</w:t>
      </w:r>
    </w:p>
    <w:p w14:paraId="3B86D781" w14:textId="77777777" w:rsidR="00743950" w:rsidRDefault="00743950" w:rsidP="00743950">
      <w:pPr>
        <w:ind w:firstLine="480"/>
      </w:pPr>
      <w:r>
        <w:t xml:space="preserve">    .sam_pulse(sam_pulse),</w:t>
      </w:r>
    </w:p>
    <w:p w14:paraId="3F06479B" w14:textId="77777777" w:rsidR="00743950" w:rsidRDefault="00743950" w:rsidP="00743950">
      <w:pPr>
        <w:ind w:firstLine="480"/>
      </w:pPr>
      <w:r>
        <w:t xml:space="preserve">    .sine(sine),</w:t>
      </w:r>
    </w:p>
    <w:p w14:paraId="6EF5D3AE" w14:textId="77777777" w:rsidR="00743950" w:rsidRDefault="00743950" w:rsidP="00743950">
      <w:pPr>
        <w:ind w:firstLine="480"/>
      </w:pPr>
      <w:r>
        <w:t xml:space="preserve">    .data_XADC(data_XADC),</w:t>
      </w:r>
    </w:p>
    <w:p w14:paraId="67C6BA43" w14:textId="02E307D4" w:rsidR="00743950" w:rsidRDefault="00743950" w:rsidP="00743950">
      <w:pPr>
        <w:ind w:firstLine="480"/>
      </w:pPr>
      <w:r>
        <w:t xml:space="preserve">    .data(data_in[15:8]),</w:t>
      </w:r>
      <w:r w:rsidR="00E931CA">
        <w:rPr>
          <w:color w:val="FF0000"/>
        </w:rPr>
        <w:t xml:space="preserve"> //</w:t>
      </w:r>
      <w:r w:rsidR="00E931CA">
        <w:rPr>
          <w:rFonts w:hint="eastAsia"/>
          <w:color w:val="FF0000"/>
        </w:rPr>
        <w:t>产生的</w:t>
      </w:r>
      <w:r w:rsidR="00E931CA">
        <w:rPr>
          <w:rFonts w:hint="eastAsia"/>
          <w:color w:val="FF0000"/>
        </w:rPr>
        <w:t>正弦</w:t>
      </w:r>
      <w:r w:rsidR="00E931CA">
        <w:rPr>
          <w:rFonts w:hint="eastAsia"/>
          <w:color w:val="FF0000"/>
        </w:rPr>
        <w:t>波信号，共</w:t>
      </w:r>
      <w:r w:rsidR="00E931CA">
        <w:rPr>
          <w:rFonts w:hint="eastAsia"/>
          <w:color w:val="FF0000"/>
        </w:rPr>
        <w:t>8</w:t>
      </w:r>
      <w:r w:rsidR="00E931CA">
        <w:rPr>
          <w:rFonts w:hint="eastAsia"/>
          <w:color w:val="FF0000"/>
        </w:rPr>
        <w:t>位</w:t>
      </w:r>
    </w:p>
    <w:p w14:paraId="4DE48683" w14:textId="77777777" w:rsidR="00743950" w:rsidRDefault="00743950" w:rsidP="00743950">
      <w:pPr>
        <w:ind w:firstLine="480"/>
      </w:pPr>
      <w:r>
        <w:t xml:space="preserve">    .amplitude_valid(amplitude_valid),</w:t>
      </w:r>
    </w:p>
    <w:p w14:paraId="53093830" w14:textId="77777777" w:rsidR="00743950" w:rsidRDefault="00743950" w:rsidP="00743950">
      <w:pPr>
        <w:ind w:firstLine="480"/>
      </w:pPr>
      <w:r>
        <w:lastRenderedPageBreak/>
        <w:t xml:space="preserve">    .offset_valid(offset_valid)</w:t>
      </w:r>
    </w:p>
    <w:p w14:paraId="23BD7928" w14:textId="68B3E339" w:rsidR="00743950" w:rsidRDefault="00743950" w:rsidP="00743950">
      <w:pPr>
        <w:ind w:firstLine="480"/>
      </w:pPr>
      <w:r>
        <w:t xml:space="preserve">    );</w:t>
      </w:r>
    </w:p>
    <w:p w14:paraId="58210368" w14:textId="780CC225" w:rsidR="000100AC" w:rsidRPr="000100AC" w:rsidRDefault="000100AC" w:rsidP="00743950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三角波产生模块</w:t>
      </w:r>
      <w:r>
        <w:rPr>
          <w:rFonts w:hint="eastAsia"/>
          <w:color w:val="FF0000"/>
        </w:rPr>
        <w:t>(</w:t>
      </w:r>
      <w:r>
        <w:rPr>
          <w:color w:val="FF0000"/>
        </w:rPr>
        <w:t>triangle_wave.v)</w:t>
      </w:r>
    </w:p>
    <w:p w14:paraId="36DDC6B4" w14:textId="77777777" w:rsidR="00743950" w:rsidRDefault="00743950" w:rsidP="00743950">
      <w:pPr>
        <w:ind w:firstLine="480"/>
      </w:pPr>
      <w:r>
        <w:t xml:space="preserve">    triangle_wave uut_triangle_wave(</w:t>
      </w:r>
    </w:p>
    <w:p w14:paraId="751CB2B1" w14:textId="77777777" w:rsidR="00743950" w:rsidRDefault="00743950" w:rsidP="00743950">
      <w:pPr>
        <w:ind w:firstLine="480"/>
      </w:pPr>
      <w:r>
        <w:t xml:space="preserve">    .clk(clk),</w:t>
      </w:r>
    </w:p>
    <w:p w14:paraId="69001F31" w14:textId="77777777" w:rsidR="00743950" w:rsidRDefault="00743950" w:rsidP="00743950">
      <w:pPr>
        <w:ind w:firstLine="480"/>
      </w:pPr>
      <w:r>
        <w:t xml:space="preserve">    .rst_n(rst_n),</w:t>
      </w:r>
    </w:p>
    <w:p w14:paraId="44B99469" w14:textId="77777777" w:rsidR="00743950" w:rsidRDefault="00743950" w:rsidP="00743950">
      <w:pPr>
        <w:ind w:firstLine="480"/>
      </w:pPr>
      <w:r>
        <w:t xml:space="preserve">    .sam_pulse(sam_pulse),</w:t>
      </w:r>
    </w:p>
    <w:p w14:paraId="1E7F526B" w14:textId="77777777" w:rsidR="00743950" w:rsidRDefault="00743950" w:rsidP="00743950">
      <w:pPr>
        <w:ind w:firstLine="480"/>
      </w:pPr>
      <w:r>
        <w:t xml:space="preserve">    .triangle(triangle),</w:t>
      </w:r>
    </w:p>
    <w:p w14:paraId="15899749" w14:textId="77777777" w:rsidR="00743950" w:rsidRDefault="00743950" w:rsidP="00743950">
      <w:pPr>
        <w:ind w:firstLine="480"/>
      </w:pPr>
      <w:r>
        <w:t xml:space="preserve">    .data_XADC(data_XADC),</w:t>
      </w:r>
    </w:p>
    <w:p w14:paraId="5A7D78C6" w14:textId="544A5C76" w:rsidR="00743950" w:rsidRDefault="00743950" w:rsidP="00743950">
      <w:pPr>
        <w:ind w:firstLine="480"/>
      </w:pPr>
      <w:r>
        <w:t xml:space="preserve">    .data(data_in[7:0]),</w:t>
      </w:r>
      <w:r w:rsidR="00E931CA">
        <w:rPr>
          <w:color w:val="FF0000"/>
        </w:rPr>
        <w:t xml:space="preserve"> //</w:t>
      </w:r>
      <w:r w:rsidR="00E931CA">
        <w:rPr>
          <w:rFonts w:hint="eastAsia"/>
          <w:color w:val="FF0000"/>
        </w:rPr>
        <w:t>产生的</w:t>
      </w:r>
      <w:r w:rsidR="00E931CA">
        <w:rPr>
          <w:rFonts w:hint="eastAsia"/>
          <w:color w:val="FF0000"/>
        </w:rPr>
        <w:t>三角</w:t>
      </w:r>
      <w:r w:rsidR="00E931CA">
        <w:rPr>
          <w:rFonts w:hint="eastAsia"/>
          <w:color w:val="FF0000"/>
        </w:rPr>
        <w:t>波信号，共</w:t>
      </w:r>
      <w:r w:rsidR="00E931CA">
        <w:rPr>
          <w:rFonts w:hint="eastAsia"/>
          <w:color w:val="FF0000"/>
        </w:rPr>
        <w:t>8</w:t>
      </w:r>
      <w:r w:rsidR="00E931CA">
        <w:rPr>
          <w:rFonts w:hint="eastAsia"/>
          <w:color w:val="FF0000"/>
        </w:rPr>
        <w:t>位</w:t>
      </w:r>
    </w:p>
    <w:p w14:paraId="1A8F390C" w14:textId="77777777" w:rsidR="00743950" w:rsidRDefault="00743950" w:rsidP="00743950">
      <w:pPr>
        <w:ind w:firstLine="480"/>
      </w:pPr>
      <w:r>
        <w:t xml:space="preserve">    .amplitude_valid(amplitude_valid),</w:t>
      </w:r>
    </w:p>
    <w:p w14:paraId="038C312B" w14:textId="77777777" w:rsidR="00743950" w:rsidRDefault="00743950" w:rsidP="00743950">
      <w:pPr>
        <w:ind w:firstLine="480"/>
      </w:pPr>
      <w:r>
        <w:t xml:space="preserve">    .offset_valid(offset_valid)</w:t>
      </w:r>
    </w:p>
    <w:p w14:paraId="3446EDC1" w14:textId="134F8E2A" w:rsidR="00743950" w:rsidRDefault="00743950" w:rsidP="00743950">
      <w:pPr>
        <w:ind w:firstLine="480"/>
      </w:pPr>
      <w:r>
        <w:t xml:space="preserve">    );</w:t>
      </w:r>
    </w:p>
    <w:p w14:paraId="6E0D9DF2" w14:textId="647F8B18" w:rsidR="00E931CA" w:rsidRPr="00E931CA" w:rsidRDefault="00E931CA" w:rsidP="00743950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波形选择，根据波形控制信号，将需要输出的信号输出</w:t>
      </w:r>
    </w:p>
    <w:p w14:paraId="201BC242" w14:textId="77777777" w:rsidR="00743950" w:rsidRDefault="00743950" w:rsidP="00743950">
      <w:pPr>
        <w:ind w:firstLine="480"/>
      </w:pPr>
      <w:r>
        <w:t xml:space="preserve">    select_wave uut_select_wave(</w:t>
      </w:r>
    </w:p>
    <w:p w14:paraId="63F819D8" w14:textId="77777777" w:rsidR="00743950" w:rsidRDefault="00743950" w:rsidP="00743950">
      <w:pPr>
        <w:ind w:firstLine="480"/>
      </w:pPr>
      <w:r>
        <w:t xml:space="preserve">    .square(square),</w:t>
      </w:r>
    </w:p>
    <w:p w14:paraId="40045254" w14:textId="77777777" w:rsidR="00743950" w:rsidRDefault="00743950" w:rsidP="00743950">
      <w:pPr>
        <w:ind w:firstLine="480"/>
      </w:pPr>
      <w:r>
        <w:t xml:space="preserve">    .sine(sine),</w:t>
      </w:r>
    </w:p>
    <w:p w14:paraId="00D738B6" w14:textId="77777777" w:rsidR="00743950" w:rsidRDefault="00743950" w:rsidP="00743950">
      <w:pPr>
        <w:ind w:firstLine="480"/>
      </w:pPr>
      <w:r>
        <w:t xml:space="preserve">    .triangle(triangle),</w:t>
      </w:r>
    </w:p>
    <w:p w14:paraId="5BA74993" w14:textId="77777777" w:rsidR="00743950" w:rsidRDefault="00743950" w:rsidP="00743950">
      <w:pPr>
        <w:ind w:firstLine="480"/>
      </w:pPr>
      <w:r>
        <w:t xml:space="preserve">    .data_in(data_in),</w:t>
      </w:r>
    </w:p>
    <w:p w14:paraId="3BBE73BB" w14:textId="77777777" w:rsidR="00743950" w:rsidRDefault="00743950" w:rsidP="00743950">
      <w:pPr>
        <w:ind w:firstLine="480"/>
      </w:pPr>
      <w:r>
        <w:t xml:space="preserve">    .data_out(data_out)</w:t>
      </w:r>
    </w:p>
    <w:p w14:paraId="146A9E62" w14:textId="77777777" w:rsidR="00743950" w:rsidRDefault="00743950" w:rsidP="00743950">
      <w:pPr>
        <w:ind w:firstLine="480"/>
      </w:pPr>
      <w:r>
        <w:t xml:space="preserve">    );    </w:t>
      </w:r>
    </w:p>
    <w:p w14:paraId="7B60C145" w14:textId="16B36629" w:rsidR="00DC63D3" w:rsidRDefault="00743950" w:rsidP="00743950">
      <w:pPr>
        <w:ind w:firstLine="480"/>
      </w:pPr>
      <w:r>
        <w:t>endmodule</w:t>
      </w:r>
    </w:p>
    <w:p w14:paraId="7B62EACA" w14:textId="2F5C69A4" w:rsidR="002B473C" w:rsidRDefault="002B473C" w:rsidP="000312D8">
      <w:pPr>
        <w:pStyle w:val="3"/>
        <w:rPr>
          <w:rFonts w:hint="eastAsia"/>
        </w:rPr>
      </w:pPr>
      <w:bookmarkStart w:id="144" w:name="_Toc168510583"/>
      <w:r>
        <w:rPr>
          <w:rFonts w:hint="eastAsia"/>
        </w:rPr>
        <w:t>方波产生模块</w:t>
      </w:r>
      <w:r>
        <w:rPr>
          <w:rFonts w:hint="eastAsia"/>
        </w:rPr>
        <w:t>(</w:t>
      </w:r>
      <w:r>
        <w:t>square_wave.v)</w:t>
      </w:r>
      <w:bookmarkEnd w:id="144"/>
    </w:p>
    <w:p w14:paraId="0EB181CC" w14:textId="77777777" w:rsidR="002B473C" w:rsidRDefault="002B473C" w:rsidP="002B473C">
      <w:pPr>
        <w:ind w:firstLine="480"/>
      </w:pPr>
      <w:r>
        <w:t>`timescale 1ns / 1ps</w:t>
      </w:r>
    </w:p>
    <w:p w14:paraId="40986D5F" w14:textId="77777777" w:rsidR="002B473C" w:rsidRDefault="002B473C" w:rsidP="002B473C">
      <w:pPr>
        <w:ind w:firstLine="480"/>
      </w:pPr>
      <w:r>
        <w:t>module square_wave(</w:t>
      </w:r>
    </w:p>
    <w:p w14:paraId="32A8BA4B" w14:textId="77777777" w:rsidR="002B473C" w:rsidRDefault="002B473C" w:rsidP="002B473C">
      <w:pPr>
        <w:ind w:firstLine="480"/>
      </w:pPr>
      <w:r>
        <w:t xml:space="preserve">    input clk,</w:t>
      </w:r>
    </w:p>
    <w:p w14:paraId="0DFF8E7D" w14:textId="77777777" w:rsidR="002B473C" w:rsidRDefault="002B473C" w:rsidP="002B473C">
      <w:pPr>
        <w:ind w:firstLine="480"/>
      </w:pPr>
      <w:r>
        <w:t xml:space="preserve">    input rst_n,</w:t>
      </w:r>
    </w:p>
    <w:p w14:paraId="200A1094" w14:textId="77777777" w:rsidR="002B473C" w:rsidRDefault="002B473C" w:rsidP="002B473C">
      <w:pPr>
        <w:ind w:firstLine="480"/>
      </w:pPr>
      <w:r>
        <w:t xml:space="preserve">    input square,</w:t>
      </w:r>
    </w:p>
    <w:p w14:paraId="3D2AB5F6" w14:textId="77777777" w:rsidR="002B473C" w:rsidRDefault="002B473C" w:rsidP="002B473C">
      <w:pPr>
        <w:ind w:firstLine="480"/>
      </w:pPr>
      <w:r>
        <w:t xml:space="preserve">    input sam_pulse,   </w:t>
      </w:r>
    </w:p>
    <w:p w14:paraId="2A93810D" w14:textId="77777777" w:rsidR="002B473C" w:rsidRDefault="002B473C" w:rsidP="002B473C">
      <w:pPr>
        <w:ind w:firstLine="480"/>
      </w:pPr>
      <w:r>
        <w:t xml:space="preserve">    input duty_valid,</w:t>
      </w:r>
    </w:p>
    <w:p w14:paraId="77CA8BAA" w14:textId="77777777" w:rsidR="002B473C" w:rsidRDefault="002B473C" w:rsidP="002B473C">
      <w:pPr>
        <w:ind w:firstLine="480"/>
      </w:pPr>
      <w:r>
        <w:t xml:space="preserve">    input [11:0] data_XADC,</w:t>
      </w:r>
    </w:p>
    <w:p w14:paraId="305CDE96" w14:textId="77777777" w:rsidR="002B473C" w:rsidRDefault="002B473C" w:rsidP="002B473C">
      <w:pPr>
        <w:ind w:firstLine="480"/>
      </w:pPr>
      <w:r>
        <w:t xml:space="preserve">    input amplitude_valid,</w:t>
      </w:r>
    </w:p>
    <w:p w14:paraId="5F5CEA61" w14:textId="77777777" w:rsidR="002B473C" w:rsidRDefault="002B473C" w:rsidP="002B473C">
      <w:pPr>
        <w:ind w:firstLine="480"/>
      </w:pPr>
      <w:r>
        <w:t xml:space="preserve">    input offset_valid,</w:t>
      </w:r>
    </w:p>
    <w:p w14:paraId="14507798" w14:textId="77777777" w:rsidR="002B473C" w:rsidRDefault="002B473C" w:rsidP="002B473C">
      <w:pPr>
        <w:ind w:firstLine="480"/>
      </w:pPr>
      <w:r>
        <w:t xml:space="preserve">    output reg [7:0] data</w:t>
      </w:r>
    </w:p>
    <w:p w14:paraId="6E08C4D4" w14:textId="77777777" w:rsidR="002B473C" w:rsidRDefault="002B473C" w:rsidP="002B473C">
      <w:pPr>
        <w:ind w:firstLine="480"/>
      </w:pPr>
      <w:r>
        <w:t xml:space="preserve">    );</w:t>
      </w:r>
    </w:p>
    <w:p w14:paraId="70B5338D" w14:textId="695F342B" w:rsidR="002B473C" w:rsidRPr="00853805" w:rsidRDefault="002B473C" w:rsidP="002B473C">
      <w:pPr>
        <w:ind w:firstLine="480"/>
        <w:rPr>
          <w:color w:val="FF0000"/>
        </w:rPr>
      </w:pPr>
      <w:r>
        <w:t xml:space="preserve">    reg flag;</w:t>
      </w:r>
      <w:r w:rsidR="00853805">
        <w:t xml:space="preserve"> </w:t>
      </w:r>
      <w:r w:rsidR="00853805">
        <w:rPr>
          <w:color w:val="FF0000"/>
        </w:rPr>
        <w:t>//</w:t>
      </w:r>
      <w:r w:rsidR="00853805">
        <w:rPr>
          <w:rFonts w:hint="eastAsia"/>
          <w:color w:val="FF0000"/>
        </w:rPr>
        <w:t>方波高低电平控制标志</w:t>
      </w:r>
    </w:p>
    <w:p w14:paraId="5A29E5C6" w14:textId="07DFBC67" w:rsidR="002B473C" w:rsidRPr="00D82B4E" w:rsidRDefault="002B473C" w:rsidP="00D82B4E">
      <w:pPr>
        <w:ind w:firstLine="480"/>
        <w:rPr>
          <w:rFonts w:hint="eastAsia"/>
          <w:color w:val="FF0000"/>
        </w:rPr>
      </w:pPr>
      <w:r>
        <w:t xml:space="preserve">    reg [7:0]cnt;</w:t>
      </w:r>
      <w:r w:rsidR="00D82B4E">
        <w:t xml:space="preserve"> </w:t>
      </w:r>
      <w:r w:rsidR="00D82B4E">
        <w:rPr>
          <w:color w:val="FF0000"/>
        </w:rPr>
        <w:t>//</w:t>
      </w:r>
      <w:r w:rsidR="00B653EE">
        <w:rPr>
          <w:rFonts w:hint="eastAsia"/>
          <w:color w:val="FF0000"/>
        </w:rPr>
        <w:t>采样</w:t>
      </w:r>
      <w:r w:rsidR="00D82B4E">
        <w:rPr>
          <w:rFonts w:hint="eastAsia"/>
          <w:color w:val="FF0000"/>
        </w:rPr>
        <w:t>计数器在</w:t>
      </w:r>
      <w:r w:rsidR="00D82B4E">
        <w:rPr>
          <w:rFonts w:hint="eastAsia"/>
          <w:color w:val="FF0000"/>
        </w:rPr>
        <w:t>0</w:t>
      </w:r>
      <w:r w:rsidR="00D82B4E">
        <w:rPr>
          <w:color w:val="FF0000"/>
        </w:rPr>
        <w:t>~255</w:t>
      </w:r>
      <w:r w:rsidR="00D82B4E">
        <w:rPr>
          <w:rFonts w:hint="eastAsia"/>
          <w:color w:val="FF0000"/>
        </w:rPr>
        <w:t>之间计数，对应采样</w:t>
      </w:r>
      <w:r w:rsidR="00D82B4E">
        <w:rPr>
          <w:rFonts w:hint="eastAsia"/>
          <w:color w:val="FF0000"/>
        </w:rPr>
        <w:t>2</w:t>
      </w:r>
      <w:r w:rsidR="00D82B4E">
        <w:rPr>
          <w:color w:val="FF0000"/>
        </w:rPr>
        <w:t>55</w:t>
      </w:r>
      <w:r w:rsidR="00D82B4E">
        <w:rPr>
          <w:rFonts w:hint="eastAsia"/>
          <w:color w:val="FF0000"/>
        </w:rPr>
        <w:t>个点</w:t>
      </w:r>
    </w:p>
    <w:p w14:paraId="1460BF50" w14:textId="697C5C55" w:rsidR="002B473C" w:rsidRDefault="002B473C" w:rsidP="002B473C">
      <w:pPr>
        <w:ind w:firstLine="480"/>
        <w:rPr>
          <w:color w:val="FF0000"/>
        </w:rPr>
      </w:pPr>
      <w:r>
        <w:t xml:space="preserve">    reg [13:0] duty;</w:t>
      </w:r>
      <w:r w:rsidR="00D82B4E">
        <w:t xml:space="preserve"> </w:t>
      </w:r>
      <w:r w:rsidR="00D82B4E">
        <w:rPr>
          <w:color w:val="FF0000"/>
        </w:rPr>
        <w:t>//</w:t>
      </w:r>
      <w:r w:rsidR="00D82B4E">
        <w:rPr>
          <w:rFonts w:hint="eastAsia"/>
          <w:color w:val="FF0000"/>
        </w:rPr>
        <w:t>占空比寄存器</w:t>
      </w:r>
    </w:p>
    <w:p w14:paraId="62EF2230" w14:textId="5F6761CF" w:rsidR="00D82B4E" w:rsidRPr="00D82B4E" w:rsidRDefault="00D82B4E" w:rsidP="002B473C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</w:t>
      </w:r>
      <w:r w:rsidR="00EF2691">
        <w:rPr>
          <w:rFonts w:hint="eastAsia"/>
          <w:color w:val="FF0000"/>
        </w:rPr>
        <w:t>占空比</w:t>
      </w:r>
    </w:p>
    <w:p w14:paraId="5E98267E" w14:textId="77777777" w:rsidR="002B473C" w:rsidRDefault="002B473C" w:rsidP="002B473C">
      <w:pPr>
        <w:ind w:firstLine="480"/>
      </w:pPr>
      <w:r>
        <w:t xml:space="preserve">    always@(posedge clk,negedge rst_n)</w:t>
      </w:r>
    </w:p>
    <w:p w14:paraId="0E09A617" w14:textId="77777777" w:rsidR="002B473C" w:rsidRDefault="002B473C" w:rsidP="002B473C">
      <w:pPr>
        <w:ind w:firstLine="480"/>
      </w:pPr>
      <w:r>
        <w:lastRenderedPageBreak/>
        <w:t xml:space="preserve">        if (!rst_n)</w:t>
      </w:r>
    </w:p>
    <w:p w14:paraId="23356C91" w14:textId="77777777" w:rsidR="002B473C" w:rsidRDefault="002B473C" w:rsidP="002B473C">
      <w:pPr>
        <w:ind w:firstLine="480"/>
      </w:pPr>
      <w:r>
        <w:t xml:space="preserve">            duty &lt;= 14'd50;</w:t>
      </w:r>
    </w:p>
    <w:p w14:paraId="5392B098" w14:textId="77777777" w:rsidR="002B473C" w:rsidRDefault="002B473C" w:rsidP="002B473C">
      <w:pPr>
        <w:ind w:firstLine="480"/>
      </w:pPr>
      <w:r>
        <w:t xml:space="preserve">        else if (data_XADC[11:0]==12'heee &amp;&amp; duty_valid)</w:t>
      </w:r>
    </w:p>
    <w:p w14:paraId="3D8DA0B8" w14:textId="77777777" w:rsidR="002B473C" w:rsidRDefault="002B473C" w:rsidP="002B473C">
      <w:pPr>
        <w:ind w:firstLine="480"/>
      </w:pPr>
      <w:r>
        <w:t xml:space="preserve">            duty &lt;= 14'd0;</w:t>
      </w:r>
    </w:p>
    <w:p w14:paraId="7D5B8317" w14:textId="5AB13D25" w:rsidR="002B473C" w:rsidRDefault="002B473C" w:rsidP="002B473C">
      <w:pPr>
        <w:ind w:firstLine="480"/>
      </w:pPr>
      <w:r>
        <w:t xml:space="preserve">        else if(data_XADC[11:8]==4'he &amp;&amp; data_XADC[7:4]==4'he &amp;&amp; duty_valid)</w:t>
      </w:r>
    </w:p>
    <w:p w14:paraId="3AC0F7CD" w14:textId="77777777" w:rsidR="002B473C" w:rsidRDefault="002B473C" w:rsidP="002B473C">
      <w:pPr>
        <w:ind w:firstLine="480"/>
      </w:pPr>
      <w:r>
        <w:t xml:space="preserve">            duty &lt;= data_XADC[3:0];</w:t>
      </w:r>
    </w:p>
    <w:p w14:paraId="17EF436D" w14:textId="77777777" w:rsidR="002B473C" w:rsidRDefault="002B473C" w:rsidP="002B473C">
      <w:pPr>
        <w:ind w:firstLine="480"/>
      </w:pPr>
      <w:r>
        <w:t xml:space="preserve">        else if (data_XADC[11:8]==4'he &amp;&amp; duty_valid)</w:t>
      </w:r>
    </w:p>
    <w:p w14:paraId="50FA58CE" w14:textId="77777777" w:rsidR="002B473C" w:rsidRDefault="002B473C" w:rsidP="002B473C">
      <w:pPr>
        <w:ind w:firstLine="480"/>
      </w:pPr>
      <w:r>
        <w:t xml:space="preserve">            duty &lt;= data_XADC[7:4]*10+data_XADC[3:0];</w:t>
      </w:r>
    </w:p>
    <w:p w14:paraId="2F2DB71F" w14:textId="77777777" w:rsidR="002B473C" w:rsidRDefault="002B473C" w:rsidP="002B473C">
      <w:pPr>
        <w:ind w:firstLine="480"/>
      </w:pPr>
      <w:r>
        <w:t xml:space="preserve">        else if (duty_valid)</w:t>
      </w:r>
    </w:p>
    <w:p w14:paraId="07D6E367" w14:textId="0C0C990E" w:rsidR="002B473C" w:rsidRDefault="002B473C" w:rsidP="002B473C">
      <w:pPr>
        <w:ind w:firstLine="480"/>
      </w:pPr>
      <w:r>
        <w:t xml:space="preserve">            duty&lt;=data_XADC[11:8]*100+data_XADC[7:4]*10+data_XADC[3:0];</w:t>
      </w:r>
    </w:p>
    <w:p w14:paraId="4A52C86B" w14:textId="44A3E7C6" w:rsidR="002B473C" w:rsidRDefault="002B473C" w:rsidP="002B473C">
      <w:pPr>
        <w:ind w:firstLine="480"/>
        <w:rPr>
          <w:color w:val="FF0000"/>
        </w:rPr>
      </w:pPr>
      <w:r>
        <w:t xml:space="preserve">    reg [13:0] amplitude;</w:t>
      </w:r>
      <w:r w:rsidR="0055069A">
        <w:rPr>
          <w:color w:val="FF0000"/>
        </w:rPr>
        <w:t xml:space="preserve"> //</w:t>
      </w:r>
      <w:r w:rsidR="0055069A">
        <w:rPr>
          <w:rFonts w:hint="eastAsia"/>
          <w:color w:val="FF0000"/>
        </w:rPr>
        <w:t>幅值寄存器</w:t>
      </w:r>
    </w:p>
    <w:p w14:paraId="5EFF6B39" w14:textId="2FBE8CC6" w:rsidR="0055069A" w:rsidRPr="0055069A" w:rsidRDefault="0055069A" w:rsidP="0055069A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</w:t>
      </w:r>
      <w:r w:rsidR="00EF2691">
        <w:rPr>
          <w:rFonts w:hint="eastAsia"/>
          <w:color w:val="FF0000"/>
        </w:rPr>
        <w:t>幅值</w:t>
      </w:r>
    </w:p>
    <w:p w14:paraId="64DF80AB" w14:textId="77777777" w:rsidR="002B473C" w:rsidRDefault="002B473C" w:rsidP="002B473C">
      <w:pPr>
        <w:ind w:firstLine="480"/>
      </w:pPr>
      <w:r>
        <w:t xml:space="preserve">    always@(posedge clk,negedge rst_n)</w:t>
      </w:r>
    </w:p>
    <w:p w14:paraId="6D580B1E" w14:textId="77777777" w:rsidR="002B473C" w:rsidRDefault="002B473C" w:rsidP="002B473C">
      <w:pPr>
        <w:ind w:firstLine="480"/>
      </w:pPr>
      <w:r>
        <w:t xml:space="preserve">        if (!rst_n)</w:t>
      </w:r>
    </w:p>
    <w:p w14:paraId="65AF666C" w14:textId="77777777" w:rsidR="002B473C" w:rsidRDefault="002B473C" w:rsidP="002B473C">
      <w:pPr>
        <w:ind w:firstLine="480"/>
      </w:pPr>
      <w:r>
        <w:t xml:space="preserve">            amplitude &lt;= 14'd50;</w:t>
      </w:r>
    </w:p>
    <w:p w14:paraId="14F92610" w14:textId="77777777" w:rsidR="002B473C" w:rsidRDefault="002B473C" w:rsidP="002B473C">
      <w:pPr>
        <w:ind w:firstLine="480"/>
      </w:pPr>
      <w:r>
        <w:t xml:space="preserve">        else if (data_XADC[11:0]==12'heee &amp;&amp; amplitude_valid)</w:t>
      </w:r>
    </w:p>
    <w:p w14:paraId="3535EBB6" w14:textId="77777777" w:rsidR="002B473C" w:rsidRDefault="002B473C" w:rsidP="002B473C">
      <w:pPr>
        <w:ind w:firstLine="480"/>
      </w:pPr>
      <w:r>
        <w:t xml:space="preserve">            amplitude &lt;= 14'd0;</w:t>
      </w:r>
    </w:p>
    <w:p w14:paraId="70A06BEC" w14:textId="77777777" w:rsidR="002B473C" w:rsidRDefault="002B473C" w:rsidP="002B473C">
      <w:pPr>
        <w:ind w:firstLine="480"/>
      </w:pPr>
      <w:r>
        <w:t xml:space="preserve">        else if (data_XADC[11:8]==4'he &amp;&amp; data_XADC[7:4]==4'he &amp;&amp; amplitude_valid)</w:t>
      </w:r>
    </w:p>
    <w:p w14:paraId="55592F86" w14:textId="77777777" w:rsidR="002B473C" w:rsidRDefault="002B473C" w:rsidP="002B473C">
      <w:pPr>
        <w:ind w:firstLine="480"/>
      </w:pPr>
      <w:r>
        <w:t xml:space="preserve">            amplitude &lt;= data_XADC[3:0];</w:t>
      </w:r>
    </w:p>
    <w:p w14:paraId="59810C02" w14:textId="77777777" w:rsidR="002B473C" w:rsidRDefault="002B473C" w:rsidP="002B473C">
      <w:pPr>
        <w:ind w:firstLine="480"/>
      </w:pPr>
      <w:r>
        <w:t xml:space="preserve">        else if (data_XADC[11:8]==4'he &amp;&amp; amplitude_valid)</w:t>
      </w:r>
    </w:p>
    <w:p w14:paraId="46B68AE2" w14:textId="77777777" w:rsidR="002B473C" w:rsidRDefault="002B473C" w:rsidP="002B473C">
      <w:pPr>
        <w:ind w:firstLine="480"/>
      </w:pPr>
      <w:r>
        <w:t xml:space="preserve">            amplitude &lt;= data_XADC[7:4]*10+data_XADC[3:0];</w:t>
      </w:r>
    </w:p>
    <w:p w14:paraId="63FAD7FE" w14:textId="77777777" w:rsidR="002B473C" w:rsidRDefault="002B473C" w:rsidP="002B473C">
      <w:pPr>
        <w:ind w:firstLine="480"/>
      </w:pPr>
      <w:r>
        <w:t xml:space="preserve">        else if (amplitude_valid)</w:t>
      </w:r>
    </w:p>
    <w:p w14:paraId="293D0796" w14:textId="227A07DD" w:rsidR="002B473C" w:rsidRDefault="002B473C" w:rsidP="002B473C">
      <w:pPr>
        <w:ind w:firstLine="480"/>
      </w:pPr>
      <w:r>
        <w:t>amplitude&lt;=data_XADC[11:8]*100+data_XADC[7:4]*10+data_XADC[3:0];</w:t>
      </w:r>
    </w:p>
    <w:p w14:paraId="2558D6F1" w14:textId="77777777" w:rsidR="002B473C" w:rsidRDefault="002B473C" w:rsidP="002B473C">
      <w:pPr>
        <w:ind w:firstLine="480"/>
      </w:pPr>
      <w:r>
        <w:t xml:space="preserve">            </w:t>
      </w:r>
    </w:p>
    <w:p w14:paraId="5C3AA009" w14:textId="71235043" w:rsidR="002B473C" w:rsidRDefault="002B473C" w:rsidP="002B473C">
      <w:pPr>
        <w:ind w:firstLine="480"/>
        <w:rPr>
          <w:color w:val="FF0000"/>
        </w:rPr>
      </w:pPr>
      <w:r>
        <w:t xml:space="preserve">    reg [13:0] offset;</w:t>
      </w:r>
      <w:r w:rsidR="00EF2691">
        <w:t xml:space="preserve"> </w:t>
      </w:r>
      <w:r w:rsidR="00EF2691">
        <w:rPr>
          <w:color w:val="FF0000"/>
        </w:rPr>
        <w:t>//</w:t>
      </w:r>
      <w:r w:rsidR="00EF2691">
        <w:rPr>
          <w:rFonts w:hint="eastAsia"/>
          <w:color w:val="FF0000"/>
        </w:rPr>
        <w:t>偏移值寄存器</w:t>
      </w:r>
    </w:p>
    <w:p w14:paraId="72CAFE4B" w14:textId="0696A19F" w:rsidR="00EF2691" w:rsidRPr="00EF2691" w:rsidRDefault="00EF2691" w:rsidP="00EF2691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</w:t>
      </w:r>
      <w:r>
        <w:rPr>
          <w:rFonts w:hint="eastAsia"/>
          <w:color w:val="FF0000"/>
        </w:rPr>
        <w:t>偏移</w:t>
      </w:r>
      <w:r>
        <w:rPr>
          <w:rFonts w:hint="eastAsia"/>
          <w:color w:val="FF0000"/>
        </w:rPr>
        <w:t>值</w:t>
      </w:r>
    </w:p>
    <w:p w14:paraId="501A53DB" w14:textId="77777777" w:rsidR="002B473C" w:rsidRDefault="002B473C" w:rsidP="002B473C">
      <w:pPr>
        <w:ind w:firstLine="480"/>
      </w:pPr>
      <w:r>
        <w:t xml:space="preserve">    always@(posedge clk,negedge rst_n)</w:t>
      </w:r>
    </w:p>
    <w:p w14:paraId="1D0FE98E" w14:textId="77777777" w:rsidR="002B473C" w:rsidRDefault="002B473C" w:rsidP="002B473C">
      <w:pPr>
        <w:ind w:firstLine="480"/>
      </w:pPr>
      <w:r>
        <w:t xml:space="preserve">        if (!rst_n)</w:t>
      </w:r>
    </w:p>
    <w:p w14:paraId="067F9CC5" w14:textId="77777777" w:rsidR="002B473C" w:rsidRDefault="002B473C" w:rsidP="002B473C">
      <w:pPr>
        <w:ind w:firstLine="480"/>
      </w:pPr>
      <w:r>
        <w:t xml:space="preserve">            offset &lt;= 14'd0;</w:t>
      </w:r>
    </w:p>
    <w:p w14:paraId="68ADDD2C" w14:textId="77777777" w:rsidR="002B473C" w:rsidRDefault="002B473C" w:rsidP="002B473C">
      <w:pPr>
        <w:ind w:firstLine="480"/>
      </w:pPr>
      <w:r>
        <w:t xml:space="preserve">        else if (data_XADC[11:0]==12'heee &amp;&amp; offset_valid)</w:t>
      </w:r>
    </w:p>
    <w:p w14:paraId="710AD63F" w14:textId="77777777" w:rsidR="002B473C" w:rsidRDefault="002B473C" w:rsidP="002B473C">
      <w:pPr>
        <w:ind w:firstLine="480"/>
      </w:pPr>
      <w:r>
        <w:t xml:space="preserve">            offset &lt;= 14'd0;</w:t>
      </w:r>
    </w:p>
    <w:p w14:paraId="47CA12FE" w14:textId="29CF7169" w:rsidR="002B473C" w:rsidRDefault="002B473C" w:rsidP="002B473C">
      <w:pPr>
        <w:ind w:firstLine="480"/>
      </w:pPr>
      <w:r>
        <w:t xml:space="preserve">        else if(data_XADC[11:8]==4'he&amp;&amp;data_XADC[7:4]==4'he &amp;&amp; offset_valid)</w:t>
      </w:r>
    </w:p>
    <w:p w14:paraId="2E476787" w14:textId="77777777" w:rsidR="002B473C" w:rsidRDefault="002B473C" w:rsidP="002B473C">
      <w:pPr>
        <w:ind w:firstLine="480"/>
      </w:pPr>
      <w:r>
        <w:t xml:space="preserve">            offset &lt;= data_XADC[3:0]*255*(100-amplitude)/10000;</w:t>
      </w:r>
    </w:p>
    <w:p w14:paraId="045B63F0" w14:textId="77777777" w:rsidR="002B473C" w:rsidRDefault="002B473C" w:rsidP="002B473C">
      <w:pPr>
        <w:ind w:firstLine="480"/>
      </w:pPr>
      <w:r>
        <w:t xml:space="preserve">        else if (data_XADC[11:8]==4'he &amp;&amp; offset_valid)</w:t>
      </w:r>
    </w:p>
    <w:p w14:paraId="4115A303" w14:textId="1FC3C21D" w:rsidR="002B473C" w:rsidRDefault="002B473C" w:rsidP="002B473C">
      <w:pPr>
        <w:ind w:firstLine="480"/>
      </w:pPr>
      <w:r>
        <w:t>offset&lt;=(data_XADC[7:4]*10+data_XADC[3:0])*255*(100-amplitude)/10000;</w:t>
      </w:r>
    </w:p>
    <w:p w14:paraId="761B8619" w14:textId="77777777" w:rsidR="002B473C" w:rsidRDefault="002B473C" w:rsidP="002B473C">
      <w:pPr>
        <w:ind w:firstLine="480"/>
      </w:pPr>
      <w:r>
        <w:t xml:space="preserve">        else if (offset_valid)</w:t>
      </w:r>
    </w:p>
    <w:p w14:paraId="18F46F63" w14:textId="4857D872" w:rsidR="002B473C" w:rsidRDefault="002B473C" w:rsidP="002B473C">
      <w:pPr>
        <w:ind w:firstLine="480"/>
      </w:pPr>
      <w:r>
        <w:t>offset&lt;=(data_XADC[11:8]*100+data_XADC[7:4]*10+data_XADC[3:0])*255*(100-amplitude)/10000;</w:t>
      </w:r>
    </w:p>
    <w:p w14:paraId="5F01C513" w14:textId="103DC319" w:rsidR="000F369D" w:rsidRPr="000F369D" w:rsidRDefault="000F369D" w:rsidP="002B473C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 w:rsidR="00B653EE">
        <w:rPr>
          <w:rFonts w:hint="eastAsia"/>
          <w:color w:val="FF0000"/>
        </w:rPr>
        <w:t>采样寄存器在</w:t>
      </w:r>
      <w:r w:rsidR="00B653EE">
        <w:rPr>
          <w:rFonts w:hint="eastAsia"/>
          <w:color w:val="FF0000"/>
        </w:rPr>
        <w:t>0</w:t>
      </w:r>
      <w:r w:rsidR="00B653EE">
        <w:rPr>
          <w:color w:val="FF0000"/>
        </w:rPr>
        <w:t>~255</w:t>
      </w:r>
      <w:r w:rsidR="00B653EE">
        <w:rPr>
          <w:rFonts w:hint="eastAsia"/>
          <w:color w:val="FF0000"/>
        </w:rPr>
        <w:t>之间循环计数</w:t>
      </w:r>
    </w:p>
    <w:p w14:paraId="689AB4FF" w14:textId="159A642D" w:rsidR="002B473C" w:rsidRDefault="002B473C" w:rsidP="002B473C">
      <w:pPr>
        <w:ind w:firstLine="480"/>
      </w:pPr>
      <w:r>
        <w:lastRenderedPageBreak/>
        <w:t xml:space="preserve">    always@ (posedge clk , negedge rst_n)</w:t>
      </w:r>
    </w:p>
    <w:p w14:paraId="121E95BF" w14:textId="77777777" w:rsidR="002B473C" w:rsidRDefault="002B473C" w:rsidP="002B473C">
      <w:pPr>
        <w:ind w:firstLine="480"/>
      </w:pPr>
      <w:r>
        <w:t xml:space="preserve">        if (!rst_n)</w:t>
      </w:r>
    </w:p>
    <w:p w14:paraId="3A638492" w14:textId="77777777" w:rsidR="002B473C" w:rsidRDefault="002B473C" w:rsidP="002B473C">
      <w:pPr>
        <w:ind w:firstLine="480"/>
      </w:pPr>
      <w:r>
        <w:t xml:space="preserve">        cnt &lt;= 8'd1;</w:t>
      </w:r>
    </w:p>
    <w:p w14:paraId="16E1BA1F" w14:textId="77777777" w:rsidR="002B473C" w:rsidRDefault="002B473C" w:rsidP="002B473C">
      <w:pPr>
        <w:ind w:firstLine="480"/>
      </w:pPr>
      <w:r>
        <w:t xml:space="preserve">        else if (square &amp;&amp; sam_pulse &amp;&amp; cnt==255)</w:t>
      </w:r>
    </w:p>
    <w:p w14:paraId="6CADEC02" w14:textId="77777777" w:rsidR="002B473C" w:rsidRDefault="002B473C" w:rsidP="002B473C">
      <w:pPr>
        <w:ind w:firstLine="480"/>
      </w:pPr>
      <w:r>
        <w:t xml:space="preserve">        cnt &lt;= 8'd1;</w:t>
      </w:r>
    </w:p>
    <w:p w14:paraId="67440422" w14:textId="77777777" w:rsidR="002B473C" w:rsidRDefault="002B473C" w:rsidP="002B473C">
      <w:pPr>
        <w:ind w:firstLine="480"/>
      </w:pPr>
      <w:r>
        <w:t xml:space="preserve">        else if (square &amp;&amp; sam_pulse)</w:t>
      </w:r>
    </w:p>
    <w:p w14:paraId="375F6C7C" w14:textId="68AED32F" w:rsidR="002B473C" w:rsidRDefault="002B473C" w:rsidP="002B473C">
      <w:pPr>
        <w:ind w:firstLine="480"/>
      </w:pPr>
      <w:r>
        <w:t xml:space="preserve">        cnt &lt;= cnt + 1;</w:t>
      </w:r>
    </w:p>
    <w:p w14:paraId="15E8AEFC" w14:textId="5C0B289C" w:rsidR="00B653EE" w:rsidRPr="00B653EE" w:rsidRDefault="00B653EE" w:rsidP="002B473C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在一个周期</w:t>
      </w:r>
      <w:r w:rsidR="00FB7DB2">
        <w:rPr>
          <w:rFonts w:hint="eastAsia"/>
          <w:color w:val="FF0000"/>
        </w:rPr>
        <w:t>*</w:t>
      </w:r>
      <w:r>
        <w:rPr>
          <w:rFonts w:hint="eastAsia"/>
          <w:color w:val="FF0000"/>
        </w:rPr>
        <w:t>占空比</w:t>
      </w:r>
      <w:r w:rsidR="00FB7DB2">
        <w:rPr>
          <w:rFonts w:hint="eastAsia"/>
          <w:color w:val="FF0000"/>
        </w:rPr>
        <w:t>之</w:t>
      </w:r>
      <w:r>
        <w:rPr>
          <w:rFonts w:hint="eastAsia"/>
          <w:color w:val="FF0000"/>
        </w:rPr>
        <w:t>前</w:t>
      </w:r>
      <w:r w:rsidR="00FB7DB2">
        <w:rPr>
          <w:rFonts w:hint="eastAsia"/>
          <w:color w:val="FF0000"/>
        </w:rPr>
        <w:t>设置标志为</w:t>
      </w:r>
      <w:r w:rsidR="00FB7DB2">
        <w:rPr>
          <w:rFonts w:hint="eastAsia"/>
          <w:color w:val="FF0000"/>
        </w:rPr>
        <w:t>0</w:t>
      </w:r>
      <w:r w:rsidR="00FB7DB2">
        <w:rPr>
          <w:rFonts w:hint="eastAsia"/>
          <w:color w:val="FF0000"/>
        </w:rPr>
        <w:t>，之后标志</w:t>
      </w:r>
      <w:r w:rsidR="00FB7DB2">
        <w:rPr>
          <w:rFonts w:hint="eastAsia"/>
          <w:color w:val="FF0000"/>
        </w:rPr>
        <w:t>flag</w:t>
      </w:r>
      <w:r w:rsidR="00FB7DB2">
        <w:rPr>
          <w:rFonts w:hint="eastAsia"/>
          <w:color w:val="FF0000"/>
        </w:rPr>
        <w:t>为</w:t>
      </w:r>
      <w:r w:rsidR="00FB7DB2">
        <w:rPr>
          <w:rFonts w:hint="eastAsia"/>
          <w:color w:val="FF0000"/>
        </w:rPr>
        <w:t>1</w:t>
      </w:r>
    </w:p>
    <w:p w14:paraId="62D1AC9C" w14:textId="77777777" w:rsidR="002B473C" w:rsidRDefault="002B473C" w:rsidP="002B473C">
      <w:pPr>
        <w:ind w:firstLine="480"/>
      </w:pPr>
      <w:r>
        <w:t xml:space="preserve">    always@ (posedge clk , negedge rst_n)</w:t>
      </w:r>
    </w:p>
    <w:p w14:paraId="20D7B52A" w14:textId="77777777" w:rsidR="002B473C" w:rsidRDefault="002B473C" w:rsidP="002B473C">
      <w:pPr>
        <w:ind w:firstLine="480"/>
      </w:pPr>
      <w:r>
        <w:t xml:space="preserve">        if (!rst_n)</w:t>
      </w:r>
    </w:p>
    <w:p w14:paraId="0E4DD398" w14:textId="77777777" w:rsidR="002B473C" w:rsidRDefault="002B473C" w:rsidP="002B473C">
      <w:pPr>
        <w:ind w:firstLine="480"/>
      </w:pPr>
      <w:r>
        <w:t xml:space="preserve">        flag &lt;= 0;</w:t>
      </w:r>
    </w:p>
    <w:p w14:paraId="5ABB1EB2" w14:textId="77777777" w:rsidR="002B473C" w:rsidRDefault="002B473C" w:rsidP="002B473C">
      <w:pPr>
        <w:ind w:firstLine="480"/>
      </w:pPr>
      <w:r>
        <w:t xml:space="preserve">        else if (square &amp;&amp; sam_pulse &amp;&amp; cnt&lt;=255*duty/100)</w:t>
      </w:r>
    </w:p>
    <w:p w14:paraId="57958082" w14:textId="77777777" w:rsidR="002B473C" w:rsidRDefault="002B473C" w:rsidP="002B473C">
      <w:pPr>
        <w:ind w:firstLine="480"/>
      </w:pPr>
      <w:r>
        <w:t xml:space="preserve">        flag &lt;= 1'b0;</w:t>
      </w:r>
    </w:p>
    <w:p w14:paraId="1D6FE002" w14:textId="77777777" w:rsidR="002B473C" w:rsidRDefault="002B473C" w:rsidP="002B473C">
      <w:pPr>
        <w:ind w:firstLine="480"/>
      </w:pPr>
      <w:r>
        <w:t xml:space="preserve">        else if (square &amp;&amp; sam_pulse)</w:t>
      </w:r>
    </w:p>
    <w:p w14:paraId="67F16BF7" w14:textId="01708096" w:rsidR="002B473C" w:rsidRDefault="002B473C" w:rsidP="002B473C">
      <w:pPr>
        <w:ind w:firstLine="480"/>
      </w:pPr>
      <w:r>
        <w:t xml:space="preserve">        flag &lt;= 1'b1;</w:t>
      </w:r>
    </w:p>
    <w:p w14:paraId="5401A1C1" w14:textId="353687FC" w:rsidR="00FB7DB2" w:rsidRPr="00FB7DB2" w:rsidRDefault="00FB7DB2" w:rsidP="002B473C">
      <w:pPr>
        <w:ind w:firstLine="480"/>
        <w:rPr>
          <w:rFonts w:hint="eastAsia"/>
          <w:color w:val="FF0000"/>
        </w:rPr>
      </w:pPr>
      <w:r>
        <w:rPr>
          <w:color w:val="FF0000"/>
        </w:rPr>
        <w:t>//</w:t>
      </w:r>
      <w:r>
        <w:rPr>
          <w:rFonts w:hint="eastAsia"/>
          <w:color w:val="FF0000"/>
        </w:rPr>
        <w:t>根据标志的不同对于方波占空比实现翻转</w:t>
      </w:r>
      <w:r w:rsidR="000312D8">
        <w:rPr>
          <w:rFonts w:hint="eastAsia"/>
          <w:color w:val="FF0000"/>
        </w:rPr>
        <w:t>，并考虑了幅值的改变与直流偏移</w:t>
      </w:r>
    </w:p>
    <w:p w14:paraId="33C7C842" w14:textId="77777777" w:rsidR="002B473C" w:rsidRDefault="002B473C" w:rsidP="002B473C">
      <w:pPr>
        <w:ind w:firstLine="480"/>
      </w:pPr>
      <w:r>
        <w:t xml:space="preserve">    always@ (posedge clk , negedge rst_n)</w:t>
      </w:r>
    </w:p>
    <w:p w14:paraId="125A6A8A" w14:textId="77777777" w:rsidR="002B473C" w:rsidRDefault="002B473C" w:rsidP="002B473C">
      <w:pPr>
        <w:ind w:firstLine="480"/>
      </w:pPr>
      <w:r>
        <w:t xml:space="preserve">        if (!rst_n)</w:t>
      </w:r>
    </w:p>
    <w:p w14:paraId="31B5EC74" w14:textId="77777777" w:rsidR="002B473C" w:rsidRDefault="002B473C" w:rsidP="002B473C">
      <w:pPr>
        <w:ind w:firstLine="480"/>
      </w:pPr>
      <w:r>
        <w:t xml:space="preserve">           data &lt;= 8'd0;</w:t>
      </w:r>
    </w:p>
    <w:p w14:paraId="2B3CDA16" w14:textId="77777777" w:rsidR="002B473C" w:rsidRDefault="002B473C" w:rsidP="002B473C">
      <w:pPr>
        <w:ind w:firstLine="480"/>
      </w:pPr>
      <w:r>
        <w:t xml:space="preserve">        else if (square &amp;&amp; sam_pulse &amp;&amp; flag)</w:t>
      </w:r>
    </w:p>
    <w:p w14:paraId="58873D75" w14:textId="77777777" w:rsidR="002B473C" w:rsidRDefault="002B473C" w:rsidP="002B473C">
      <w:pPr>
        <w:ind w:firstLine="480"/>
      </w:pPr>
      <w:r>
        <w:t xml:space="preserve">           data &lt;= 8'd0+offset;</w:t>
      </w:r>
    </w:p>
    <w:p w14:paraId="574D8593" w14:textId="77777777" w:rsidR="002B473C" w:rsidRDefault="002B473C" w:rsidP="002B473C">
      <w:pPr>
        <w:ind w:firstLine="480"/>
      </w:pPr>
      <w:r>
        <w:t xml:space="preserve">        else if (square &amp;&amp; sam_pulse &amp;&amp; ~flag)</w:t>
      </w:r>
    </w:p>
    <w:p w14:paraId="540A2A99" w14:textId="77777777" w:rsidR="002B473C" w:rsidRDefault="002B473C" w:rsidP="002B473C">
      <w:pPr>
        <w:ind w:firstLine="480"/>
      </w:pPr>
      <w:r>
        <w:t xml:space="preserve">           data &lt;= 8'd255*amplitude/100+offset;</w:t>
      </w:r>
    </w:p>
    <w:p w14:paraId="477E421D" w14:textId="25111363" w:rsidR="004F733B" w:rsidRDefault="002B473C" w:rsidP="002B473C">
      <w:pPr>
        <w:ind w:firstLine="480"/>
      </w:pPr>
      <w:r>
        <w:t>endmodule</w:t>
      </w:r>
    </w:p>
    <w:p w14:paraId="084E8846" w14:textId="12E190C2" w:rsidR="000312D8" w:rsidRDefault="000312D8" w:rsidP="000312D8">
      <w:pPr>
        <w:pStyle w:val="3"/>
        <w:rPr>
          <w:rFonts w:hint="eastAsia"/>
        </w:rPr>
      </w:pPr>
      <w:bookmarkStart w:id="145" w:name="_Toc168510584"/>
      <w:r>
        <w:rPr>
          <w:rFonts w:hint="eastAsia"/>
        </w:rPr>
        <w:t>正弦</w:t>
      </w:r>
      <w:r>
        <w:rPr>
          <w:rFonts w:hint="eastAsia"/>
        </w:rPr>
        <w:t>波产生模块</w:t>
      </w:r>
      <w:r>
        <w:rPr>
          <w:rFonts w:hint="eastAsia"/>
        </w:rPr>
        <w:t>(</w:t>
      </w:r>
      <w:r>
        <w:t>s</w:t>
      </w:r>
      <w:r>
        <w:rPr>
          <w:rFonts w:hint="eastAsia"/>
        </w:rPr>
        <w:t>ine</w:t>
      </w:r>
      <w:r>
        <w:t>_wave.v)</w:t>
      </w:r>
      <w:bookmarkEnd w:id="145"/>
    </w:p>
    <w:p w14:paraId="32F58C4F" w14:textId="203B41F3" w:rsidR="000312D8" w:rsidRDefault="000312D8" w:rsidP="000312D8">
      <w:pPr>
        <w:ind w:firstLine="480"/>
        <w:rPr>
          <w:rFonts w:hint="eastAsia"/>
        </w:rPr>
      </w:pPr>
      <w:r>
        <w:t>`timescale 1ns / 1ps</w:t>
      </w:r>
    </w:p>
    <w:p w14:paraId="11148D24" w14:textId="77777777" w:rsidR="000312D8" w:rsidRDefault="000312D8" w:rsidP="000312D8">
      <w:pPr>
        <w:ind w:firstLine="480"/>
      </w:pPr>
      <w:r>
        <w:t>module sine_wave(</w:t>
      </w:r>
    </w:p>
    <w:p w14:paraId="5C775AC5" w14:textId="77777777" w:rsidR="000312D8" w:rsidRDefault="000312D8" w:rsidP="000312D8">
      <w:pPr>
        <w:ind w:firstLine="480"/>
      </w:pPr>
      <w:r>
        <w:t xml:space="preserve">    input clk,</w:t>
      </w:r>
    </w:p>
    <w:p w14:paraId="69E21659" w14:textId="77777777" w:rsidR="000312D8" w:rsidRDefault="000312D8" w:rsidP="000312D8">
      <w:pPr>
        <w:ind w:firstLine="480"/>
      </w:pPr>
      <w:r>
        <w:t xml:space="preserve">    input rst_n,</w:t>
      </w:r>
    </w:p>
    <w:p w14:paraId="21804BEB" w14:textId="77777777" w:rsidR="000312D8" w:rsidRDefault="000312D8" w:rsidP="000312D8">
      <w:pPr>
        <w:ind w:firstLine="480"/>
      </w:pPr>
      <w:r>
        <w:t xml:space="preserve">    input sine,</w:t>
      </w:r>
    </w:p>
    <w:p w14:paraId="51ED4C50" w14:textId="77777777" w:rsidR="000312D8" w:rsidRDefault="000312D8" w:rsidP="000312D8">
      <w:pPr>
        <w:ind w:firstLine="480"/>
      </w:pPr>
      <w:r>
        <w:t xml:space="preserve">    input sam_pulse,</w:t>
      </w:r>
    </w:p>
    <w:p w14:paraId="17958004" w14:textId="77777777" w:rsidR="000312D8" w:rsidRDefault="000312D8" w:rsidP="000312D8">
      <w:pPr>
        <w:ind w:firstLine="480"/>
      </w:pPr>
      <w:r>
        <w:t xml:space="preserve">    input [11:0] data_XADC,</w:t>
      </w:r>
    </w:p>
    <w:p w14:paraId="5D5CE2F5" w14:textId="77777777" w:rsidR="000312D8" w:rsidRDefault="000312D8" w:rsidP="000312D8">
      <w:pPr>
        <w:ind w:firstLine="480"/>
      </w:pPr>
      <w:r>
        <w:t xml:space="preserve">    input amplitude_valid,</w:t>
      </w:r>
    </w:p>
    <w:p w14:paraId="4F7BB21C" w14:textId="77777777" w:rsidR="000312D8" w:rsidRDefault="000312D8" w:rsidP="000312D8">
      <w:pPr>
        <w:ind w:firstLine="480"/>
      </w:pPr>
      <w:r>
        <w:t xml:space="preserve">    input offset_valid,</w:t>
      </w:r>
    </w:p>
    <w:p w14:paraId="576CC598" w14:textId="77777777" w:rsidR="000312D8" w:rsidRDefault="000312D8" w:rsidP="000312D8">
      <w:pPr>
        <w:ind w:firstLine="480"/>
      </w:pPr>
      <w:r>
        <w:t xml:space="preserve">    output wire [7:0] data</w:t>
      </w:r>
    </w:p>
    <w:p w14:paraId="02E547DE" w14:textId="77777777" w:rsidR="000312D8" w:rsidRDefault="000312D8" w:rsidP="000312D8">
      <w:pPr>
        <w:ind w:firstLine="480"/>
      </w:pPr>
      <w:r>
        <w:t xml:space="preserve">    );</w:t>
      </w:r>
    </w:p>
    <w:p w14:paraId="4FF94BD6" w14:textId="77E3013C" w:rsidR="000312D8" w:rsidRPr="003F57BE" w:rsidRDefault="000312D8" w:rsidP="000312D8">
      <w:pPr>
        <w:ind w:firstLine="480"/>
        <w:rPr>
          <w:rFonts w:hint="eastAsia"/>
          <w:color w:val="FF0000"/>
        </w:rPr>
      </w:pPr>
      <w:r>
        <w:t xml:space="preserve">    wire [7:0] data_in;</w:t>
      </w:r>
      <w:r w:rsidR="003F57BE">
        <w:t xml:space="preserve"> </w:t>
      </w:r>
      <w:r w:rsidR="003F57BE">
        <w:rPr>
          <w:color w:val="FF0000"/>
        </w:rPr>
        <w:t>//</w:t>
      </w:r>
      <w:r w:rsidR="003F57BE">
        <w:rPr>
          <w:rFonts w:hint="eastAsia"/>
          <w:color w:val="FF0000"/>
        </w:rPr>
        <w:t>rom</w:t>
      </w:r>
      <w:r w:rsidR="003F57BE">
        <w:rPr>
          <w:color w:val="FF0000"/>
        </w:rPr>
        <w:t xml:space="preserve"> IP</w:t>
      </w:r>
      <w:r w:rsidR="003F57BE">
        <w:rPr>
          <w:rFonts w:hint="eastAsia"/>
          <w:color w:val="FF0000"/>
        </w:rPr>
        <w:t>核中直接输出的信号</w:t>
      </w:r>
    </w:p>
    <w:p w14:paraId="29DF2FE7" w14:textId="631249B1" w:rsidR="000312D8" w:rsidRDefault="000312D8" w:rsidP="000312D8">
      <w:pPr>
        <w:ind w:firstLine="480"/>
        <w:rPr>
          <w:rFonts w:hint="eastAsia"/>
        </w:rPr>
      </w:pPr>
      <w:r>
        <w:rPr>
          <w:rFonts w:hint="eastAsia"/>
        </w:rPr>
        <w:t xml:space="preserve">    reg [7:0] addr; </w:t>
      </w:r>
      <w:r w:rsidRPr="00025D6B">
        <w:rPr>
          <w:rFonts w:hint="eastAsia"/>
          <w:color w:val="FF0000"/>
        </w:rPr>
        <w:t xml:space="preserve">//rom </w:t>
      </w:r>
      <w:r w:rsidR="00025D6B">
        <w:rPr>
          <w:rFonts w:hint="eastAsia"/>
          <w:color w:val="FF0000"/>
        </w:rPr>
        <w:t>地址</w:t>
      </w:r>
    </w:p>
    <w:p w14:paraId="337BA5DE" w14:textId="77777777" w:rsidR="00915E39" w:rsidRDefault="00915E39" w:rsidP="00915E39">
      <w:pPr>
        <w:ind w:firstLine="480"/>
        <w:rPr>
          <w:color w:val="FF0000"/>
        </w:rPr>
      </w:pPr>
      <w:r>
        <w:t xml:space="preserve">    reg [13:0] amplitude;</w:t>
      </w:r>
      <w:r>
        <w:rPr>
          <w:color w:val="FF0000"/>
        </w:rPr>
        <w:t xml:space="preserve"> //</w:t>
      </w:r>
      <w:r>
        <w:rPr>
          <w:rFonts w:hint="eastAsia"/>
          <w:color w:val="FF0000"/>
        </w:rPr>
        <w:t>幅值寄存器</w:t>
      </w:r>
    </w:p>
    <w:p w14:paraId="2996FE55" w14:textId="77777777" w:rsidR="00915E39" w:rsidRPr="0055069A" w:rsidRDefault="00915E39" w:rsidP="00915E39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进制幅值</w:t>
      </w:r>
    </w:p>
    <w:p w14:paraId="20A7BDB3" w14:textId="77777777" w:rsidR="00915E39" w:rsidRDefault="00915E39" w:rsidP="00915E39">
      <w:pPr>
        <w:ind w:firstLine="480"/>
      </w:pPr>
      <w:r>
        <w:lastRenderedPageBreak/>
        <w:t xml:space="preserve">    always@(posedge clk,negedge rst_n)</w:t>
      </w:r>
    </w:p>
    <w:p w14:paraId="5E25460E" w14:textId="77777777" w:rsidR="00915E39" w:rsidRDefault="00915E39" w:rsidP="00915E39">
      <w:pPr>
        <w:ind w:firstLine="480"/>
      </w:pPr>
      <w:r>
        <w:t xml:space="preserve">        if (!rst_n)</w:t>
      </w:r>
    </w:p>
    <w:p w14:paraId="56FD729B" w14:textId="77777777" w:rsidR="00915E39" w:rsidRDefault="00915E39" w:rsidP="00915E39">
      <w:pPr>
        <w:ind w:firstLine="480"/>
      </w:pPr>
      <w:r>
        <w:t xml:space="preserve">            amplitude &lt;= 14'd50;</w:t>
      </w:r>
    </w:p>
    <w:p w14:paraId="5422973F" w14:textId="77777777" w:rsidR="00915E39" w:rsidRDefault="00915E39" w:rsidP="00915E39">
      <w:pPr>
        <w:ind w:firstLine="480"/>
      </w:pPr>
      <w:r>
        <w:t xml:space="preserve">        else if (data_XADC[11:0]==12'heee &amp;&amp; amplitude_valid)</w:t>
      </w:r>
    </w:p>
    <w:p w14:paraId="4E113E27" w14:textId="77777777" w:rsidR="00915E39" w:rsidRDefault="00915E39" w:rsidP="00915E39">
      <w:pPr>
        <w:ind w:firstLine="480"/>
      </w:pPr>
      <w:r>
        <w:t xml:space="preserve">            amplitude &lt;= 14'd0;</w:t>
      </w:r>
    </w:p>
    <w:p w14:paraId="068A3816" w14:textId="77777777" w:rsidR="00915E39" w:rsidRDefault="00915E39" w:rsidP="00915E39">
      <w:pPr>
        <w:ind w:firstLine="480"/>
      </w:pPr>
      <w:r>
        <w:t xml:space="preserve">        else if (data_XADC[11:8]==4'he &amp;&amp; data_XADC[7:4]==4'he &amp;&amp; amplitude_valid)</w:t>
      </w:r>
    </w:p>
    <w:p w14:paraId="7F965644" w14:textId="77777777" w:rsidR="00915E39" w:rsidRDefault="00915E39" w:rsidP="00915E39">
      <w:pPr>
        <w:ind w:firstLine="480"/>
      </w:pPr>
      <w:r>
        <w:t xml:space="preserve">            amplitude &lt;= data_XADC[3:0];</w:t>
      </w:r>
    </w:p>
    <w:p w14:paraId="45786A56" w14:textId="77777777" w:rsidR="00915E39" w:rsidRDefault="00915E39" w:rsidP="00915E39">
      <w:pPr>
        <w:ind w:firstLine="480"/>
      </w:pPr>
      <w:r>
        <w:t xml:space="preserve">        else if (data_XADC[11:8]==4'he &amp;&amp; amplitude_valid)</w:t>
      </w:r>
    </w:p>
    <w:p w14:paraId="379433FE" w14:textId="77777777" w:rsidR="00915E39" w:rsidRDefault="00915E39" w:rsidP="00915E39">
      <w:pPr>
        <w:ind w:firstLine="480"/>
      </w:pPr>
      <w:r>
        <w:t xml:space="preserve">            amplitude &lt;= data_XADC[7:4]*10+data_XADC[3:0];</w:t>
      </w:r>
    </w:p>
    <w:p w14:paraId="4B9B6D71" w14:textId="77777777" w:rsidR="00915E39" w:rsidRDefault="00915E39" w:rsidP="00915E39">
      <w:pPr>
        <w:ind w:firstLine="480"/>
      </w:pPr>
      <w:r>
        <w:t xml:space="preserve">        else if (amplitude_valid)</w:t>
      </w:r>
    </w:p>
    <w:p w14:paraId="24C25D8C" w14:textId="77777777" w:rsidR="00915E39" w:rsidRDefault="00915E39" w:rsidP="00915E39">
      <w:pPr>
        <w:ind w:firstLine="480"/>
      </w:pPr>
      <w:r>
        <w:t>amplitude&lt;=data_XADC[11:8]*100+data_XADC[7:4]*10+data_XADC[3:0];</w:t>
      </w:r>
    </w:p>
    <w:p w14:paraId="4F8B8100" w14:textId="77777777" w:rsidR="00915E39" w:rsidRDefault="00915E39" w:rsidP="00915E39">
      <w:pPr>
        <w:ind w:firstLine="480"/>
      </w:pPr>
      <w:r>
        <w:t xml:space="preserve">            </w:t>
      </w:r>
    </w:p>
    <w:p w14:paraId="35E0BF3B" w14:textId="77777777" w:rsidR="00915E39" w:rsidRDefault="00915E39" w:rsidP="00915E39">
      <w:pPr>
        <w:ind w:firstLine="480"/>
        <w:rPr>
          <w:color w:val="FF0000"/>
        </w:rPr>
      </w:pPr>
      <w:r>
        <w:t xml:space="preserve">    reg [13:0] offset; </w:t>
      </w:r>
      <w:r>
        <w:rPr>
          <w:color w:val="FF0000"/>
        </w:rPr>
        <w:t>//</w:t>
      </w:r>
      <w:r>
        <w:rPr>
          <w:rFonts w:hint="eastAsia"/>
          <w:color w:val="FF0000"/>
        </w:rPr>
        <w:t>偏移值寄存器</w:t>
      </w:r>
    </w:p>
    <w:p w14:paraId="0A15194C" w14:textId="77777777" w:rsidR="00915E39" w:rsidRPr="00EF2691" w:rsidRDefault="00915E39" w:rsidP="00915E39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进制偏移值</w:t>
      </w:r>
    </w:p>
    <w:p w14:paraId="66782A6F" w14:textId="77777777" w:rsidR="00915E39" w:rsidRDefault="00915E39" w:rsidP="00915E39">
      <w:pPr>
        <w:ind w:firstLine="480"/>
      </w:pPr>
      <w:r>
        <w:t xml:space="preserve">    always@(posedge clk,negedge rst_n)</w:t>
      </w:r>
    </w:p>
    <w:p w14:paraId="2B00DC83" w14:textId="77777777" w:rsidR="00915E39" w:rsidRDefault="00915E39" w:rsidP="00915E39">
      <w:pPr>
        <w:ind w:firstLine="480"/>
      </w:pPr>
      <w:r>
        <w:t xml:space="preserve">        if (!rst_n)</w:t>
      </w:r>
    </w:p>
    <w:p w14:paraId="5B184E8D" w14:textId="77777777" w:rsidR="00915E39" w:rsidRDefault="00915E39" w:rsidP="00915E39">
      <w:pPr>
        <w:ind w:firstLine="480"/>
      </w:pPr>
      <w:r>
        <w:t xml:space="preserve">            offset &lt;= 14'd0;</w:t>
      </w:r>
    </w:p>
    <w:p w14:paraId="4E8A6392" w14:textId="77777777" w:rsidR="00915E39" w:rsidRDefault="00915E39" w:rsidP="00915E39">
      <w:pPr>
        <w:ind w:firstLine="480"/>
      </w:pPr>
      <w:r>
        <w:t xml:space="preserve">        else if (data_XADC[11:0]==12'heee &amp;&amp; offset_valid)</w:t>
      </w:r>
    </w:p>
    <w:p w14:paraId="2E1AA48B" w14:textId="77777777" w:rsidR="00915E39" w:rsidRDefault="00915E39" w:rsidP="00915E39">
      <w:pPr>
        <w:ind w:firstLine="480"/>
      </w:pPr>
      <w:r>
        <w:t xml:space="preserve">            offset &lt;= 14'd0;</w:t>
      </w:r>
    </w:p>
    <w:p w14:paraId="4F272D6E" w14:textId="77777777" w:rsidR="00915E39" w:rsidRDefault="00915E39" w:rsidP="00915E39">
      <w:pPr>
        <w:ind w:firstLine="480"/>
      </w:pPr>
      <w:r>
        <w:t xml:space="preserve">        else if(data_XADC[11:8]==4'he&amp;&amp;data_XADC[7:4]==4'he &amp;&amp; offset_valid)</w:t>
      </w:r>
    </w:p>
    <w:p w14:paraId="2D06B2FF" w14:textId="77777777" w:rsidR="00915E39" w:rsidRDefault="00915E39" w:rsidP="00915E39">
      <w:pPr>
        <w:ind w:firstLine="480"/>
      </w:pPr>
      <w:r>
        <w:t xml:space="preserve">            offset &lt;= data_XADC[3:0]*255*(100-amplitude)/10000;</w:t>
      </w:r>
    </w:p>
    <w:p w14:paraId="750DB8E6" w14:textId="77777777" w:rsidR="00915E39" w:rsidRDefault="00915E39" w:rsidP="00915E39">
      <w:pPr>
        <w:ind w:firstLine="480"/>
      </w:pPr>
      <w:r>
        <w:t xml:space="preserve">        else if (data_XADC[11:8]==4'he &amp;&amp; offset_valid)</w:t>
      </w:r>
    </w:p>
    <w:p w14:paraId="2A7B4EB6" w14:textId="77777777" w:rsidR="00915E39" w:rsidRDefault="00915E39" w:rsidP="00915E39">
      <w:pPr>
        <w:ind w:firstLine="480"/>
      </w:pPr>
      <w:r>
        <w:t>offset&lt;=(data_XADC[7:4]*10+data_XADC[3:0])*255*(100-amplitude)/10000;</w:t>
      </w:r>
    </w:p>
    <w:p w14:paraId="57875908" w14:textId="77777777" w:rsidR="00915E39" w:rsidRDefault="00915E39" w:rsidP="00915E39">
      <w:pPr>
        <w:ind w:firstLine="480"/>
      </w:pPr>
      <w:r>
        <w:t xml:space="preserve">        else if (offset_valid)</w:t>
      </w:r>
    </w:p>
    <w:p w14:paraId="7E6F7B98" w14:textId="77777777" w:rsidR="00915E39" w:rsidRDefault="00915E39" w:rsidP="00915E39">
      <w:pPr>
        <w:ind w:firstLine="480"/>
      </w:pPr>
      <w:r>
        <w:t>offset&lt;=(data_XADC[11:8]*100+data_XADC[7:4]*10+data_XADC[3:0])*255*(100-amplitude)/10000;</w:t>
      </w:r>
    </w:p>
    <w:p w14:paraId="39D24E63" w14:textId="77777777" w:rsidR="000312D8" w:rsidRDefault="000312D8" w:rsidP="000312D8">
      <w:pPr>
        <w:ind w:firstLine="480"/>
      </w:pPr>
      <w:r>
        <w:t xml:space="preserve">    always@ (posedge clk , negedge rst_n)</w:t>
      </w:r>
    </w:p>
    <w:p w14:paraId="5415EFED" w14:textId="77777777" w:rsidR="000312D8" w:rsidRDefault="000312D8" w:rsidP="000312D8">
      <w:pPr>
        <w:ind w:firstLine="480"/>
      </w:pPr>
      <w:r>
        <w:t xml:space="preserve">        if (!rst_n)</w:t>
      </w:r>
    </w:p>
    <w:p w14:paraId="68A22745" w14:textId="5382680D" w:rsidR="000312D8" w:rsidRDefault="000312D8" w:rsidP="000312D8">
      <w:pPr>
        <w:ind w:firstLine="480"/>
        <w:rPr>
          <w:rFonts w:hint="eastAsia"/>
        </w:rPr>
      </w:pPr>
      <w:r>
        <w:rPr>
          <w:rFonts w:hint="eastAsia"/>
        </w:rPr>
        <w:t xml:space="preserve">           addr &lt;= 0; </w:t>
      </w:r>
      <w:r w:rsidRPr="00915E39">
        <w:rPr>
          <w:rFonts w:hint="eastAsia"/>
          <w:color w:val="FF0000"/>
        </w:rPr>
        <w:t>//</w:t>
      </w:r>
      <w:r w:rsidRPr="00915E39">
        <w:rPr>
          <w:rFonts w:hint="eastAsia"/>
          <w:color w:val="FF0000"/>
        </w:rPr>
        <w:t>复位地址清零</w:t>
      </w:r>
    </w:p>
    <w:p w14:paraId="2FC9698B" w14:textId="77777777" w:rsidR="000312D8" w:rsidRDefault="000312D8" w:rsidP="000312D8">
      <w:pPr>
        <w:ind w:firstLine="480"/>
      </w:pPr>
      <w:r>
        <w:t xml:space="preserve">        else if(sine &amp;&amp; sam_pulse)</w:t>
      </w:r>
    </w:p>
    <w:p w14:paraId="5CE2CD6A" w14:textId="15647A29" w:rsidR="000312D8" w:rsidRDefault="000312D8" w:rsidP="000312D8">
      <w:pPr>
        <w:ind w:firstLine="480"/>
      </w:pPr>
      <w:r>
        <w:rPr>
          <w:rFonts w:hint="eastAsia"/>
        </w:rPr>
        <w:t xml:space="preserve">           addr &lt;= addr + 1; </w:t>
      </w:r>
      <w:r w:rsidRPr="00915E39">
        <w:rPr>
          <w:rFonts w:hint="eastAsia"/>
          <w:color w:val="FF0000"/>
        </w:rPr>
        <w:t>//</w:t>
      </w:r>
      <w:r w:rsidRPr="00915E39">
        <w:rPr>
          <w:rFonts w:hint="eastAsia"/>
          <w:color w:val="FF0000"/>
        </w:rPr>
        <w:t>地址自增</w:t>
      </w:r>
      <w:r>
        <w:rPr>
          <w:rFonts w:hint="eastAsia"/>
        </w:rPr>
        <w:t></w:t>
      </w:r>
    </w:p>
    <w:p w14:paraId="4AAF2B6B" w14:textId="4592D54A" w:rsidR="00312566" w:rsidRPr="00312566" w:rsidRDefault="00312566" w:rsidP="000312D8">
      <w:pPr>
        <w:ind w:firstLine="480"/>
        <w:rPr>
          <w:rFonts w:hint="eastAsia"/>
          <w:color w:val="FF0000"/>
        </w:rPr>
      </w:pPr>
      <w:r w:rsidRPr="00312566">
        <w:rPr>
          <w:rFonts w:hint="eastAsia"/>
          <w:color w:val="FF0000"/>
        </w:rPr>
        <w:t>/</w:t>
      </w:r>
      <w:r w:rsidRPr="00312566">
        <w:rPr>
          <w:color w:val="FF0000"/>
        </w:rPr>
        <w:t>/</w:t>
      </w:r>
      <w:r w:rsidRPr="00312566">
        <w:rPr>
          <w:rFonts w:hint="eastAsia"/>
          <w:color w:val="FF0000"/>
        </w:rPr>
        <w:t>调用</w:t>
      </w:r>
      <w:r w:rsidRPr="00312566">
        <w:rPr>
          <w:rFonts w:hint="eastAsia"/>
          <w:color w:val="FF0000"/>
        </w:rPr>
        <w:t>R</w:t>
      </w:r>
      <w:r w:rsidRPr="00312566">
        <w:rPr>
          <w:color w:val="FF0000"/>
        </w:rPr>
        <w:t>OM</w:t>
      </w:r>
      <w:r w:rsidRPr="00312566">
        <w:rPr>
          <w:rFonts w:hint="eastAsia"/>
          <w:color w:val="FF0000"/>
        </w:rPr>
        <w:t>的</w:t>
      </w:r>
      <w:r w:rsidRPr="00312566">
        <w:rPr>
          <w:color w:val="FF0000"/>
        </w:rPr>
        <w:t>IP</w:t>
      </w:r>
      <w:r w:rsidRPr="00312566">
        <w:rPr>
          <w:rFonts w:hint="eastAsia"/>
          <w:color w:val="FF0000"/>
        </w:rPr>
        <w:t>核</w:t>
      </w:r>
    </w:p>
    <w:p w14:paraId="03EF4622" w14:textId="77777777" w:rsidR="000312D8" w:rsidRDefault="000312D8" w:rsidP="000312D8">
      <w:pPr>
        <w:ind w:firstLine="480"/>
      </w:pPr>
      <w:r>
        <w:t xml:space="preserve">    dist_mem_gen_0 u_sin_wave (</w:t>
      </w:r>
    </w:p>
    <w:p w14:paraId="0D624C0A" w14:textId="77777777" w:rsidR="000312D8" w:rsidRDefault="000312D8" w:rsidP="000312D8">
      <w:pPr>
        <w:ind w:firstLine="480"/>
      </w:pPr>
      <w:r>
        <w:t xml:space="preserve">      .a(addr),        </w:t>
      </w:r>
      <w:r w:rsidRPr="00312566">
        <w:rPr>
          <w:color w:val="FF0000"/>
        </w:rPr>
        <w:t>// input wire [7 : 0] a</w:t>
      </w:r>
    </w:p>
    <w:p w14:paraId="0F0BCC44" w14:textId="77777777" w:rsidR="000312D8" w:rsidRDefault="000312D8" w:rsidP="000312D8">
      <w:pPr>
        <w:ind w:firstLine="480"/>
      </w:pPr>
      <w:r>
        <w:t xml:space="preserve">      .clk(clk),    </w:t>
      </w:r>
      <w:r w:rsidRPr="00312566">
        <w:rPr>
          <w:color w:val="FF0000"/>
        </w:rPr>
        <w:t>// input wire clk</w:t>
      </w:r>
    </w:p>
    <w:p w14:paraId="52A7FBC2" w14:textId="77777777" w:rsidR="000312D8" w:rsidRDefault="000312D8" w:rsidP="000312D8">
      <w:pPr>
        <w:ind w:firstLine="480"/>
      </w:pPr>
      <w:r>
        <w:t xml:space="preserve">      .qspo(data_in)  </w:t>
      </w:r>
      <w:r w:rsidRPr="00312566">
        <w:rPr>
          <w:color w:val="FF0000"/>
        </w:rPr>
        <w:t>// output wire [7 : 0] qspo</w:t>
      </w:r>
    </w:p>
    <w:p w14:paraId="11721E04" w14:textId="77777777" w:rsidR="000312D8" w:rsidRDefault="000312D8" w:rsidP="000312D8">
      <w:pPr>
        <w:ind w:firstLine="480"/>
      </w:pPr>
      <w:r>
        <w:t xml:space="preserve">    );</w:t>
      </w:r>
    </w:p>
    <w:p w14:paraId="61F63F71" w14:textId="2562E618" w:rsidR="000312D8" w:rsidRPr="003F57BE" w:rsidRDefault="000312D8" w:rsidP="000312D8">
      <w:pPr>
        <w:ind w:firstLine="480"/>
        <w:rPr>
          <w:color w:val="FF0000"/>
        </w:rPr>
      </w:pPr>
      <w:r>
        <w:t xml:space="preserve">    assign data = data_in*amplitude/100 + offset;</w:t>
      </w:r>
      <w:r w:rsidR="003F57BE">
        <w:t xml:space="preserve"> </w:t>
      </w:r>
      <w:r w:rsidR="003F57BE">
        <w:rPr>
          <w:color w:val="FF0000"/>
        </w:rPr>
        <w:t>//</w:t>
      </w:r>
      <w:r w:rsidR="003F57BE">
        <w:rPr>
          <w:rFonts w:hint="eastAsia"/>
          <w:color w:val="FF0000"/>
        </w:rPr>
        <w:t>直接输出的信号加上直流偏移</w:t>
      </w:r>
    </w:p>
    <w:p w14:paraId="66757BB2" w14:textId="193D537C" w:rsidR="004F733B" w:rsidRDefault="000312D8" w:rsidP="000312D8">
      <w:pPr>
        <w:ind w:firstLine="480"/>
      </w:pPr>
      <w:r>
        <w:t>endmodule</w:t>
      </w:r>
    </w:p>
    <w:p w14:paraId="2741D22D" w14:textId="22A20ACB" w:rsidR="004F733B" w:rsidRDefault="003F57BE" w:rsidP="003F57BE">
      <w:pPr>
        <w:pStyle w:val="3"/>
      </w:pPr>
      <w:bookmarkStart w:id="146" w:name="_Toc168510585"/>
      <w:r>
        <w:rPr>
          <w:rFonts w:hint="eastAsia"/>
        </w:rPr>
        <w:lastRenderedPageBreak/>
        <w:t>三角波产生模块</w:t>
      </w:r>
      <w:r>
        <w:rPr>
          <w:rFonts w:hint="eastAsia"/>
        </w:rPr>
        <w:t>(triangle</w:t>
      </w:r>
      <w:r>
        <w:t>.v)</w:t>
      </w:r>
      <w:bookmarkEnd w:id="146"/>
    </w:p>
    <w:p w14:paraId="312E3851" w14:textId="77777777" w:rsidR="000245E2" w:rsidRDefault="000245E2" w:rsidP="000245E2">
      <w:pPr>
        <w:ind w:firstLine="480"/>
      </w:pPr>
      <w:r>
        <w:t>`timescale 1ns / 1ps</w:t>
      </w:r>
    </w:p>
    <w:p w14:paraId="028A4A15" w14:textId="77777777" w:rsidR="000245E2" w:rsidRDefault="000245E2" w:rsidP="000245E2">
      <w:pPr>
        <w:ind w:firstLine="480"/>
      </w:pPr>
      <w:r>
        <w:t>module triangle_wave(</w:t>
      </w:r>
    </w:p>
    <w:p w14:paraId="0E48BB08" w14:textId="77777777" w:rsidR="000245E2" w:rsidRDefault="000245E2" w:rsidP="000245E2">
      <w:pPr>
        <w:ind w:firstLine="480"/>
      </w:pPr>
      <w:r>
        <w:t xml:space="preserve">    input clk,</w:t>
      </w:r>
    </w:p>
    <w:p w14:paraId="173BEC9D" w14:textId="77777777" w:rsidR="000245E2" w:rsidRDefault="000245E2" w:rsidP="000245E2">
      <w:pPr>
        <w:ind w:firstLine="480"/>
      </w:pPr>
      <w:r>
        <w:t xml:space="preserve">    input rst_n,</w:t>
      </w:r>
    </w:p>
    <w:p w14:paraId="70F1112F" w14:textId="77777777" w:rsidR="000245E2" w:rsidRDefault="000245E2" w:rsidP="000245E2">
      <w:pPr>
        <w:ind w:firstLine="480"/>
      </w:pPr>
      <w:r>
        <w:t xml:space="preserve">    input triangle,</w:t>
      </w:r>
    </w:p>
    <w:p w14:paraId="6B2D2338" w14:textId="77777777" w:rsidR="000245E2" w:rsidRDefault="000245E2" w:rsidP="000245E2">
      <w:pPr>
        <w:ind w:firstLine="480"/>
      </w:pPr>
      <w:r>
        <w:t xml:space="preserve">    input sam_pulse,</w:t>
      </w:r>
    </w:p>
    <w:p w14:paraId="3DAD11F5" w14:textId="77777777" w:rsidR="000245E2" w:rsidRDefault="000245E2" w:rsidP="000245E2">
      <w:pPr>
        <w:ind w:firstLine="480"/>
      </w:pPr>
      <w:r>
        <w:t xml:space="preserve">    input [11:0] data_XADC,</w:t>
      </w:r>
    </w:p>
    <w:p w14:paraId="3396AC29" w14:textId="77777777" w:rsidR="000245E2" w:rsidRDefault="000245E2" w:rsidP="000245E2">
      <w:pPr>
        <w:ind w:firstLine="480"/>
      </w:pPr>
      <w:r>
        <w:t xml:space="preserve">    input amplitude_valid,</w:t>
      </w:r>
    </w:p>
    <w:p w14:paraId="365777AA" w14:textId="77777777" w:rsidR="000245E2" w:rsidRDefault="000245E2" w:rsidP="000245E2">
      <w:pPr>
        <w:ind w:firstLine="480"/>
      </w:pPr>
      <w:r>
        <w:t xml:space="preserve">    input offset_valid,</w:t>
      </w:r>
    </w:p>
    <w:p w14:paraId="54967545" w14:textId="77777777" w:rsidR="000245E2" w:rsidRDefault="000245E2" w:rsidP="000245E2">
      <w:pPr>
        <w:ind w:firstLine="480"/>
      </w:pPr>
      <w:r>
        <w:t xml:space="preserve">    output wire [7:0] data</w:t>
      </w:r>
    </w:p>
    <w:p w14:paraId="2B1DC0F8" w14:textId="77777777" w:rsidR="000245E2" w:rsidRDefault="000245E2" w:rsidP="000245E2">
      <w:pPr>
        <w:ind w:firstLine="480"/>
      </w:pPr>
      <w:r>
        <w:t xml:space="preserve">    );</w:t>
      </w:r>
    </w:p>
    <w:p w14:paraId="2F80A8F6" w14:textId="4C733513" w:rsidR="000245E2" w:rsidRDefault="000245E2" w:rsidP="000245E2">
      <w:pPr>
        <w:ind w:firstLine="480"/>
      </w:pPr>
      <w:r>
        <w:t xml:space="preserve">    reg flag;</w:t>
      </w:r>
      <w:r w:rsidRPr="000245E2">
        <w:rPr>
          <w:color w:val="FF0000"/>
        </w:rPr>
        <w:t xml:space="preserve"> </w:t>
      </w:r>
      <w:r>
        <w:rPr>
          <w:color w:val="FF0000"/>
        </w:rPr>
        <w:t>//</w:t>
      </w:r>
      <w:r>
        <w:rPr>
          <w:rFonts w:hint="eastAsia"/>
          <w:color w:val="FF0000"/>
        </w:rPr>
        <w:t>三角</w:t>
      </w:r>
      <w:r>
        <w:rPr>
          <w:rFonts w:hint="eastAsia"/>
          <w:color w:val="FF0000"/>
        </w:rPr>
        <w:t>波</w:t>
      </w:r>
      <w:r>
        <w:rPr>
          <w:rFonts w:hint="eastAsia"/>
          <w:color w:val="FF0000"/>
        </w:rPr>
        <w:t>上升下降</w:t>
      </w:r>
      <w:r>
        <w:rPr>
          <w:rFonts w:hint="eastAsia"/>
          <w:color w:val="FF0000"/>
        </w:rPr>
        <w:t>控制标志</w:t>
      </w:r>
    </w:p>
    <w:p w14:paraId="75DEA80D" w14:textId="0CF9A6B6" w:rsidR="000245E2" w:rsidRDefault="000245E2" w:rsidP="000245E2">
      <w:pPr>
        <w:ind w:firstLine="480"/>
      </w:pPr>
      <w:r>
        <w:t xml:space="preserve">    reg [7:0]cnt;</w:t>
      </w:r>
      <w:r w:rsidR="00896633" w:rsidRPr="00896633">
        <w:rPr>
          <w:color w:val="FF0000"/>
        </w:rPr>
        <w:t xml:space="preserve"> </w:t>
      </w:r>
      <w:r w:rsidR="00896633">
        <w:rPr>
          <w:color w:val="FF0000"/>
        </w:rPr>
        <w:t>//</w:t>
      </w:r>
      <w:r w:rsidR="00896633">
        <w:rPr>
          <w:rFonts w:hint="eastAsia"/>
          <w:color w:val="FF0000"/>
        </w:rPr>
        <w:t>采样计数器在</w:t>
      </w:r>
      <w:r w:rsidR="00896633">
        <w:rPr>
          <w:rFonts w:hint="eastAsia"/>
          <w:color w:val="FF0000"/>
        </w:rPr>
        <w:t>0</w:t>
      </w:r>
      <w:r w:rsidR="00896633">
        <w:rPr>
          <w:color w:val="FF0000"/>
        </w:rPr>
        <w:t>~255</w:t>
      </w:r>
      <w:r w:rsidR="00896633">
        <w:rPr>
          <w:rFonts w:hint="eastAsia"/>
          <w:color w:val="FF0000"/>
        </w:rPr>
        <w:t>之间计数，对应采样</w:t>
      </w:r>
      <w:r w:rsidR="00896633">
        <w:rPr>
          <w:rFonts w:hint="eastAsia"/>
          <w:color w:val="FF0000"/>
        </w:rPr>
        <w:t>2</w:t>
      </w:r>
      <w:r w:rsidR="00896633">
        <w:rPr>
          <w:color w:val="FF0000"/>
        </w:rPr>
        <w:t>55</w:t>
      </w:r>
      <w:r w:rsidR="00896633">
        <w:rPr>
          <w:rFonts w:hint="eastAsia"/>
          <w:color w:val="FF0000"/>
        </w:rPr>
        <w:t>个点</w:t>
      </w:r>
    </w:p>
    <w:p w14:paraId="6B6FFE58" w14:textId="77777777" w:rsidR="000245E2" w:rsidRDefault="000245E2" w:rsidP="000245E2">
      <w:pPr>
        <w:ind w:firstLine="480"/>
      </w:pPr>
      <w:r>
        <w:t xml:space="preserve">    reg [7:0] data_in;</w:t>
      </w:r>
    </w:p>
    <w:p w14:paraId="06BFECEF" w14:textId="77777777" w:rsidR="00896633" w:rsidRDefault="00896633" w:rsidP="00896633">
      <w:pPr>
        <w:ind w:firstLine="480"/>
        <w:rPr>
          <w:color w:val="FF0000"/>
        </w:rPr>
      </w:pPr>
      <w:r>
        <w:t xml:space="preserve">    reg [13:0] amplitude;</w:t>
      </w:r>
      <w:r>
        <w:rPr>
          <w:color w:val="FF0000"/>
        </w:rPr>
        <w:t xml:space="preserve"> //</w:t>
      </w:r>
      <w:r>
        <w:rPr>
          <w:rFonts w:hint="eastAsia"/>
          <w:color w:val="FF0000"/>
        </w:rPr>
        <w:t>幅值寄存器</w:t>
      </w:r>
    </w:p>
    <w:p w14:paraId="0BF15416" w14:textId="77777777" w:rsidR="00896633" w:rsidRPr="0055069A" w:rsidRDefault="00896633" w:rsidP="0089663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进制幅值</w:t>
      </w:r>
    </w:p>
    <w:p w14:paraId="44337981" w14:textId="77777777" w:rsidR="00896633" w:rsidRDefault="00896633" w:rsidP="00896633">
      <w:pPr>
        <w:ind w:firstLine="480"/>
      </w:pPr>
      <w:r>
        <w:t xml:space="preserve">    always@(posedge clk,negedge rst_n)</w:t>
      </w:r>
    </w:p>
    <w:p w14:paraId="05C91578" w14:textId="77777777" w:rsidR="00896633" w:rsidRDefault="00896633" w:rsidP="00896633">
      <w:pPr>
        <w:ind w:firstLine="480"/>
      </w:pPr>
      <w:r>
        <w:t xml:space="preserve">        if (!rst_n)</w:t>
      </w:r>
    </w:p>
    <w:p w14:paraId="0E495AA3" w14:textId="77777777" w:rsidR="00896633" w:rsidRDefault="00896633" w:rsidP="00896633">
      <w:pPr>
        <w:ind w:firstLine="480"/>
      </w:pPr>
      <w:r>
        <w:t xml:space="preserve">            amplitude &lt;= 14'd50;</w:t>
      </w:r>
    </w:p>
    <w:p w14:paraId="2F26E1FA" w14:textId="77777777" w:rsidR="00896633" w:rsidRDefault="00896633" w:rsidP="00896633">
      <w:pPr>
        <w:ind w:firstLine="480"/>
      </w:pPr>
      <w:r>
        <w:t xml:space="preserve">        else if (data_XADC[11:0]==12'heee &amp;&amp; amplitude_valid)</w:t>
      </w:r>
    </w:p>
    <w:p w14:paraId="01B80798" w14:textId="77777777" w:rsidR="00896633" w:rsidRDefault="00896633" w:rsidP="00896633">
      <w:pPr>
        <w:ind w:firstLine="480"/>
      </w:pPr>
      <w:r>
        <w:t xml:space="preserve">            amplitude &lt;= 14'd0;</w:t>
      </w:r>
    </w:p>
    <w:p w14:paraId="0C08088C" w14:textId="77777777" w:rsidR="00896633" w:rsidRDefault="00896633" w:rsidP="00896633">
      <w:pPr>
        <w:ind w:firstLine="480"/>
      </w:pPr>
      <w:r>
        <w:t xml:space="preserve">        else if (data_XADC[11:8]==4'he &amp;&amp; data_XADC[7:4]==4'he &amp;&amp; amplitude_valid)</w:t>
      </w:r>
    </w:p>
    <w:p w14:paraId="2B3C8A6D" w14:textId="77777777" w:rsidR="00896633" w:rsidRDefault="00896633" w:rsidP="00896633">
      <w:pPr>
        <w:ind w:firstLine="480"/>
      </w:pPr>
      <w:r>
        <w:t xml:space="preserve">            amplitude &lt;= data_XADC[3:0];</w:t>
      </w:r>
    </w:p>
    <w:p w14:paraId="4C973E78" w14:textId="77777777" w:rsidR="00896633" w:rsidRDefault="00896633" w:rsidP="00896633">
      <w:pPr>
        <w:ind w:firstLine="480"/>
      </w:pPr>
      <w:r>
        <w:t xml:space="preserve">        else if (data_XADC[11:8]==4'he &amp;&amp; amplitude_valid)</w:t>
      </w:r>
    </w:p>
    <w:p w14:paraId="61446C1A" w14:textId="77777777" w:rsidR="00896633" w:rsidRDefault="00896633" w:rsidP="00896633">
      <w:pPr>
        <w:ind w:firstLine="480"/>
      </w:pPr>
      <w:r>
        <w:t xml:space="preserve">            amplitude &lt;= data_XADC[7:4]*10+data_XADC[3:0];</w:t>
      </w:r>
    </w:p>
    <w:p w14:paraId="18F41630" w14:textId="77777777" w:rsidR="00896633" w:rsidRDefault="00896633" w:rsidP="00896633">
      <w:pPr>
        <w:ind w:firstLine="480"/>
      </w:pPr>
      <w:r>
        <w:t xml:space="preserve">        else if (amplitude_valid)</w:t>
      </w:r>
    </w:p>
    <w:p w14:paraId="6703E2C3" w14:textId="77777777" w:rsidR="00896633" w:rsidRDefault="00896633" w:rsidP="00896633">
      <w:pPr>
        <w:ind w:firstLine="480"/>
      </w:pPr>
      <w:r>
        <w:t>amplitude&lt;=data_XADC[11:8]*100+data_XADC[7:4]*10+data_XADC[3:0];</w:t>
      </w:r>
    </w:p>
    <w:p w14:paraId="1B1F3CF1" w14:textId="77777777" w:rsidR="00896633" w:rsidRDefault="00896633" w:rsidP="00896633">
      <w:pPr>
        <w:ind w:firstLine="480"/>
      </w:pPr>
      <w:r>
        <w:t xml:space="preserve">            </w:t>
      </w:r>
    </w:p>
    <w:p w14:paraId="1871A4D2" w14:textId="77777777" w:rsidR="00896633" w:rsidRDefault="00896633" w:rsidP="00896633">
      <w:pPr>
        <w:ind w:firstLine="480"/>
        <w:rPr>
          <w:color w:val="FF0000"/>
        </w:rPr>
      </w:pPr>
      <w:r>
        <w:t xml:space="preserve">    reg [13:0] offset; </w:t>
      </w:r>
      <w:r>
        <w:rPr>
          <w:color w:val="FF0000"/>
        </w:rPr>
        <w:t>//</w:t>
      </w:r>
      <w:r>
        <w:rPr>
          <w:rFonts w:hint="eastAsia"/>
          <w:color w:val="FF0000"/>
        </w:rPr>
        <w:t>偏移值寄存器</w:t>
      </w:r>
    </w:p>
    <w:p w14:paraId="5ACCD9C3" w14:textId="77777777" w:rsidR="00896633" w:rsidRPr="00EF2691" w:rsidRDefault="00896633" w:rsidP="0089663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将</w:t>
      </w:r>
      <w:r>
        <w:rPr>
          <w:rFonts w:hint="eastAsia"/>
          <w:color w:val="FF0000"/>
        </w:rPr>
        <w:t>X</w:t>
      </w:r>
      <w:r>
        <w:rPr>
          <w:color w:val="FF0000"/>
        </w:rPr>
        <w:t>ADC</w:t>
      </w:r>
      <w:r>
        <w:rPr>
          <w:rFonts w:hint="eastAsia"/>
          <w:color w:val="FF0000"/>
        </w:rPr>
        <w:t>模块，输出的</w:t>
      </w:r>
      <w:r>
        <w:rPr>
          <w:rFonts w:hint="eastAsia"/>
          <w:color w:val="FF0000"/>
        </w:rPr>
        <w:t>B</w:t>
      </w:r>
      <w:r>
        <w:rPr>
          <w:color w:val="FF0000"/>
        </w:rPr>
        <w:t>CD</w:t>
      </w:r>
      <w:r>
        <w:rPr>
          <w:rFonts w:hint="eastAsia"/>
          <w:color w:val="FF0000"/>
        </w:rPr>
        <w:t>码转为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进制偏移值</w:t>
      </w:r>
    </w:p>
    <w:p w14:paraId="7FCB06FF" w14:textId="77777777" w:rsidR="00896633" w:rsidRDefault="00896633" w:rsidP="00896633">
      <w:pPr>
        <w:ind w:firstLine="480"/>
      </w:pPr>
      <w:r>
        <w:t xml:space="preserve">    always@(posedge clk,negedge rst_n)</w:t>
      </w:r>
    </w:p>
    <w:p w14:paraId="2AD859D4" w14:textId="77777777" w:rsidR="00896633" w:rsidRDefault="00896633" w:rsidP="00896633">
      <w:pPr>
        <w:ind w:firstLine="480"/>
      </w:pPr>
      <w:r>
        <w:t xml:space="preserve">        if (!rst_n)</w:t>
      </w:r>
    </w:p>
    <w:p w14:paraId="48FAD0CA" w14:textId="77777777" w:rsidR="00896633" w:rsidRDefault="00896633" w:rsidP="00896633">
      <w:pPr>
        <w:ind w:firstLine="480"/>
      </w:pPr>
      <w:r>
        <w:t xml:space="preserve">            offset &lt;= 14'd0;</w:t>
      </w:r>
    </w:p>
    <w:p w14:paraId="5928A6C1" w14:textId="77777777" w:rsidR="00896633" w:rsidRDefault="00896633" w:rsidP="00896633">
      <w:pPr>
        <w:ind w:firstLine="480"/>
      </w:pPr>
      <w:r>
        <w:t xml:space="preserve">        else if (data_XADC[11:0]==12'heee &amp;&amp; offset_valid)</w:t>
      </w:r>
    </w:p>
    <w:p w14:paraId="07921DFF" w14:textId="77777777" w:rsidR="00896633" w:rsidRDefault="00896633" w:rsidP="00896633">
      <w:pPr>
        <w:ind w:firstLine="480"/>
      </w:pPr>
      <w:r>
        <w:t xml:space="preserve">            offset &lt;= 14'd0;</w:t>
      </w:r>
    </w:p>
    <w:p w14:paraId="0B9577FC" w14:textId="77777777" w:rsidR="00896633" w:rsidRDefault="00896633" w:rsidP="00896633">
      <w:pPr>
        <w:ind w:firstLine="480"/>
      </w:pPr>
      <w:r>
        <w:t xml:space="preserve">        else if(data_XADC[11:8]==4'he&amp;&amp;data_XADC[7:4]==4'he &amp;&amp; offset_valid)</w:t>
      </w:r>
    </w:p>
    <w:p w14:paraId="0028C8CE" w14:textId="77777777" w:rsidR="00896633" w:rsidRDefault="00896633" w:rsidP="00896633">
      <w:pPr>
        <w:ind w:firstLine="480"/>
      </w:pPr>
      <w:r>
        <w:t xml:space="preserve">            offset &lt;= data_XADC[3:0]*255*(100-amplitude)/10000;</w:t>
      </w:r>
    </w:p>
    <w:p w14:paraId="37AC3A8A" w14:textId="77777777" w:rsidR="00896633" w:rsidRDefault="00896633" w:rsidP="00896633">
      <w:pPr>
        <w:ind w:firstLine="480"/>
      </w:pPr>
      <w:r>
        <w:t xml:space="preserve">        else if (data_XADC[11:8]==4'he &amp;&amp; offset_valid)</w:t>
      </w:r>
    </w:p>
    <w:p w14:paraId="654E8059" w14:textId="77777777" w:rsidR="00896633" w:rsidRDefault="00896633" w:rsidP="00896633">
      <w:pPr>
        <w:ind w:firstLine="480"/>
      </w:pPr>
      <w:r>
        <w:lastRenderedPageBreak/>
        <w:t>offset&lt;=(data_XADC[7:4]*10+data_XADC[3:0])*255*(100-amplitude)/10000;</w:t>
      </w:r>
    </w:p>
    <w:p w14:paraId="0F9EB1BF" w14:textId="77777777" w:rsidR="00896633" w:rsidRDefault="00896633" w:rsidP="00896633">
      <w:pPr>
        <w:ind w:firstLine="480"/>
      </w:pPr>
      <w:r>
        <w:t xml:space="preserve">        else if (offset_valid)</w:t>
      </w:r>
    </w:p>
    <w:p w14:paraId="5615B6F0" w14:textId="77777777" w:rsidR="00896633" w:rsidRDefault="00896633" w:rsidP="00896633">
      <w:pPr>
        <w:ind w:firstLine="480"/>
      </w:pPr>
      <w:r>
        <w:t>offset&lt;=(data_XADC[11:8]*100+data_XADC[7:4]*10+data_XADC[3:0])*255*(100-amplitude)/10000;</w:t>
      </w:r>
    </w:p>
    <w:p w14:paraId="3B73E0E0" w14:textId="08A0C8D0" w:rsidR="000245E2" w:rsidRPr="00E16802" w:rsidRDefault="000245E2" w:rsidP="000245E2">
      <w:pPr>
        <w:ind w:firstLine="480"/>
        <w:rPr>
          <w:color w:val="FF0000"/>
        </w:rPr>
      </w:pPr>
      <w:r>
        <w:t xml:space="preserve">    assign data = data_in * amplitude/100 + offset;</w:t>
      </w:r>
      <w:r w:rsidR="00E16802">
        <w:t xml:space="preserve"> </w:t>
      </w:r>
      <w:r w:rsidR="00E16802">
        <w:rPr>
          <w:color w:val="FF0000"/>
        </w:rPr>
        <w:t>//</w:t>
      </w:r>
      <w:r w:rsidR="00E16802">
        <w:rPr>
          <w:rFonts w:hint="eastAsia"/>
          <w:color w:val="FF0000"/>
        </w:rPr>
        <w:t>输出数据</w:t>
      </w:r>
      <w:r w:rsidR="0004295B">
        <w:rPr>
          <w:rFonts w:hint="eastAsia"/>
          <w:color w:val="FF0000"/>
        </w:rPr>
        <w:t>改变幅值，</w:t>
      </w:r>
      <w:r w:rsidR="00E16802">
        <w:rPr>
          <w:rFonts w:hint="eastAsia"/>
          <w:color w:val="FF0000"/>
        </w:rPr>
        <w:t>加直流偏移</w:t>
      </w:r>
    </w:p>
    <w:p w14:paraId="6DE3E16A" w14:textId="7A54B9B0" w:rsidR="00E16802" w:rsidRPr="008F3613" w:rsidRDefault="008F3613" w:rsidP="008F361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采样寄存器在</w:t>
      </w:r>
      <w:r>
        <w:rPr>
          <w:rFonts w:hint="eastAsia"/>
          <w:color w:val="FF0000"/>
        </w:rPr>
        <w:t>0</w:t>
      </w:r>
      <w:r>
        <w:rPr>
          <w:color w:val="FF0000"/>
        </w:rPr>
        <w:t>~255</w:t>
      </w:r>
      <w:r>
        <w:rPr>
          <w:rFonts w:hint="eastAsia"/>
          <w:color w:val="FF0000"/>
        </w:rPr>
        <w:t>之间循环计数</w:t>
      </w:r>
    </w:p>
    <w:p w14:paraId="35C4F5F8" w14:textId="77777777" w:rsidR="000245E2" w:rsidRDefault="000245E2" w:rsidP="000245E2">
      <w:pPr>
        <w:ind w:firstLine="480"/>
      </w:pPr>
      <w:r>
        <w:t xml:space="preserve">    always@ (posedge clk , negedge rst_n)</w:t>
      </w:r>
    </w:p>
    <w:p w14:paraId="601CF74B" w14:textId="77777777" w:rsidR="000245E2" w:rsidRDefault="000245E2" w:rsidP="000245E2">
      <w:pPr>
        <w:ind w:firstLine="480"/>
      </w:pPr>
      <w:r>
        <w:t xml:space="preserve">        if (!rst_n)</w:t>
      </w:r>
    </w:p>
    <w:p w14:paraId="5247EE08" w14:textId="77777777" w:rsidR="000245E2" w:rsidRDefault="000245E2" w:rsidP="000245E2">
      <w:pPr>
        <w:ind w:firstLine="480"/>
      </w:pPr>
      <w:r>
        <w:t xml:space="preserve">        cnt &lt;= 8'd0;</w:t>
      </w:r>
    </w:p>
    <w:p w14:paraId="2C83976D" w14:textId="77777777" w:rsidR="000245E2" w:rsidRDefault="000245E2" w:rsidP="000245E2">
      <w:pPr>
        <w:ind w:firstLine="480"/>
      </w:pPr>
      <w:r>
        <w:t xml:space="preserve">        else if (triangle &amp;&amp; sam_pulse &amp;&amp; cnt==255)</w:t>
      </w:r>
    </w:p>
    <w:p w14:paraId="4F55075D" w14:textId="77777777" w:rsidR="000245E2" w:rsidRDefault="000245E2" w:rsidP="000245E2">
      <w:pPr>
        <w:ind w:firstLine="480"/>
      </w:pPr>
      <w:r>
        <w:t xml:space="preserve">        cnt &lt;= 8'd0;</w:t>
      </w:r>
    </w:p>
    <w:p w14:paraId="0C0861AA" w14:textId="77777777" w:rsidR="000245E2" w:rsidRDefault="000245E2" w:rsidP="000245E2">
      <w:pPr>
        <w:ind w:firstLine="480"/>
      </w:pPr>
      <w:r>
        <w:t xml:space="preserve">        else if (triangle &amp;&amp; sam_pulse)</w:t>
      </w:r>
    </w:p>
    <w:p w14:paraId="3897794B" w14:textId="4EB93A33" w:rsidR="000245E2" w:rsidRDefault="000245E2" w:rsidP="000245E2">
      <w:pPr>
        <w:ind w:firstLine="480"/>
      </w:pPr>
      <w:r>
        <w:t xml:space="preserve">        cnt &lt;= cnt + 1;</w:t>
      </w:r>
    </w:p>
    <w:p w14:paraId="32FA8E7F" w14:textId="003185F4" w:rsidR="008F3613" w:rsidRPr="008F3613" w:rsidRDefault="008F3613" w:rsidP="008F3613">
      <w:pPr>
        <w:ind w:firstLine="480"/>
        <w:rPr>
          <w:rFonts w:hint="eastAsia"/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在一个周期</w:t>
      </w:r>
      <w:r>
        <w:rPr>
          <w:rFonts w:hint="eastAsia"/>
          <w:color w:val="FF0000"/>
        </w:rPr>
        <w:t>*</w:t>
      </w:r>
      <w:r>
        <w:rPr>
          <w:rFonts w:hint="eastAsia"/>
          <w:color w:val="FF0000"/>
        </w:rPr>
        <w:t>占空比之前设置标志为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，之后标志</w:t>
      </w:r>
      <w:r>
        <w:rPr>
          <w:rFonts w:hint="eastAsia"/>
          <w:color w:val="FF0000"/>
        </w:rPr>
        <w:t>flag</w:t>
      </w:r>
      <w:r>
        <w:rPr>
          <w:rFonts w:hint="eastAsia"/>
          <w:color w:val="FF0000"/>
        </w:rPr>
        <w:t>为</w:t>
      </w:r>
      <w:r>
        <w:rPr>
          <w:rFonts w:hint="eastAsia"/>
          <w:color w:val="FF0000"/>
        </w:rPr>
        <w:t>1</w:t>
      </w:r>
    </w:p>
    <w:p w14:paraId="2615177A" w14:textId="77777777" w:rsidR="000245E2" w:rsidRDefault="000245E2" w:rsidP="000245E2">
      <w:pPr>
        <w:ind w:firstLine="480"/>
      </w:pPr>
      <w:r>
        <w:t xml:space="preserve">    always@ (posedge clk , negedge rst_n)</w:t>
      </w:r>
    </w:p>
    <w:p w14:paraId="12326602" w14:textId="77777777" w:rsidR="000245E2" w:rsidRDefault="000245E2" w:rsidP="000245E2">
      <w:pPr>
        <w:ind w:firstLine="480"/>
      </w:pPr>
      <w:r>
        <w:t xml:space="preserve">        if (!rst_n)</w:t>
      </w:r>
    </w:p>
    <w:p w14:paraId="32802787" w14:textId="77777777" w:rsidR="000245E2" w:rsidRDefault="000245E2" w:rsidP="000245E2">
      <w:pPr>
        <w:ind w:firstLine="480"/>
      </w:pPr>
      <w:r>
        <w:t xml:space="preserve">        flag &lt;= 0;</w:t>
      </w:r>
    </w:p>
    <w:p w14:paraId="797946D9" w14:textId="77777777" w:rsidR="000245E2" w:rsidRDefault="000245E2" w:rsidP="000245E2">
      <w:pPr>
        <w:ind w:firstLine="480"/>
      </w:pPr>
      <w:r>
        <w:t xml:space="preserve">        else if (triangle &amp;&amp; sam_pulse &amp;&amp; cnt&lt;127)</w:t>
      </w:r>
    </w:p>
    <w:p w14:paraId="3C9FE6BF" w14:textId="77777777" w:rsidR="000245E2" w:rsidRDefault="000245E2" w:rsidP="000245E2">
      <w:pPr>
        <w:ind w:firstLine="480"/>
      </w:pPr>
      <w:r>
        <w:t xml:space="preserve">        flag &lt;= 1'b0;</w:t>
      </w:r>
    </w:p>
    <w:p w14:paraId="5D640739" w14:textId="77777777" w:rsidR="000245E2" w:rsidRDefault="000245E2" w:rsidP="000245E2">
      <w:pPr>
        <w:ind w:firstLine="480"/>
      </w:pPr>
      <w:r>
        <w:t xml:space="preserve">        else if (triangle &amp;&amp; sam_pulse &amp;&amp; cnt == 8'hff)</w:t>
      </w:r>
    </w:p>
    <w:p w14:paraId="61760DBE" w14:textId="77777777" w:rsidR="000245E2" w:rsidRDefault="000245E2" w:rsidP="000245E2">
      <w:pPr>
        <w:ind w:firstLine="480"/>
      </w:pPr>
      <w:r>
        <w:t xml:space="preserve">        flag &lt;= 1'b0;</w:t>
      </w:r>
    </w:p>
    <w:p w14:paraId="08FA0B6B" w14:textId="77777777" w:rsidR="000245E2" w:rsidRDefault="000245E2" w:rsidP="000245E2">
      <w:pPr>
        <w:ind w:firstLine="480"/>
      </w:pPr>
      <w:r>
        <w:t xml:space="preserve">        else if (triangle &amp;&amp; sam_pulse)</w:t>
      </w:r>
    </w:p>
    <w:p w14:paraId="7B94AFBB" w14:textId="20211B69" w:rsidR="000245E2" w:rsidRDefault="000245E2" w:rsidP="000245E2">
      <w:pPr>
        <w:ind w:firstLine="480"/>
      </w:pPr>
      <w:r>
        <w:t xml:space="preserve">        flag &lt;= 1'b1;</w:t>
      </w:r>
    </w:p>
    <w:p w14:paraId="312554CD" w14:textId="2C864065" w:rsidR="0004295B" w:rsidRPr="0004295B" w:rsidRDefault="0004295B" w:rsidP="000245E2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在前半个周期输出数据不断上升，后半个周期输出数据不断下降</w:t>
      </w:r>
    </w:p>
    <w:p w14:paraId="12268B0D" w14:textId="77777777" w:rsidR="000245E2" w:rsidRDefault="000245E2" w:rsidP="000245E2">
      <w:pPr>
        <w:ind w:firstLine="480"/>
      </w:pPr>
      <w:r>
        <w:t xml:space="preserve">    always@ (posedge clk , negedge rst_n)</w:t>
      </w:r>
    </w:p>
    <w:p w14:paraId="6BB13DC6" w14:textId="77777777" w:rsidR="000245E2" w:rsidRDefault="000245E2" w:rsidP="000245E2">
      <w:pPr>
        <w:ind w:firstLine="480"/>
      </w:pPr>
      <w:r>
        <w:t xml:space="preserve">        if (!rst_n)</w:t>
      </w:r>
    </w:p>
    <w:p w14:paraId="099BBCC9" w14:textId="77777777" w:rsidR="000245E2" w:rsidRDefault="000245E2" w:rsidP="000245E2">
      <w:pPr>
        <w:ind w:firstLine="480"/>
      </w:pPr>
      <w:r>
        <w:t xml:space="preserve">           data_in &lt;= 8'd0;</w:t>
      </w:r>
    </w:p>
    <w:p w14:paraId="55AFFBA0" w14:textId="77777777" w:rsidR="000245E2" w:rsidRDefault="000245E2" w:rsidP="000245E2">
      <w:pPr>
        <w:ind w:firstLine="480"/>
      </w:pPr>
      <w:r>
        <w:t xml:space="preserve">        else if (triangle &amp;&amp; sam_pulse &amp;&amp; flag)</w:t>
      </w:r>
    </w:p>
    <w:p w14:paraId="5B550C2E" w14:textId="77777777" w:rsidR="000245E2" w:rsidRDefault="000245E2" w:rsidP="000245E2">
      <w:pPr>
        <w:ind w:firstLine="480"/>
      </w:pPr>
      <w:r>
        <w:t xml:space="preserve">           data_in &lt;= 8'd255 -  2*cnt;</w:t>
      </w:r>
    </w:p>
    <w:p w14:paraId="68C11F7E" w14:textId="77777777" w:rsidR="000245E2" w:rsidRDefault="000245E2" w:rsidP="000245E2">
      <w:pPr>
        <w:ind w:firstLine="480"/>
      </w:pPr>
      <w:r>
        <w:t xml:space="preserve">        else if (triangle &amp;&amp; sam_pulse &amp;&amp; ~flag)</w:t>
      </w:r>
    </w:p>
    <w:p w14:paraId="53E21C5C" w14:textId="77777777" w:rsidR="000245E2" w:rsidRDefault="000245E2" w:rsidP="000245E2">
      <w:pPr>
        <w:ind w:firstLine="480"/>
      </w:pPr>
      <w:r>
        <w:t xml:space="preserve">           data_in &lt;= 2*cnt;</w:t>
      </w:r>
    </w:p>
    <w:p w14:paraId="54600976" w14:textId="2466CB5E" w:rsidR="003F57BE" w:rsidRDefault="000245E2" w:rsidP="000245E2">
      <w:pPr>
        <w:ind w:firstLine="480"/>
      </w:pPr>
      <w:r>
        <w:t>endmodule</w:t>
      </w:r>
    </w:p>
    <w:p w14:paraId="3BED32AD" w14:textId="7DD475C8" w:rsidR="003F57BE" w:rsidRDefault="000452C9" w:rsidP="000452C9">
      <w:pPr>
        <w:pStyle w:val="3"/>
        <w:rPr>
          <w:rFonts w:hint="eastAsia"/>
        </w:rPr>
      </w:pPr>
      <w:bookmarkStart w:id="147" w:name="_Toc168510586"/>
      <w:r>
        <w:rPr>
          <w:rFonts w:hint="eastAsia"/>
        </w:rPr>
        <w:t>波形选择模块</w:t>
      </w:r>
      <w:r>
        <w:rPr>
          <w:rFonts w:hint="eastAsia"/>
        </w:rPr>
        <w:t>(</w:t>
      </w:r>
      <w:r>
        <w:t>select.v)</w:t>
      </w:r>
      <w:bookmarkEnd w:id="147"/>
    </w:p>
    <w:p w14:paraId="757F32A4" w14:textId="77777777" w:rsidR="000452C9" w:rsidRDefault="000452C9" w:rsidP="000452C9">
      <w:pPr>
        <w:ind w:firstLine="480"/>
      </w:pPr>
      <w:r>
        <w:t>`timescale 1ns / 1ps</w:t>
      </w:r>
    </w:p>
    <w:p w14:paraId="34B46F45" w14:textId="77777777" w:rsidR="000452C9" w:rsidRDefault="000452C9" w:rsidP="000452C9">
      <w:pPr>
        <w:ind w:firstLine="480"/>
      </w:pPr>
      <w:r>
        <w:t>module select_wave(</w:t>
      </w:r>
    </w:p>
    <w:p w14:paraId="091D69FC" w14:textId="77777777" w:rsidR="000452C9" w:rsidRDefault="000452C9" w:rsidP="000452C9">
      <w:pPr>
        <w:ind w:firstLine="480"/>
      </w:pPr>
      <w:r>
        <w:t xml:space="preserve">    input square,</w:t>
      </w:r>
    </w:p>
    <w:p w14:paraId="487799B3" w14:textId="77777777" w:rsidR="000452C9" w:rsidRDefault="000452C9" w:rsidP="000452C9">
      <w:pPr>
        <w:ind w:firstLine="480"/>
      </w:pPr>
      <w:r>
        <w:t xml:space="preserve">    input sine,</w:t>
      </w:r>
    </w:p>
    <w:p w14:paraId="2F5047DD" w14:textId="77777777" w:rsidR="000452C9" w:rsidRDefault="000452C9" w:rsidP="000452C9">
      <w:pPr>
        <w:ind w:firstLine="480"/>
      </w:pPr>
      <w:r>
        <w:t xml:space="preserve">    input triangle,</w:t>
      </w:r>
    </w:p>
    <w:p w14:paraId="35E1A8FA" w14:textId="77777777" w:rsidR="000452C9" w:rsidRDefault="000452C9" w:rsidP="000452C9">
      <w:pPr>
        <w:ind w:firstLine="480"/>
      </w:pPr>
      <w:r>
        <w:t xml:space="preserve">    input [23:0] data_in,</w:t>
      </w:r>
    </w:p>
    <w:p w14:paraId="2D1C416F" w14:textId="77777777" w:rsidR="000452C9" w:rsidRDefault="000452C9" w:rsidP="000452C9">
      <w:pPr>
        <w:ind w:firstLine="480"/>
      </w:pPr>
      <w:r>
        <w:t xml:space="preserve">    output reg [7:0] data_out</w:t>
      </w:r>
    </w:p>
    <w:p w14:paraId="30070529" w14:textId="4A91EC61" w:rsidR="000452C9" w:rsidRDefault="000452C9" w:rsidP="000452C9">
      <w:pPr>
        <w:ind w:firstLine="480"/>
      </w:pPr>
      <w:r>
        <w:lastRenderedPageBreak/>
        <w:t xml:space="preserve">    );</w:t>
      </w:r>
    </w:p>
    <w:p w14:paraId="5B2614F6" w14:textId="46AA55FE" w:rsidR="000452C9" w:rsidRPr="000452C9" w:rsidRDefault="000452C9" w:rsidP="000452C9">
      <w:pPr>
        <w:ind w:firstLine="480"/>
        <w:rPr>
          <w:color w:val="FF0000"/>
        </w:rPr>
      </w:pPr>
      <w:r>
        <w:rPr>
          <w:rFonts w:hint="eastAsia"/>
          <w:color w:val="FF0000"/>
        </w:rPr>
        <w:t>/</w:t>
      </w:r>
      <w:r>
        <w:rPr>
          <w:color w:val="FF0000"/>
        </w:rPr>
        <w:t>/</w:t>
      </w:r>
      <w:r>
        <w:rPr>
          <w:rFonts w:hint="eastAsia"/>
          <w:color w:val="FF0000"/>
        </w:rPr>
        <w:t>根据波形控制信号选择输出相应的波形数据</w:t>
      </w:r>
    </w:p>
    <w:p w14:paraId="185DB476" w14:textId="77777777" w:rsidR="000452C9" w:rsidRDefault="000452C9" w:rsidP="000452C9">
      <w:pPr>
        <w:ind w:firstLine="480"/>
      </w:pPr>
      <w:r>
        <w:t xml:space="preserve">    always@(*)</w:t>
      </w:r>
    </w:p>
    <w:p w14:paraId="5DE0E00B" w14:textId="77777777" w:rsidR="000452C9" w:rsidRDefault="000452C9" w:rsidP="000452C9">
      <w:pPr>
        <w:ind w:firstLine="480"/>
      </w:pPr>
      <w:r>
        <w:t xml:space="preserve">         if (square==1 &amp;&amp; sine==0 &amp;&amp; triangle==0)</w:t>
      </w:r>
    </w:p>
    <w:p w14:paraId="16FFE349" w14:textId="77777777" w:rsidR="000452C9" w:rsidRDefault="000452C9" w:rsidP="000452C9">
      <w:pPr>
        <w:ind w:firstLine="480"/>
      </w:pPr>
      <w:r>
        <w:t xml:space="preserve">            data_out = data_in[23:16];</w:t>
      </w:r>
    </w:p>
    <w:p w14:paraId="71BF2076" w14:textId="77777777" w:rsidR="000452C9" w:rsidRDefault="000452C9" w:rsidP="000452C9">
      <w:pPr>
        <w:ind w:firstLine="480"/>
      </w:pPr>
      <w:r>
        <w:t xml:space="preserve">         else if (square==0 &amp;&amp; sine==1 &amp;&amp; triangle==0)</w:t>
      </w:r>
    </w:p>
    <w:p w14:paraId="4C4D50DE" w14:textId="77777777" w:rsidR="000452C9" w:rsidRDefault="000452C9" w:rsidP="000452C9">
      <w:pPr>
        <w:ind w:firstLine="480"/>
      </w:pPr>
      <w:r>
        <w:t xml:space="preserve">            data_out = data_in[15:8];</w:t>
      </w:r>
    </w:p>
    <w:p w14:paraId="4D24342E" w14:textId="77777777" w:rsidR="000452C9" w:rsidRDefault="000452C9" w:rsidP="000452C9">
      <w:pPr>
        <w:ind w:firstLine="480"/>
      </w:pPr>
      <w:r>
        <w:t xml:space="preserve">         else if (square==0 &amp;&amp; sine==0 &amp;&amp; triangle==1)</w:t>
      </w:r>
    </w:p>
    <w:p w14:paraId="00F2B942" w14:textId="77777777" w:rsidR="000452C9" w:rsidRDefault="000452C9" w:rsidP="000452C9">
      <w:pPr>
        <w:ind w:firstLine="480"/>
      </w:pPr>
      <w:r>
        <w:t xml:space="preserve">            data_out = data_in[7:0];</w:t>
      </w:r>
    </w:p>
    <w:p w14:paraId="7AB9C5B5" w14:textId="77777777" w:rsidR="000452C9" w:rsidRDefault="000452C9" w:rsidP="000452C9">
      <w:pPr>
        <w:ind w:firstLine="480"/>
      </w:pPr>
      <w:r>
        <w:t xml:space="preserve">         else</w:t>
      </w:r>
    </w:p>
    <w:p w14:paraId="43E29B74" w14:textId="77777777" w:rsidR="000452C9" w:rsidRDefault="000452C9" w:rsidP="000452C9">
      <w:pPr>
        <w:ind w:firstLine="480"/>
      </w:pPr>
      <w:r>
        <w:t xml:space="preserve">            data_out = data_in[23:16];</w:t>
      </w:r>
    </w:p>
    <w:p w14:paraId="4E837479" w14:textId="67728954" w:rsidR="004F733B" w:rsidRDefault="000452C9" w:rsidP="000452C9">
      <w:pPr>
        <w:ind w:firstLine="480"/>
      </w:pPr>
      <w:r>
        <w:t>endmodule</w:t>
      </w:r>
    </w:p>
    <w:p w14:paraId="4FB965FD" w14:textId="36FB8859" w:rsidR="004F733B" w:rsidRDefault="000452C9" w:rsidP="000452C9">
      <w:pPr>
        <w:pStyle w:val="2"/>
      </w:pPr>
      <w:bookmarkStart w:id="148" w:name="_Toc168510587"/>
      <w:r>
        <w:rPr>
          <w:rFonts w:hint="eastAsia"/>
        </w:rPr>
        <w:t>约束文件</w:t>
      </w:r>
      <w:r w:rsidR="001A6711">
        <w:rPr>
          <w:rFonts w:hint="eastAsia"/>
        </w:rPr>
        <w:t>(</w:t>
      </w:r>
      <w:r w:rsidR="001A6711">
        <w:t>XADC_voltage.xdc)</w:t>
      </w:r>
      <w:bookmarkEnd w:id="148"/>
    </w:p>
    <w:p w14:paraId="72B7D752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B12 IOSTANDARD LVCMOS33} [get_ports vauxn1]</w:t>
      </w:r>
    </w:p>
    <w:p w14:paraId="11CC518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C12 IOSTANDARD LVCMOS33} [get_ports vauxp1]</w:t>
      </w:r>
    </w:p>
    <w:p w14:paraId="665FD7A5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P17 IOSTANDARD LVCMOS33} [get_ports clk]</w:t>
      </w:r>
    </w:p>
    <w:p w14:paraId="05E0B29B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P15 IOSTANDARD LVCMOS33} [get_ports rst_n]</w:t>
      </w:r>
    </w:p>
    <w:p w14:paraId="183099BC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1B868855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G4 IOSTANDARD LVCMOS33} [get_ports {square}]</w:t>
      </w:r>
    </w:p>
    <w:p w14:paraId="1328DFDA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G3 IOSTANDARD LVCMOS33} [get_ports {sine}]</w:t>
      </w:r>
    </w:p>
    <w:p w14:paraId="22205FCD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J4 IOSTANDARD LVCMOS33} [get_ports {triangle}]</w:t>
      </w:r>
    </w:p>
    <w:p w14:paraId="4F07F864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H4 IOSTANDARD LVCMOS33} [get_ports {frequence_valid}]</w:t>
      </w:r>
    </w:p>
    <w:p w14:paraId="7FD0E1A7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J3 IOSTANDARD LVCMOS33} [get_ports {amplitude_valid}]</w:t>
      </w:r>
    </w:p>
    <w:p w14:paraId="0B6DAEE5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J2 IOSTANDARD LVCMOS33} [get_ports {offset_valid}]</w:t>
      </w:r>
    </w:p>
    <w:p w14:paraId="09DB37F9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K2 IOSTANDARD LVCMOS33} [get_ports {duty_valid}]</w:t>
      </w:r>
    </w:p>
    <w:p w14:paraId="39FF087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07F3F81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G1 IOSTANDARD LVCMOS33} [get_ports {an2[3]}]</w:t>
      </w:r>
    </w:p>
    <w:p w14:paraId="3580B1A4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F1 IOSTANDARD LVCMOS33} [get_ports {an2[2]}]</w:t>
      </w:r>
    </w:p>
    <w:p w14:paraId="252BB805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E1 IOSTANDARD LVCMOS33} [get_ports {an2[1]}]</w:t>
      </w:r>
    </w:p>
    <w:p w14:paraId="193F70AF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G6 IOSTANDARD LVCMOS33} [get_ports {an2[0]}]</w:t>
      </w:r>
    </w:p>
    <w:p w14:paraId="31D2AD6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7A52713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G2 IOSTANDARD LVCMOS33} [get_ports {an1[3]}]</w:t>
      </w:r>
    </w:p>
    <w:p w14:paraId="47CDA13F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C2 IOSTANDARD LVCMOS33} [get_ports {an1[2]}]</w:t>
      </w:r>
    </w:p>
    <w:p w14:paraId="36AFC122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C1 IOSTANDARD LVCMOS33} [get_ports {an1[1]}]</w:t>
      </w:r>
    </w:p>
    <w:p w14:paraId="0F9107A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H1 IOSTANDARD LVCMOS33} [get_ports {an1[0]}]</w:t>
      </w:r>
    </w:p>
    <w:p w14:paraId="49DE4989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6FB7E06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D4 IOSTANDARD LVCMOS33} [get_ports {a_to_g2[7]}]</w:t>
      </w:r>
    </w:p>
    <w:p w14:paraId="7C282B1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E3 IOSTANDARD LVCMOS33} [get_ports {a_to_g2[6]}]</w:t>
      </w:r>
    </w:p>
    <w:p w14:paraId="2C097482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D3 IOSTANDARD LVCMOS33} [get_ports {a_to_g2[5]}]</w:t>
      </w:r>
    </w:p>
    <w:p w14:paraId="01C77BC4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F4 IOSTANDARD LVCMOS33} [get_ports {a_to_g2[4]}]</w:t>
      </w:r>
    </w:p>
    <w:p w14:paraId="5CE3CE31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F3 IOSTANDARD LVCMOS33} [get_ports {a_to_g2[3]}]</w:t>
      </w:r>
    </w:p>
    <w:p w14:paraId="2A6A0C4A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lastRenderedPageBreak/>
        <w:t>set_property -dict {PACKAGE_PIN E2 IOSTANDARD LVCMOS33} [get_ports {a_to_g2[2]}]</w:t>
      </w:r>
    </w:p>
    <w:p w14:paraId="41663F3C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D2 IOSTANDARD LVCMOS33} [get_ports {a_to_g2[1]}]</w:t>
      </w:r>
    </w:p>
    <w:p w14:paraId="0A94BE29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H2 IOSTANDARD LVCMOS33} [get_ports {a_to_g2[0]}]</w:t>
      </w:r>
    </w:p>
    <w:p w14:paraId="074FEAD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1FEFDEB8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B4 IOSTANDARD LVCMOS33} [get_ports {a_to_g1[7]}]</w:t>
      </w:r>
    </w:p>
    <w:p w14:paraId="503FF25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A4 IOSTANDARD LVCMOS33} [get_ports {a_to_g1[6]}]</w:t>
      </w:r>
    </w:p>
    <w:p w14:paraId="403FCD1D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A3 IOSTANDARD LVCMOS33} [get_ports {a_to_g1[5]}]</w:t>
      </w:r>
    </w:p>
    <w:p w14:paraId="6AACBA82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B1 IOSTANDARD LVCMOS33} [get_ports {a_to_g1[4]}]</w:t>
      </w:r>
    </w:p>
    <w:p w14:paraId="7F7BF96B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A1 IOSTANDARD LVCMOS33} [get_ports {a_to_g1[3]}]</w:t>
      </w:r>
    </w:p>
    <w:p w14:paraId="521C8929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B3 IOSTANDARD LVCMOS33} [get_ports {a_to_g1[2]}]</w:t>
      </w:r>
    </w:p>
    <w:p w14:paraId="2BC6DD8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B2 IOSTANDARD LVCMOS33} [get_ports {a_to_g1[1]}]</w:t>
      </w:r>
    </w:p>
    <w:p w14:paraId="072CA87C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D5 IOSTANDARD LVCMOS33} [get_ports {a_to_g1[0]}]</w:t>
      </w:r>
    </w:p>
    <w:p w14:paraId="574851DF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0C79B407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R5 IOSTANDARD LVCMOS33} [get_ports ILE]</w:t>
      </w:r>
    </w:p>
    <w:p w14:paraId="33FC261E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N6 IOSTANDARD LVCMOS33} [get_ports CS_n]</w:t>
      </w:r>
    </w:p>
    <w:p w14:paraId="6B4F21DD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V6 IOSTANDARD LVCMOS33} [get_ports WR1_n]</w:t>
      </w:r>
    </w:p>
    <w:p w14:paraId="55D31ABD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R6 IOSTANDARD LVCMOS33} [get_ports WR2_n]</w:t>
      </w:r>
    </w:p>
    <w:p w14:paraId="1EB59D74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V7 IOSTANDARD LVCMOS33} [get_ports XFER_n]</w:t>
      </w:r>
    </w:p>
    <w:p w14:paraId="386627FC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4218B4E8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T8 IOSTANDARD LVCMOS33} [get_ports {data_wave[0]}]</w:t>
      </w:r>
    </w:p>
    <w:p w14:paraId="48E0F14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R8 IOSTANDARD LVCMOS33} [get_ports {data_wave[1]}]</w:t>
      </w:r>
    </w:p>
    <w:p w14:paraId="78946E07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T6 IOSTANDARD LVCMOS33} [get_ports {data_wave[2]}]</w:t>
      </w:r>
    </w:p>
    <w:p w14:paraId="714E08D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R7 IOSTANDARD LVCMOS33} [get_ports {data_wave[3]}]</w:t>
      </w:r>
    </w:p>
    <w:p w14:paraId="59B50095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U6 IOSTANDARD LVCMOS33} [get_ports {data_wave[4]}]</w:t>
      </w:r>
    </w:p>
    <w:p w14:paraId="0FE4391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U7 IOSTANDARD LVCMOS33} [get_ports {data_wave[5]}]</w:t>
      </w:r>
    </w:p>
    <w:p w14:paraId="416DC1A0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V9 IOSTANDARD LVCMOS33} [get_ports {data_wave[6]}]</w:t>
      </w:r>
    </w:p>
    <w:p w14:paraId="2AA9F46A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U9 IOSTANDARD LVCMOS33} [get_ports {data_wave[7]}]</w:t>
      </w:r>
    </w:p>
    <w:p w14:paraId="55123F74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381920C7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R11 IOSTANDARD LVCMOS33} [get_ports {key_offset}]</w:t>
      </w:r>
    </w:p>
    <w:p w14:paraId="370B51C1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R17 IOSTANDARD LVCMOS33} [get_ports {key_duty}]</w:t>
      </w:r>
    </w:p>
    <w:p w14:paraId="484C1C53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R15 IOSTANDARD LVCMOS33} [get_ports {key_wave}]</w:t>
      </w:r>
    </w:p>
    <w:p w14:paraId="2AE7735F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V1  IOSTANDARD LVCMOS33} [get_ports {key_frequence}]</w:t>
      </w:r>
    </w:p>
    <w:p w14:paraId="0C41C77A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-dict {PACKAGE_PIN U4  IOSTANDARD LVCMOS33} [get_ports {key_amplitude}]</w:t>
      </w:r>
    </w:p>
    <w:p w14:paraId="528E3D21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</w:p>
    <w:p w14:paraId="35CC0277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PULLUP true [get_ports ILE]</w:t>
      </w:r>
    </w:p>
    <w:p w14:paraId="6E876326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PULLDOWN true [get_ports WR2_n]</w:t>
      </w:r>
    </w:p>
    <w:p w14:paraId="5AF3936D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PULLDOWN true [get_ports CS_n]</w:t>
      </w:r>
    </w:p>
    <w:p w14:paraId="4D6BA8B8" w14:textId="77777777" w:rsidR="001A6711" w:rsidRPr="00193A0D" w:rsidRDefault="001A6711" w:rsidP="001A6711">
      <w:pPr>
        <w:ind w:firstLineChars="0" w:firstLine="0"/>
        <w:jc w:val="left"/>
        <w:rPr>
          <w:sz w:val="22"/>
          <w:szCs w:val="20"/>
        </w:rPr>
      </w:pPr>
      <w:r w:rsidRPr="00193A0D">
        <w:rPr>
          <w:sz w:val="22"/>
          <w:szCs w:val="20"/>
        </w:rPr>
        <w:t>set_property PULLDOWN true [get_ports XFER_n]</w:t>
      </w:r>
    </w:p>
    <w:p w14:paraId="4F369C20" w14:textId="750875A8" w:rsidR="00CD58CE" w:rsidRPr="00A45023" w:rsidRDefault="001A6711" w:rsidP="00A45023">
      <w:pPr>
        <w:ind w:firstLineChars="0" w:firstLine="0"/>
        <w:jc w:val="left"/>
        <w:rPr>
          <w:rFonts w:hint="eastAsia"/>
          <w:sz w:val="22"/>
          <w:szCs w:val="20"/>
        </w:rPr>
      </w:pPr>
      <w:r w:rsidRPr="00193A0D">
        <w:rPr>
          <w:sz w:val="22"/>
          <w:szCs w:val="20"/>
        </w:rPr>
        <w:t>set_property PULLDOWN true [get_ports WR1_n]</w:t>
      </w:r>
    </w:p>
    <w:p w14:paraId="7964ACD0" w14:textId="744CC671" w:rsidR="00527BDB" w:rsidRDefault="00527BDB" w:rsidP="00F95083">
      <w:pPr>
        <w:ind w:firstLine="480"/>
        <w:rPr>
          <w:color w:val="FFFFFF"/>
        </w:rPr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26469D34" w14:textId="77777777" w:rsidR="0029134C" w:rsidRDefault="0029134C" w:rsidP="00F95083">
      <w:pPr>
        <w:ind w:firstLine="480"/>
        <w:rPr>
          <w:color w:val="FFFFFF"/>
        </w:rPr>
      </w:pPr>
    </w:p>
    <w:p w14:paraId="7E098E42" w14:textId="77777777" w:rsidR="0029134C" w:rsidRDefault="0029134C" w:rsidP="00F95083">
      <w:pPr>
        <w:ind w:firstLine="480"/>
        <w:rPr>
          <w:color w:val="FFFFFF"/>
        </w:rPr>
      </w:pPr>
    </w:p>
    <w:p w14:paraId="4FA366EC" w14:textId="77777777" w:rsidR="00FF0243" w:rsidRDefault="00FF0243" w:rsidP="00527BDB">
      <w:pPr>
        <w:ind w:firstLine="480"/>
      </w:pPr>
      <w:bookmarkStart w:id="149" w:name="_Toc156291161"/>
      <w:bookmarkStart w:id="150" w:name="_Toc156292013"/>
      <w:bookmarkStart w:id="151" w:name="_Toc163533801"/>
    </w:p>
    <w:p w14:paraId="4AB049C5" w14:textId="5C1DF59E" w:rsidR="00FF0243" w:rsidRDefault="00FF0243" w:rsidP="00527BDB">
      <w:pPr>
        <w:ind w:firstLine="480"/>
      </w:pP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MACROBUTTON MTEditEquationSection2 </w:instrText>
      </w:r>
      <w:r w:rsidRPr="0019567C">
        <w:rPr>
          <w:rStyle w:val="MTEquationSection"/>
          <w:color w:val="FFFFFF"/>
        </w:rPr>
        <w:instrText>Equation Chapter (Next) Section 1</w:instrText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MTEqn \r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MTSec \r 1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begin"/>
      </w:r>
      <w:r w:rsidRPr="0019567C">
        <w:rPr>
          <w:color w:val="FFFFFF"/>
        </w:rPr>
        <w:instrText xml:space="preserve"> SEQ MTChap \h \* MERGEFORMAT </w:instrText>
      </w:r>
      <w:r w:rsidRPr="0019567C">
        <w:rPr>
          <w:color w:val="FFFFFF"/>
        </w:rPr>
        <w:fldChar w:fldCharType="end"/>
      </w:r>
      <w:r w:rsidRPr="0019567C">
        <w:rPr>
          <w:color w:val="FFFFFF"/>
        </w:rPr>
        <w:fldChar w:fldCharType="end"/>
      </w:r>
    </w:p>
    <w:p w14:paraId="680AE2D4" w14:textId="77777777" w:rsidR="00FF0243" w:rsidRDefault="00FF0243" w:rsidP="00527BDB">
      <w:pPr>
        <w:ind w:firstLine="480"/>
      </w:pPr>
    </w:p>
    <w:p w14:paraId="04ACDE2C" w14:textId="77777777" w:rsidR="00527BDB" w:rsidRDefault="00527BDB" w:rsidP="00527BDB">
      <w:pPr>
        <w:ind w:firstLine="480"/>
      </w:pPr>
    </w:p>
    <w:p w14:paraId="76D3FAD3" w14:textId="77777777" w:rsidR="009F6F22" w:rsidRPr="009F6F22" w:rsidRDefault="009F6F22" w:rsidP="009F6F22">
      <w:pPr>
        <w:ind w:firstLine="480"/>
      </w:pPr>
    </w:p>
    <w:p w14:paraId="3D4A5D60" w14:textId="77777777" w:rsidR="009F6F22" w:rsidRPr="009F6F22" w:rsidRDefault="009F6F22" w:rsidP="009F6F22">
      <w:pPr>
        <w:ind w:firstLine="480"/>
      </w:pPr>
    </w:p>
    <w:p w14:paraId="68ECF4EE" w14:textId="77777777" w:rsidR="009F6F22" w:rsidRPr="009F6F22" w:rsidRDefault="009F6F22" w:rsidP="009F6F22">
      <w:pPr>
        <w:ind w:firstLine="480"/>
      </w:pPr>
    </w:p>
    <w:p w14:paraId="657D2C1F" w14:textId="77777777" w:rsidR="009F6F22" w:rsidRPr="009F6F22" w:rsidRDefault="009F6F22" w:rsidP="009F6F22">
      <w:pPr>
        <w:ind w:firstLine="480"/>
      </w:pPr>
    </w:p>
    <w:p w14:paraId="0E127D0D" w14:textId="77777777" w:rsidR="009F6F22" w:rsidRDefault="009F6F22" w:rsidP="009F6F22">
      <w:pPr>
        <w:ind w:firstLine="480"/>
      </w:pPr>
    </w:p>
    <w:p w14:paraId="765422C0" w14:textId="77777777" w:rsidR="009F6F22" w:rsidRPr="009F6F22" w:rsidRDefault="009F6F22" w:rsidP="009F6F22">
      <w:pPr>
        <w:ind w:firstLine="480"/>
        <w:sectPr w:rsidR="009F6F22" w:rsidRPr="009F6F22" w:rsidSect="002A2E5F">
          <w:footnotePr>
            <w:numFmt w:val="decimalEnclosedCircleChinese"/>
            <w:numRestart w:val="eachSect"/>
          </w:footnotePr>
          <w:pgSz w:w="11907" w:h="16840" w:code="9"/>
          <w:pgMar w:top="1701" w:right="1474" w:bottom="1418" w:left="1474" w:header="1134" w:footer="992" w:gutter="0"/>
          <w:cols w:space="425"/>
          <w:docGrid w:linePitch="384" w:charSpace="7430"/>
        </w:sectPr>
      </w:pPr>
    </w:p>
    <w:bookmarkEnd w:id="149"/>
    <w:bookmarkEnd w:id="150"/>
    <w:bookmarkEnd w:id="151"/>
    <w:p w14:paraId="14C62773" w14:textId="77777777" w:rsidR="000D42A6" w:rsidRDefault="000D42A6" w:rsidP="00F95083">
      <w:pPr>
        <w:ind w:firstLine="480"/>
      </w:pPr>
    </w:p>
    <w:p w14:paraId="10E41875" w14:textId="77777777" w:rsidR="000D42A6" w:rsidRDefault="000D42A6" w:rsidP="00F95083">
      <w:pPr>
        <w:ind w:firstLine="480"/>
      </w:pPr>
    </w:p>
    <w:p w14:paraId="198B0464" w14:textId="77777777" w:rsidR="006B16DE" w:rsidRDefault="006B16DE" w:rsidP="00F95083">
      <w:pPr>
        <w:ind w:firstLine="480"/>
      </w:pPr>
    </w:p>
    <w:p w14:paraId="05343989" w14:textId="77777777" w:rsidR="006B16DE" w:rsidRDefault="006B16DE" w:rsidP="00F95083">
      <w:pPr>
        <w:ind w:firstLine="480"/>
      </w:pPr>
    </w:p>
    <w:p w14:paraId="3F900201" w14:textId="77777777" w:rsidR="00A12349" w:rsidRDefault="00A12349" w:rsidP="00F95083">
      <w:pPr>
        <w:ind w:firstLine="480"/>
      </w:pPr>
    </w:p>
    <w:p w14:paraId="12A9B3E9" w14:textId="77777777" w:rsidR="009857AA" w:rsidRDefault="009857AA" w:rsidP="00F95083">
      <w:pPr>
        <w:ind w:firstLine="480"/>
      </w:pPr>
    </w:p>
    <w:p w14:paraId="1367B96E" w14:textId="77777777" w:rsidR="005C09EB" w:rsidRDefault="005C09EB" w:rsidP="00F95083">
      <w:pPr>
        <w:ind w:firstLine="480"/>
      </w:pPr>
    </w:p>
    <w:p w14:paraId="0D4164E4" w14:textId="77777777" w:rsidR="004E164B" w:rsidRPr="004E164B" w:rsidRDefault="004E164B" w:rsidP="004E164B">
      <w:pPr>
        <w:ind w:firstLine="480"/>
      </w:pPr>
      <w:bookmarkStart w:id="152" w:name="_Toc156291166"/>
      <w:bookmarkStart w:id="153" w:name="_Toc156292018"/>
      <w:bookmarkStart w:id="154" w:name="_Toc163533804"/>
    </w:p>
    <w:p w14:paraId="20C82D96" w14:textId="77777777" w:rsidR="004E164B" w:rsidRPr="004E164B" w:rsidRDefault="004E164B" w:rsidP="004E164B">
      <w:pPr>
        <w:ind w:firstLine="480"/>
      </w:pPr>
    </w:p>
    <w:p w14:paraId="3A899428" w14:textId="77777777" w:rsidR="004E164B" w:rsidRDefault="004E164B" w:rsidP="004E164B">
      <w:pPr>
        <w:ind w:firstLine="480"/>
      </w:pPr>
    </w:p>
    <w:p w14:paraId="4B059301" w14:textId="77777777" w:rsidR="004E164B" w:rsidRDefault="004E164B" w:rsidP="004E164B">
      <w:pPr>
        <w:ind w:firstLine="480"/>
      </w:pPr>
    </w:p>
    <w:p w14:paraId="2FE56A5A" w14:textId="77777777" w:rsidR="004E164B" w:rsidRDefault="004E164B" w:rsidP="004E164B">
      <w:pPr>
        <w:ind w:firstLine="480"/>
      </w:pPr>
    </w:p>
    <w:p w14:paraId="0F2DC222" w14:textId="77777777" w:rsidR="00E85FF1" w:rsidRDefault="00E85FF1" w:rsidP="004E164B">
      <w:pPr>
        <w:ind w:firstLine="480"/>
      </w:pPr>
    </w:p>
    <w:p w14:paraId="697D581C" w14:textId="77777777" w:rsidR="00E85FF1" w:rsidRDefault="00E85FF1" w:rsidP="004E164B">
      <w:pPr>
        <w:ind w:firstLine="480"/>
      </w:pPr>
    </w:p>
    <w:p w14:paraId="08AA0823" w14:textId="77777777" w:rsidR="00E85FF1" w:rsidRDefault="00E85FF1" w:rsidP="004E164B">
      <w:pPr>
        <w:ind w:firstLine="480"/>
      </w:pPr>
    </w:p>
    <w:p w14:paraId="7E06D1A5" w14:textId="77777777" w:rsidR="00E85FF1" w:rsidRDefault="00E85FF1" w:rsidP="004E164B">
      <w:pPr>
        <w:ind w:firstLine="480"/>
      </w:pPr>
    </w:p>
    <w:p w14:paraId="66A5AA37" w14:textId="77777777" w:rsidR="00E85FF1" w:rsidRDefault="00E85FF1" w:rsidP="004E164B">
      <w:pPr>
        <w:ind w:firstLine="480"/>
      </w:pPr>
    </w:p>
    <w:p w14:paraId="7C7FE2CF" w14:textId="77777777" w:rsidR="00E85FF1" w:rsidRDefault="00E85FF1" w:rsidP="004E164B">
      <w:pPr>
        <w:ind w:firstLine="480"/>
      </w:pPr>
    </w:p>
    <w:p w14:paraId="512D0F71" w14:textId="77777777" w:rsidR="00E85FF1" w:rsidRDefault="00E85FF1" w:rsidP="004E164B">
      <w:pPr>
        <w:ind w:firstLine="480"/>
      </w:pPr>
    </w:p>
    <w:p w14:paraId="48B63FC9" w14:textId="77777777" w:rsidR="00E85FF1" w:rsidRDefault="00E85FF1" w:rsidP="004E164B">
      <w:pPr>
        <w:ind w:firstLine="480"/>
      </w:pPr>
    </w:p>
    <w:p w14:paraId="12B9E4C7" w14:textId="77777777" w:rsidR="00E85FF1" w:rsidRDefault="00E85FF1" w:rsidP="004E164B">
      <w:pPr>
        <w:ind w:firstLine="480"/>
      </w:pPr>
    </w:p>
    <w:p w14:paraId="008A6935" w14:textId="77777777" w:rsidR="00E85FF1" w:rsidRDefault="00E85FF1" w:rsidP="004E164B">
      <w:pPr>
        <w:ind w:firstLine="480"/>
      </w:pPr>
    </w:p>
    <w:p w14:paraId="58F2D199" w14:textId="77777777" w:rsidR="00E85FF1" w:rsidRDefault="00E85FF1" w:rsidP="004E164B">
      <w:pPr>
        <w:ind w:firstLine="480"/>
      </w:pPr>
    </w:p>
    <w:p w14:paraId="765FAF06" w14:textId="77777777" w:rsidR="00194039" w:rsidRDefault="00E85FF1" w:rsidP="00194039">
      <w:pPr>
        <w:ind w:firstLine="480"/>
      </w:pPr>
      <w:r>
        <w:br w:type="page"/>
      </w:r>
    </w:p>
    <w:p w14:paraId="4FCA79AE" w14:textId="77777777" w:rsidR="00194039" w:rsidRDefault="00194039" w:rsidP="00194039">
      <w:pPr>
        <w:ind w:firstLine="480"/>
      </w:pPr>
    </w:p>
    <w:p w14:paraId="25AAF5D5" w14:textId="77777777" w:rsidR="00194039" w:rsidRDefault="00194039" w:rsidP="00194039">
      <w:pPr>
        <w:ind w:firstLine="480"/>
      </w:pPr>
    </w:p>
    <w:p w14:paraId="2AA5BC41" w14:textId="77777777" w:rsidR="00194039" w:rsidRDefault="00194039" w:rsidP="00194039">
      <w:pPr>
        <w:ind w:firstLine="480"/>
      </w:pPr>
    </w:p>
    <w:p w14:paraId="3333D538" w14:textId="77777777" w:rsidR="00194039" w:rsidRDefault="00194039" w:rsidP="00194039">
      <w:pPr>
        <w:ind w:firstLine="480"/>
      </w:pPr>
    </w:p>
    <w:bookmarkEnd w:id="152"/>
    <w:bookmarkEnd w:id="153"/>
    <w:bookmarkEnd w:id="154"/>
    <w:p w14:paraId="66878362" w14:textId="77777777" w:rsidR="00D907AB" w:rsidRDefault="00D907AB" w:rsidP="006F55B0">
      <w:pPr>
        <w:widowControl/>
        <w:ind w:firstLine="480"/>
        <w:jc w:val="left"/>
        <w:rPr>
          <w:kern w:val="0"/>
        </w:rPr>
      </w:pPr>
    </w:p>
    <w:p w14:paraId="77C82FB9" w14:textId="77777777" w:rsidR="00D907AB" w:rsidRDefault="00D907AB" w:rsidP="006F55B0">
      <w:pPr>
        <w:widowControl/>
        <w:ind w:firstLine="480"/>
        <w:jc w:val="left"/>
        <w:rPr>
          <w:kern w:val="0"/>
        </w:rPr>
      </w:pPr>
    </w:p>
    <w:p w14:paraId="55DBC657" w14:textId="77777777" w:rsidR="00D907AB" w:rsidRPr="007F5648" w:rsidRDefault="00D907AB" w:rsidP="006F55B0">
      <w:pPr>
        <w:widowControl/>
        <w:ind w:firstLine="480"/>
        <w:jc w:val="left"/>
        <w:rPr>
          <w:kern w:val="0"/>
        </w:rPr>
      </w:pPr>
    </w:p>
    <w:p w14:paraId="6B54D470" w14:textId="77777777" w:rsidR="00306FCB" w:rsidRPr="006F55B0" w:rsidRDefault="00306FCB" w:rsidP="00F95083">
      <w:pPr>
        <w:ind w:firstLine="480"/>
      </w:pPr>
    </w:p>
    <w:p w14:paraId="3066CEEA" w14:textId="77777777" w:rsidR="00306FCB" w:rsidRDefault="00306FCB" w:rsidP="00F95083">
      <w:pPr>
        <w:ind w:firstLine="480"/>
      </w:pPr>
    </w:p>
    <w:p w14:paraId="731CB528" w14:textId="77777777" w:rsidR="00306FCB" w:rsidRDefault="00306FCB" w:rsidP="00F95083">
      <w:pPr>
        <w:ind w:firstLine="480"/>
      </w:pPr>
    </w:p>
    <w:p w14:paraId="2F5EAAAE" w14:textId="77777777" w:rsidR="00306FCB" w:rsidRDefault="00306FCB" w:rsidP="00F95083">
      <w:pPr>
        <w:ind w:firstLine="480"/>
      </w:pPr>
    </w:p>
    <w:p w14:paraId="5DC6A575" w14:textId="77777777" w:rsidR="00306FCB" w:rsidRPr="00F07D09" w:rsidRDefault="00306FCB" w:rsidP="00F95083">
      <w:pPr>
        <w:ind w:firstLine="480"/>
      </w:pPr>
    </w:p>
    <w:p w14:paraId="28C667F3" w14:textId="77777777" w:rsidR="00306FCB" w:rsidRDefault="00306FCB" w:rsidP="00F95083">
      <w:pPr>
        <w:ind w:firstLine="480"/>
      </w:pPr>
    </w:p>
    <w:p w14:paraId="5E8EA513" w14:textId="77777777" w:rsidR="00306FCB" w:rsidRDefault="00306FCB" w:rsidP="00F95083">
      <w:pPr>
        <w:ind w:firstLine="480"/>
      </w:pPr>
    </w:p>
    <w:p w14:paraId="215FB4E7" w14:textId="77777777" w:rsidR="00306FCB" w:rsidRDefault="00306FCB" w:rsidP="00F95083">
      <w:pPr>
        <w:ind w:firstLine="480"/>
      </w:pPr>
    </w:p>
    <w:p w14:paraId="6FABC414" w14:textId="77777777" w:rsidR="00306FCB" w:rsidRDefault="00306FCB" w:rsidP="00F95083">
      <w:pPr>
        <w:ind w:firstLine="480"/>
      </w:pPr>
    </w:p>
    <w:p w14:paraId="2B8E1C04" w14:textId="77777777" w:rsidR="00306FCB" w:rsidRDefault="00306FCB" w:rsidP="00F95083">
      <w:pPr>
        <w:ind w:firstLine="480"/>
      </w:pPr>
    </w:p>
    <w:p w14:paraId="05D59CE6" w14:textId="77777777" w:rsidR="00306FCB" w:rsidRDefault="00306FCB" w:rsidP="00F95083">
      <w:pPr>
        <w:ind w:firstLine="480"/>
      </w:pPr>
    </w:p>
    <w:p w14:paraId="6EF0D60E" w14:textId="77777777" w:rsidR="00306FCB" w:rsidRDefault="00306FCB" w:rsidP="00F95083">
      <w:pPr>
        <w:ind w:firstLine="480"/>
      </w:pPr>
    </w:p>
    <w:p w14:paraId="2850C143" w14:textId="77777777" w:rsidR="00306FCB" w:rsidRDefault="00306FCB" w:rsidP="00F95083">
      <w:pPr>
        <w:ind w:firstLine="480"/>
      </w:pPr>
    </w:p>
    <w:p w14:paraId="3D12E9A7" w14:textId="77777777" w:rsidR="00306FCB" w:rsidRDefault="00306FCB" w:rsidP="00D907AB">
      <w:pPr>
        <w:spacing w:line="240" w:lineRule="auto"/>
        <w:ind w:firstLineChars="0" w:firstLine="0"/>
      </w:pPr>
    </w:p>
    <w:p w14:paraId="199A7BFE" w14:textId="77777777" w:rsidR="00D907AB" w:rsidRDefault="00D907AB" w:rsidP="00D907AB">
      <w:pPr>
        <w:spacing w:line="240" w:lineRule="auto"/>
        <w:ind w:firstLineChars="0" w:firstLine="0"/>
      </w:pPr>
    </w:p>
    <w:p w14:paraId="56938E52" w14:textId="77777777" w:rsidR="00D907AB" w:rsidRDefault="00D907AB" w:rsidP="00D907AB">
      <w:pPr>
        <w:spacing w:line="240" w:lineRule="auto"/>
        <w:ind w:firstLineChars="0" w:firstLine="0"/>
      </w:pPr>
    </w:p>
    <w:p w14:paraId="75C7D1D4" w14:textId="77777777" w:rsidR="00D907AB" w:rsidRDefault="00D907AB" w:rsidP="00D907AB">
      <w:pPr>
        <w:spacing w:line="240" w:lineRule="auto"/>
        <w:ind w:firstLineChars="0" w:firstLine="0"/>
      </w:pPr>
    </w:p>
    <w:p w14:paraId="0DC99D64" w14:textId="77777777" w:rsidR="00D907AB" w:rsidRDefault="00D907AB" w:rsidP="00D907AB">
      <w:pPr>
        <w:spacing w:line="240" w:lineRule="auto"/>
        <w:ind w:firstLineChars="0" w:firstLine="0"/>
      </w:pPr>
    </w:p>
    <w:p w14:paraId="0AA7C40C" w14:textId="77777777" w:rsidR="00D907AB" w:rsidRDefault="00D907AB" w:rsidP="00D907AB">
      <w:pPr>
        <w:spacing w:line="240" w:lineRule="auto"/>
        <w:ind w:firstLineChars="0" w:firstLine="0"/>
      </w:pPr>
    </w:p>
    <w:p w14:paraId="6118B51B" w14:textId="77777777" w:rsidR="00D907AB" w:rsidRDefault="00D907AB" w:rsidP="00D907AB">
      <w:pPr>
        <w:spacing w:line="240" w:lineRule="auto"/>
        <w:ind w:firstLineChars="0" w:firstLine="0"/>
      </w:pPr>
    </w:p>
    <w:p w14:paraId="0BE8C838" w14:textId="77777777" w:rsidR="00D907AB" w:rsidRDefault="00D907AB" w:rsidP="00D907AB">
      <w:pPr>
        <w:spacing w:line="240" w:lineRule="auto"/>
        <w:ind w:firstLineChars="0" w:firstLine="0"/>
      </w:pPr>
    </w:p>
    <w:p w14:paraId="7C55C609" w14:textId="77777777" w:rsidR="00D907AB" w:rsidRDefault="00D907AB" w:rsidP="00D907AB">
      <w:pPr>
        <w:spacing w:line="240" w:lineRule="auto"/>
        <w:ind w:firstLineChars="0" w:firstLine="0"/>
      </w:pPr>
    </w:p>
    <w:p w14:paraId="019B423B" w14:textId="77777777" w:rsidR="00D907AB" w:rsidRDefault="00D907AB" w:rsidP="00D907AB">
      <w:pPr>
        <w:spacing w:line="240" w:lineRule="auto"/>
        <w:ind w:firstLineChars="0" w:firstLine="0"/>
      </w:pPr>
    </w:p>
    <w:p w14:paraId="3C4887C2" w14:textId="77777777" w:rsidR="00D907AB" w:rsidRDefault="00D907AB" w:rsidP="00D907AB">
      <w:pPr>
        <w:spacing w:line="240" w:lineRule="auto"/>
        <w:ind w:firstLineChars="0" w:firstLine="0"/>
      </w:pPr>
    </w:p>
    <w:p w14:paraId="458CEB67" w14:textId="77777777" w:rsidR="00D907AB" w:rsidRDefault="00D907AB" w:rsidP="00D907AB">
      <w:pPr>
        <w:spacing w:line="240" w:lineRule="auto"/>
        <w:ind w:firstLineChars="0" w:firstLine="0"/>
      </w:pPr>
    </w:p>
    <w:p w14:paraId="4A2FB020" w14:textId="77777777" w:rsidR="00D907AB" w:rsidRDefault="00D907AB" w:rsidP="00D907AB">
      <w:pPr>
        <w:spacing w:line="240" w:lineRule="auto"/>
        <w:ind w:firstLineChars="0" w:firstLine="0"/>
      </w:pPr>
    </w:p>
    <w:p w14:paraId="22849012" w14:textId="77777777" w:rsidR="00D907AB" w:rsidRDefault="00D907AB" w:rsidP="00D907AB">
      <w:pPr>
        <w:spacing w:line="240" w:lineRule="auto"/>
        <w:ind w:firstLineChars="0" w:firstLine="0"/>
      </w:pPr>
    </w:p>
    <w:p w14:paraId="5297D137" w14:textId="77777777" w:rsidR="00D907AB" w:rsidRDefault="00D907AB" w:rsidP="00D907AB">
      <w:pPr>
        <w:spacing w:line="240" w:lineRule="auto"/>
        <w:ind w:firstLineChars="0" w:firstLine="0"/>
      </w:pPr>
    </w:p>
    <w:p w14:paraId="2541FA2E" w14:textId="77777777" w:rsidR="00D907AB" w:rsidRDefault="00D907AB" w:rsidP="00D907AB">
      <w:pPr>
        <w:spacing w:line="240" w:lineRule="auto"/>
        <w:ind w:firstLineChars="0" w:firstLine="0"/>
      </w:pPr>
    </w:p>
    <w:p w14:paraId="6F279053" w14:textId="77777777" w:rsidR="00D907AB" w:rsidRDefault="00D907AB" w:rsidP="00D907AB">
      <w:pPr>
        <w:spacing w:line="240" w:lineRule="auto"/>
        <w:ind w:firstLineChars="0" w:firstLine="0"/>
      </w:pPr>
    </w:p>
    <w:p w14:paraId="5BD8A348" w14:textId="77777777" w:rsidR="00D907AB" w:rsidRDefault="00D907AB" w:rsidP="00D907AB">
      <w:pPr>
        <w:spacing w:line="240" w:lineRule="auto"/>
        <w:ind w:firstLineChars="0" w:firstLine="0"/>
      </w:pPr>
    </w:p>
    <w:p w14:paraId="20FCE6FC" w14:textId="77777777" w:rsidR="00D907AB" w:rsidRDefault="00D907AB" w:rsidP="00D907AB">
      <w:pPr>
        <w:spacing w:line="240" w:lineRule="auto"/>
        <w:ind w:firstLineChars="0" w:firstLine="0"/>
      </w:pPr>
    </w:p>
    <w:p w14:paraId="2136259E" w14:textId="77777777" w:rsidR="00D907AB" w:rsidRDefault="00D907AB" w:rsidP="00D907AB">
      <w:pPr>
        <w:spacing w:line="240" w:lineRule="auto"/>
        <w:ind w:firstLineChars="0" w:firstLine="0"/>
      </w:pPr>
    </w:p>
    <w:p w14:paraId="354DF099" w14:textId="77777777" w:rsidR="00D907AB" w:rsidRDefault="00D907AB" w:rsidP="00D907AB">
      <w:pPr>
        <w:spacing w:line="240" w:lineRule="auto"/>
        <w:ind w:firstLineChars="0" w:firstLine="0"/>
      </w:pPr>
    </w:p>
    <w:p w14:paraId="0A13DB07" w14:textId="77777777" w:rsidR="00D907AB" w:rsidRPr="002B7CAA" w:rsidRDefault="00D907AB" w:rsidP="00D907AB">
      <w:pPr>
        <w:spacing w:line="240" w:lineRule="auto"/>
        <w:ind w:firstLineChars="0" w:firstLine="0"/>
      </w:pPr>
    </w:p>
    <w:sectPr w:rsidR="00D907AB" w:rsidRPr="002B7CAA" w:rsidSect="00782C0D">
      <w:headerReference w:type="even" r:id="rId57"/>
      <w:headerReference w:type="default" r:id="rId58"/>
      <w:footerReference w:type="even" r:id="rId59"/>
      <w:footerReference w:type="default" r:id="rId60"/>
      <w:headerReference w:type="first" r:id="rId61"/>
      <w:footerReference w:type="first" r:id="rId62"/>
      <w:type w:val="oddPage"/>
      <w:pgSz w:w="11907" w:h="16840" w:code="9"/>
      <w:pgMar w:top="1701" w:right="1474" w:bottom="1418" w:left="1474" w:header="1134" w:footer="992" w:gutter="0"/>
      <w:cols w:space="425"/>
      <w:docGrid w:linePitch="366" w:charSpace="74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5556FF" w14:textId="77777777" w:rsidR="00365FF5" w:rsidRDefault="00365FF5" w:rsidP="00F95083">
      <w:pPr>
        <w:ind w:firstLine="480"/>
      </w:pPr>
      <w:r>
        <w:separator/>
      </w:r>
    </w:p>
    <w:p w14:paraId="6EF73C6A" w14:textId="77777777" w:rsidR="00365FF5" w:rsidRDefault="00365FF5" w:rsidP="00F95083">
      <w:pPr>
        <w:ind w:firstLine="480"/>
      </w:pPr>
    </w:p>
    <w:p w14:paraId="1DD5AF29" w14:textId="77777777" w:rsidR="00365FF5" w:rsidRDefault="00365FF5" w:rsidP="00F95083">
      <w:pPr>
        <w:ind w:firstLine="480"/>
      </w:pPr>
    </w:p>
    <w:p w14:paraId="29AD8D17" w14:textId="77777777" w:rsidR="00365FF5" w:rsidRDefault="00365FF5" w:rsidP="00F95083">
      <w:pPr>
        <w:ind w:firstLine="480"/>
      </w:pPr>
    </w:p>
    <w:p w14:paraId="020A72FE" w14:textId="77777777" w:rsidR="00365FF5" w:rsidRDefault="00365FF5" w:rsidP="00F95083">
      <w:pPr>
        <w:ind w:firstLine="480"/>
      </w:pPr>
    </w:p>
    <w:p w14:paraId="65EA2043" w14:textId="77777777" w:rsidR="00365FF5" w:rsidRDefault="00365FF5" w:rsidP="00F95083">
      <w:pPr>
        <w:ind w:firstLine="480"/>
      </w:pPr>
    </w:p>
    <w:p w14:paraId="61E487B3" w14:textId="77777777" w:rsidR="00365FF5" w:rsidRDefault="00365FF5" w:rsidP="00F95083">
      <w:pPr>
        <w:ind w:firstLine="480"/>
      </w:pPr>
    </w:p>
    <w:p w14:paraId="1736DB4F" w14:textId="77777777" w:rsidR="00365FF5" w:rsidRDefault="00365FF5" w:rsidP="00F95083">
      <w:pPr>
        <w:ind w:firstLine="480"/>
      </w:pPr>
    </w:p>
  </w:endnote>
  <w:endnote w:type="continuationSeparator" w:id="0">
    <w:p w14:paraId="3A457676" w14:textId="77777777" w:rsidR="00365FF5" w:rsidRDefault="00365FF5" w:rsidP="00F95083">
      <w:pPr>
        <w:ind w:firstLine="480"/>
      </w:pPr>
      <w:r>
        <w:continuationSeparator/>
      </w:r>
    </w:p>
    <w:p w14:paraId="15DE72D9" w14:textId="77777777" w:rsidR="00365FF5" w:rsidRDefault="00365FF5" w:rsidP="00F95083">
      <w:pPr>
        <w:ind w:firstLine="480"/>
      </w:pPr>
    </w:p>
    <w:p w14:paraId="11E8AA7A" w14:textId="77777777" w:rsidR="00365FF5" w:rsidRDefault="00365FF5" w:rsidP="00F95083">
      <w:pPr>
        <w:ind w:firstLine="480"/>
      </w:pPr>
    </w:p>
    <w:p w14:paraId="25E0D447" w14:textId="77777777" w:rsidR="00365FF5" w:rsidRDefault="00365FF5" w:rsidP="00F95083">
      <w:pPr>
        <w:ind w:firstLine="480"/>
      </w:pPr>
    </w:p>
    <w:p w14:paraId="3D3C65FC" w14:textId="77777777" w:rsidR="00365FF5" w:rsidRDefault="00365FF5" w:rsidP="00F95083">
      <w:pPr>
        <w:ind w:firstLine="480"/>
      </w:pPr>
    </w:p>
    <w:p w14:paraId="5121453E" w14:textId="77777777" w:rsidR="00365FF5" w:rsidRDefault="00365FF5" w:rsidP="00F95083">
      <w:pPr>
        <w:ind w:firstLine="480"/>
      </w:pPr>
    </w:p>
    <w:p w14:paraId="046A4D6B" w14:textId="77777777" w:rsidR="00365FF5" w:rsidRDefault="00365FF5" w:rsidP="00F95083">
      <w:pPr>
        <w:ind w:firstLine="480"/>
      </w:pPr>
    </w:p>
    <w:p w14:paraId="7D28B8F1" w14:textId="77777777" w:rsidR="00365FF5" w:rsidRDefault="00365FF5" w:rsidP="00F95083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7A17E" w14:textId="77777777" w:rsidR="00C24336" w:rsidRDefault="00C24336" w:rsidP="00E85FF1">
    <w:pPr>
      <w:pStyle w:val="a5"/>
      <w:ind w:firstLineChars="0" w:firstLine="0"/>
    </w:pPr>
  </w:p>
  <w:p w14:paraId="7DAB279A" w14:textId="77777777" w:rsidR="00C24336" w:rsidRDefault="00C24336" w:rsidP="00E85FF1">
    <w:pPr>
      <w:pStyle w:val="a5"/>
      <w:framePr w:wrap="around" w:vAnchor="text" w:hAnchor="page" w:x="1091" w:y="11"/>
      <w:ind w:firstLine="36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11</w:t>
    </w:r>
    <w:r>
      <w:rPr>
        <w:rStyle w:val="a7"/>
      </w:rPr>
      <w:fldChar w:fldCharType="end"/>
    </w:r>
  </w:p>
  <w:p w14:paraId="2A1B2E11" w14:textId="77777777" w:rsidR="00C24336" w:rsidRDefault="00C24336" w:rsidP="00E85FF1">
    <w:pPr>
      <w:pStyle w:val="a5"/>
      <w:ind w:right="360" w:firstLineChars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EC083" w14:textId="77777777" w:rsidR="00C24336" w:rsidRDefault="00C24336" w:rsidP="00EC599D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CD30E" w14:textId="77777777" w:rsidR="00C24336" w:rsidRDefault="00C24336" w:rsidP="00EC599D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BDF6E" w14:textId="77777777" w:rsidR="00C24336" w:rsidRDefault="00C24336" w:rsidP="007D642E">
    <w:pPr>
      <w:pStyle w:val="a5"/>
      <w:framePr w:wrap="around" w:vAnchor="text" w:hAnchor="margin" w:xAlign="outside" w:y="1"/>
      <w:ind w:firstLine="36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I</w:t>
    </w:r>
    <w:r>
      <w:rPr>
        <w:rStyle w:val="a7"/>
      </w:rPr>
      <w:fldChar w:fldCharType="end"/>
    </w:r>
  </w:p>
  <w:p w14:paraId="52074ED5" w14:textId="77777777" w:rsidR="00C24336" w:rsidRDefault="00C24336" w:rsidP="00E15FC9">
    <w:pPr>
      <w:pStyle w:val="a5"/>
      <w:ind w:right="360" w:firstLineChars="0"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C101A" w14:textId="77777777" w:rsidR="00C24336" w:rsidRDefault="00C24336" w:rsidP="006A35B7">
    <w:pPr>
      <w:pStyle w:val="a5"/>
      <w:framePr w:wrap="around" w:vAnchor="text" w:hAnchor="margin" w:xAlign="outside" w:y="1"/>
      <w:ind w:firstLineChars="0" w:firstLine="0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II</w:t>
    </w:r>
    <w:r>
      <w:rPr>
        <w:rStyle w:val="a7"/>
      </w:rPr>
      <w:fldChar w:fldCharType="end"/>
    </w:r>
  </w:p>
  <w:p w14:paraId="1E0290C9" w14:textId="77777777" w:rsidR="00C24336" w:rsidRDefault="00C24336" w:rsidP="009F6F22">
    <w:pPr>
      <w:pStyle w:val="a5"/>
      <w:ind w:right="360" w:firstLineChars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73801" w14:textId="77777777" w:rsidR="00C24336" w:rsidRDefault="00C24336">
    <w:pPr>
      <w:pStyle w:val="a5"/>
      <w:ind w:firstLine="360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334C5415" w14:textId="77777777" w:rsidR="00C24336" w:rsidRDefault="00C24336" w:rsidP="00E15FC9">
    <w:pPr>
      <w:pStyle w:val="a5"/>
      <w:ind w:right="360" w:firstLineChars="0" w:firstLine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6F7DB" w14:textId="77777777" w:rsidR="00C24336" w:rsidRDefault="00C24336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CC3FF" w14:textId="77777777" w:rsidR="00365FF5" w:rsidRDefault="00365FF5" w:rsidP="00B649AF">
      <w:pPr>
        <w:ind w:firstLineChars="0" w:firstLine="0"/>
      </w:pPr>
      <w:r>
        <w:separator/>
      </w:r>
    </w:p>
  </w:footnote>
  <w:footnote w:type="continuationSeparator" w:id="0">
    <w:p w14:paraId="720C0D74" w14:textId="77777777" w:rsidR="00365FF5" w:rsidRDefault="00365FF5" w:rsidP="00F95083">
      <w:pPr>
        <w:ind w:firstLine="480"/>
      </w:pPr>
      <w:r>
        <w:continuationSeparator/>
      </w:r>
    </w:p>
    <w:p w14:paraId="536D1A85" w14:textId="77777777" w:rsidR="00365FF5" w:rsidRDefault="00365FF5" w:rsidP="00F95083">
      <w:pPr>
        <w:ind w:firstLine="480"/>
      </w:pPr>
    </w:p>
    <w:p w14:paraId="1B9F3211" w14:textId="77777777" w:rsidR="00365FF5" w:rsidRDefault="00365FF5" w:rsidP="00F95083">
      <w:pPr>
        <w:ind w:firstLine="480"/>
      </w:pPr>
    </w:p>
    <w:p w14:paraId="4550702C" w14:textId="77777777" w:rsidR="00365FF5" w:rsidRDefault="00365FF5" w:rsidP="00F95083">
      <w:pPr>
        <w:ind w:firstLine="480"/>
      </w:pPr>
    </w:p>
    <w:p w14:paraId="39EC1217" w14:textId="77777777" w:rsidR="00365FF5" w:rsidRDefault="00365FF5" w:rsidP="00F95083">
      <w:pPr>
        <w:ind w:firstLine="480"/>
      </w:pPr>
    </w:p>
    <w:p w14:paraId="307EC87C" w14:textId="77777777" w:rsidR="00365FF5" w:rsidRDefault="00365FF5" w:rsidP="00F95083">
      <w:pPr>
        <w:ind w:firstLine="480"/>
      </w:pPr>
    </w:p>
    <w:p w14:paraId="0ADE0582" w14:textId="77777777" w:rsidR="00365FF5" w:rsidRDefault="00365FF5" w:rsidP="00F95083">
      <w:pPr>
        <w:ind w:firstLine="480"/>
      </w:pPr>
    </w:p>
    <w:p w14:paraId="0285F225" w14:textId="77777777" w:rsidR="00365FF5" w:rsidRDefault="00365FF5" w:rsidP="00F95083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A4A7A" w14:textId="77777777" w:rsidR="00C24336" w:rsidRDefault="00C24336" w:rsidP="0099546E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3B406" w14:textId="77777777" w:rsidR="00C24336" w:rsidRDefault="00C2433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D6689" w14:textId="77777777" w:rsidR="00C24336" w:rsidRDefault="00C24336" w:rsidP="0099546E">
    <w:pPr>
      <w:pStyle w:val="a4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B1428" w14:textId="77777777" w:rsidR="00C24336" w:rsidRDefault="00C24336" w:rsidP="002505B1">
    <w:pPr>
      <w:pStyle w:val="a4"/>
    </w:pPr>
    <w:r>
      <w:rPr>
        <w:rFonts w:hint="eastAsia"/>
      </w:rPr>
      <w:t>数字电子技术综合实验报告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12457" w14:textId="77777777" w:rsidR="00C24336" w:rsidRDefault="00C24336" w:rsidP="0019233A">
    <w:pPr>
      <w:pStyle w:val="a4"/>
    </w:pPr>
    <w:r>
      <w:rPr>
        <w:rFonts w:hint="eastAsia"/>
      </w:rPr>
      <w:t>摘</w:t>
    </w:r>
    <w:r>
      <w:rPr>
        <w:rFonts w:hint="eastAsia"/>
      </w:rPr>
      <w:t xml:space="preserve">  </w:t>
    </w:r>
    <w:r>
      <w:rPr>
        <w:rFonts w:hint="eastAsia"/>
      </w:rPr>
      <w:t>要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69B60" w14:textId="77777777" w:rsidR="00C24336" w:rsidRDefault="00C24336" w:rsidP="0003388A">
    <w:pPr>
      <w:pStyle w:val="a4"/>
    </w:pPr>
    <w:r>
      <w:rPr>
        <w:rFonts w:hint="eastAsia"/>
      </w:rPr>
      <w:t>目录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E64FC" w14:textId="32F6414D" w:rsidR="00C24336" w:rsidRDefault="00C24336" w:rsidP="0019233A">
    <w:pPr>
      <w:pStyle w:val="a4"/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A45023">
      <w:t xml:space="preserve">7  </w:t>
    </w:r>
    <w:r>
      <w:fldChar w:fldCharType="end"/>
    </w:r>
    <w:r>
      <w:fldChar w:fldCharType="begin"/>
    </w:r>
    <w:r>
      <w:instrText xml:space="preserve"> STYLEREF  "</w:instrText>
    </w:r>
    <w:r>
      <w:instrText>标题</w:instrText>
    </w:r>
    <w:r>
      <w:instrText xml:space="preserve"> 1" </w:instrText>
    </w:r>
    <w:r>
      <w:fldChar w:fldCharType="separate"/>
    </w:r>
    <w:r w:rsidR="00A45023">
      <w:rPr>
        <w:rFonts w:hint="eastAsia"/>
      </w:rPr>
      <w:t>附</w:t>
    </w:r>
    <w:r w:rsidR="00A45023">
      <w:rPr>
        <w:rFonts w:hint="eastAsia"/>
      </w:rPr>
      <w:t xml:space="preserve">   </w:t>
    </w:r>
    <w:r w:rsidR="00A45023">
      <w:rPr>
        <w:rFonts w:hint="eastAsia"/>
      </w:rPr>
      <w:t>录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6FB9" w14:textId="77777777" w:rsidR="00C24336" w:rsidRPr="009F6F22" w:rsidRDefault="00C24336" w:rsidP="009F6F22">
    <w:pPr>
      <w:pStyle w:val="a4"/>
    </w:pPr>
    <w:r>
      <w:rPr>
        <w:rFonts w:hint="eastAsia"/>
      </w:rPr>
      <w:t>数字电子技术综合实验报告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8323D" w14:textId="3B9D316A" w:rsidR="00C24336" w:rsidRDefault="00C24336" w:rsidP="007B5A75">
    <w:pPr>
      <w:pStyle w:val="a4"/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 \* MERGEFORMAT </w:instrText>
    </w:r>
    <w:r>
      <w:fldChar w:fldCharType="separate"/>
    </w:r>
    <w:r w:rsidR="00A45023">
      <w:rPr>
        <w:rFonts w:hint="eastAsia"/>
      </w:rPr>
      <w:t>附</w:t>
    </w:r>
    <w:r w:rsidR="00A45023">
      <w:rPr>
        <w:rFonts w:hint="eastAsia"/>
      </w:rPr>
      <w:t xml:space="preserve">   </w:t>
    </w:r>
    <w:r w:rsidR="00A45023">
      <w:rPr>
        <w:rFonts w:hint="eastAsia"/>
      </w:rPr>
      <w:t>录</w:t>
    </w:r>
    <w: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F71B8" w14:textId="77777777" w:rsidR="00C24336" w:rsidRDefault="00C2433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402BE"/>
    <w:multiLevelType w:val="hybridMultilevel"/>
    <w:tmpl w:val="A68CC714"/>
    <w:lvl w:ilvl="0" w:tplc="249824B6">
      <w:start w:val="1"/>
      <w:numFmt w:val="decimal"/>
      <w:pStyle w:val="a"/>
      <w:lvlText w:val="[%1]"/>
      <w:lvlJc w:val="left"/>
      <w:pPr>
        <w:tabs>
          <w:tab w:val="num" w:pos="488"/>
        </w:tabs>
        <w:ind w:left="488" w:hanging="488"/>
      </w:pPr>
      <w:rPr>
        <w:rFonts w:ascii="Times New Roman" w:eastAsia="宋体" w:hAnsi="Times New Roman" w:hint="default"/>
        <w:b w:val="0"/>
        <w:i w:val="0"/>
        <w:snapToGrid w:val="0"/>
        <w:sz w:val="21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26073A7"/>
    <w:multiLevelType w:val="multilevel"/>
    <w:tmpl w:val="5AEA398C"/>
    <w:lvl w:ilvl="0">
      <w:start w:val="1"/>
      <w:numFmt w:val="chineseCountingThousand"/>
      <w:isLgl/>
      <w:suff w:val="space"/>
      <w:lvlText w:val="%1  "/>
      <w:lvlJc w:val="left"/>
      <w:pPr>
        <w:ind w:left="1116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931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589" w:hanging="635"/>
      </w:pPr>
      <w:rPr>
        <w:rFonts w:hint="eastAsia"/>
      </w:rPr>
    </w:lvl>
    <w:lvl w:ilvl="3">
      <w:start w:val="1"/>
      <w:numFmt w:val="decimal"/>
      <w:pStyle w:val="4"/>
      <w:isLgl/>
      <w:suff w:val="nothing"/>
      <w:lvlText w:val="%4）"/>
      <w:lvlJc w:val="left"/>
      <w:pPr>
        <w:ind w:left="1077" w:hanging="612"/>
      </w:pPr>
      <w:rPr>
        <w:rFonts w:ascii="Times New Roman" w:eastAsia="宋体" w:hAnsi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692"/>
        </w:tabs>
        <w:ind w:left="169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36"/>
        </w:tabs>
        <w:ind w:left="183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24"/>
        </w:tabs>
        <w:ind w:left="212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268"/>
        </w:tabs>
        <w:ind w:left="2268" w:hanging="1584"/>
      </w:pPr>
      <w:rPr>
        <w:rFonts w:hint="eastAsia"/>
      </w:rPr>
    </w:lvl>
  </w:abstractNum>
  <w:abstractNum w:abstractNumId="2" w15:restartNumberingAfterBreak="0">
    <w:nsid w:val="319F4D28"/>
    <w:multiLevelType w:val="hybridMultilevel"/>
    <w:tmpl w:val="D58CD598"/>
    <w:lvl w:ilvl="0" w:tplc="9E8CFEAE">
      <w:start w:val="1"/>
      <w:numFmt w:val="decimal"/>
      <w:lvlText w:val="%1."/>
      <w:lvlJc w:val="left"/>
      <w:pPr>
        <w:ind w:left="84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 w15:restartNumberingAfterBreak="0">
    <w:nsid w:val="471D733F"/>
    <w:multiLevelType w:val="hybridMultilevel"/>
    <w:tmpl w:val="EC922036"/>
    <w:lvl w:ilvl="0" w:tplc="CE2C14AA">
      <w:start w:val="1"/>
      <w:numFmt w:val="decimal"/>
      <w:lvlText w:val="%1．"/>
      <w:lvlJc w:val="left"/>
      <w:pPr>
        <w:ind w:left="90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5D7C3623"/>
    <w:multiLevelType w:val="multilevel"/>
    <w:tmpl w:val="84F67A10"/>
    <w:lvl w:ilvl="0">
      <w:start w:val="1"/>
      <w:numFmt w:val="chineseCountingThousand"/>
      <w:pStyle w:val="1"/>
      <w:isLgl/>
      <w:suff w:val="space"/>
      <w:lvlText w:val="%1  "/>
      <w:lvlJc w:val="left"/>
      <w:pPr>
        <w:ind w:left="5307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5" w15:restartNumberingAfterBreak="0">
    <w:nsid w:val="620D57ED"/>
    <w:multiLevelType w:val="hybridMultilevel"/>
    <w:tmpl w:val="2948088C"/>
    <w:lvl w:ilvl="0" w:tplc="512C7AA2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8776F30"/>
    <w:multiLevelType w:val="hybridMultilevel"/>
    <w:tmpl w:val="B5807A54"/>
    <w:lvl w:ilvl="0" w:tplc="4DBE012E">
      <w:start w:val="1"/>
      <w:numFmt w:val="decimal"/>
      <w:suff w:val="space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6F5C66D5"/>
    <w:multiLevelType w:val="multilevel"/>
    <w:tmpl w:val="9E7A4EC4"/>
    <w:lvl w:ilvl="0">
      <w:start w:val="1"/>
      <w:numFmt w:val="chineseCountingThousand"/>
      <w:pStyle w:val="6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pStyle w:val="5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73"/>
        </w:tabs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8" w15:restartNumberingAfterBreak="0">
    <w:nsid w:val="724D3365"/>
    <w:multiLevelType w:val="multilevel"/>
    <w:tmpl w:val="1BC4A9C2"/>
    <w:lvl w:ilvl="0">
      <w:start w:val="1"/>
      <w:numFmt w:val="chineseCountingThousand"/>
      <w:isLgl/>
      <w:suff w:val="space"/>
      <w:lvlText w:val="%1  "/>
      <w:lvlJc w:val="left"/>
      <w:pPr>
        <w:ind w:left="1309" w:hanging="628"/>
      </w:pPr>
      <w:rPr>
        <w:rFonts w:hint="eastAsia"/>
        <w:b w:val="0"/>
        <w:i w:val="0"/>
        <w:color w:val="auto"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1124" w:hanging="465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1782" w:hanging="635"/>
      </w:pPr>
      <w:rPr>
        <w:rFonts w:hint="eastAsia"/>
      </w:rPr>
    </w:lvl>
    <w:lvl w:ilvl="3">
      <w:start w:val="1"/>
      <w:numFmt w:val="decimal"/>
      <w:isLgl/>
      <w:lvlText w:val="%4）"/>
      <w:lvlJc w:val="left"/>
      <w:pPr>
        <w:tabs>
          <w:tab w:val="num" w:pos="658"/>
        </w:tabs>
        <w:ind w:left="1293" w:hanging="635"/>
      </w:pPr>
      <w:rPr>
        <w:rFonts w:hint="eastAsia"/>
      </w:rPr>
    </w:lvl>
    <w:lvl w:ilvl="4">
      <w:start w:val="1"/>
      <w:numFmt w:val="decimal"/>
      <w:isLgl/>
      <w:suff w:val="nothing"/>
      <w:lvlText w:val="（%5）"/>
      <w:lvlJc w:val="left"/>
      <w:pPr>
        <w:ind w:left="1293" w:hanging="635"/>
      </w:pPr>
      <w:rPr>
        <w:rFonts w:hint="eastAsia"/>
      </w:rPr>
    </w:lvl>
    <w:lvl w:ilvl="5">
      <w:start w:val="1"/>
      <w:numFmt w:val="lowerLetter"/>
      <w:pStyle w:val="60"/>
      <w:suff w:val="nothing"/>
      <w:lvlText w:val="%6）"/>
      <w:lvlJc w:val="left"/>
      <w:pPr>
        <w:ind w:left="1667" w:hanging="760"/>
      </w:pPr>
      <w:rPr>
        <w:rFonts w:hint="eastAsia"/>
      </w:rPr>
    </w:lvl>
    <w:lvl w:ilvl="6">
      <w:start w:val="1"/>
      <w:numFmt w:val="lowerLetter"/>
      <w:pStyle w:val="7"/>
      <w:suff w:val="nothing"/>
      <w:lvlText w:val="（%7）"/>
      <w:lvlJc w:val="left"/>
      <w:pPr>
        <w:ind w:left="217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317"/>
        </w:tabs>
        <w:ind w:left="231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61"/>
        </w:tabs>
        <w:ind w:left="2461" w:hanging="1584"/>
      </w:pPr>
      <w:rPr>
        <w:rFonts w:hint="eastAsia"/>
      </w:rPr>
    </w:lvl>
  </w:abstractNum>
  <w:abstractNum w:abstractNumId="9" w15:restartNumberingAfterBreak="0">
    <w:nsid w:val="7B7F7DF3"/>
    <w:multiLevelType w:val="hybridMultilevel"/>
    <w:tmpl w:val="E0D613F2"/>
    <w:lvl w:ilvl="0" w:tplc="6FB030D6">
      <w:start w:val="1"/>
      <w:numFmt w:val="decimal"/>
      <w:lvlText w:val="%1."/>
      <w:lvlJc w:val="left"/>
      <w:pPr>
        <w:ind w:left="90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9"/>
  </w:num>
  <w:num w:numId="7">
    <w:abstractNumId w:val="6"/>
  </w:num>
  <w:num w:numId="8">
    <w:abstractNumId w:val="5"/>
  </w:num>
  <w:num w:numId="9">
    <w:abstractNumId w:val="3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80"/>
  <w:evenAndOddHeaders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生物电阻抗技术2005.enl&lt;/item&gt;&lt;/Libraries&gt;&lt;/ENLibraries&gt;"/>
  </w:docVars>
  <w:rsids>
    <w:rsidRoot w:val="00107EFA"/>
    <w:rsid w:val="000027CB"/>
    <w:rsid w:val="00003C1E"/>
    <w:rsid w:val="00006065"/>
    <w:rsid w:val="00006A31"/>
    <w:rsid w:val="0000714D"/>
    <w:rsid w:val="000072DF"/>
    <w:rsid w:val="000100AC"/>
    <w:rsid w:val="00010209"/>
    <w:rsid w:val="00011079"/>
    <w:rsid w:val="00012AF6"/>
    <w:rsid w:val="00012B3D"/>
    <w:rsid w:val="00013B83"/>
    <w:rsid w:val="00014639"/>
    <w:rsid w:val="00014693"/>
    <w:rsid w:val="00014AF3"/>
    <w:rsid w:val="00014F7B"/>
    <w:rsid w:val="00016D4D"/>
    <w:rsid w:val="0001795C"/>
    <w:rsid w:val="00017990"/>
    <w:rsid w:val="00020467"/>
    <w:rsid w:val="00020901"/>
    <w:rsid w:val="00021207"/>
    <w:rsid w:val="00022221"/>
    <w:rsid w:val="00022E27"/>
    <w:rsid w:val="0002357E"/>
    <w:rsid w:val="000245E2"/>
    <w:rsid w:val="00025D20"/>
    <w:rsid w:val="00025D6B"/>
    <w:rsid w:val="000263DC"/>
    <w:rsid w:val="00027E61"/>
    <w:rsid w:val="000312D8"/>
    <w:rsid w:val="00031F01"/>
    <w:rsid w:val="00032135"/>
    <w:rsid w:val="0003388A"/>
    <w:rsid w:val="00033996"/>
    <w:rsid w:val="00035C0F"/>
    <w:rsid w:val="00036C7C"/>
    <w:rsid w:val="0003712C"/>
    <w:rsid w:val="000371D2"/>
    <w:rsid w:val="00041A23"/>
    <w:rsid w:val="0004295B"/>
    <w:rsid w:val="00042FAB"/>
    <w:rsid w:val="00044204"/>
    <w:rsid w:val="000452C9"/>
    <w:rsid w:val="00047B5A"/>
    <w:rsid w:val="0005070D"/>
    <w:rsid w:val="00057367"/>
    <w:rsid w:val="00057E04"/>
    <w:rsid w:val="00060C7D"/>
    <w:rsid w:val="00061FE1"/>
    <w:rsid w:val="00062030"/>
    <w:rsid w:val="0006246E"/>
    <w:rsid w:val="000626E9"/>
    <w:rsid w:val="0006358A"/>
    <w:rsid w:val="0006371F"/>
    <w:rsid w:val="00064FAC"/>
    <w:rsid w:val="000664C5"/>
    <w:rsid w:val="00066597"/>
    <w:rsid w:val="00066728"/>
    <w:rsid w:val="00070406"/>
    <w:rsid w:val="00070744"/>
    <w:rsid w:val="000709E1"/>
    <w:rsid w:val="00072A8E"/>
    <w:rsid w:val="000735E9"/>
    <w:rsid w:val="000739E8"/>
    <w:rsid w:val="00073FA1"/>
    <w:rsid w:val="00083B05"/>
    <w:rsid w:val="00084A33"/>
    <w:rsid w:val="0008718B"/>
    <w:rsid w:val="00090988"/>
    <w:rsid w:val="00090E8B"/>
    <w:rsid w:val="000933E9"/>
    <w:rsid w:val="00093721"/>
    <w:rsid w:val="0009398B"/>
    <w:rsid w:val="00093C81"/>
    <w:rsid w:val="000961E6"/>
    <w:rsid w:val="000965CF"/>
    <w:rsid w:val="00096878"/>
    <w:rsid w:val="00097E84"/>
    <w:rsid w:val="000A039E"/>
    <w:rsid w:val="000A1A73"/>
    <w:rsid w:val="000A23C3"/>
    <w:rsid w:val="000A2921"/>
    <w:rsid w:val="000A4367"/>
    <w:rsid w:val="000A482B"/>
    <w:rsid w:val="000A4D4A"/>
    <w:rsid w:val="000A57AA"/>
    <w:rsid w:val="000A585C"/>
    <w:rsid w:val="000A5A6E"/>
    <w:rsid w:val="000A7904"/>
    <w:rsid w:val="000B138C"/>
    <w:rsid w:val="000B1F90"/>
    <w:rsid w:val="000B30CE"/>
    <w:rsid w:val="000B39D4"/>
    <w:rsid w:val="000B4661"/>
    <w:rsid w:val="000B6019"/>
    <w:rsid w:val="000C016F"/>
    <w:rsid w:val="000C0414"/>
    <w:rsid w:val="000C0AA7"/>
    <w:rsid w:val="000C12E8"/>
    <w:rsid w:val="000C1BEB"/>
    <w:rsid w:val="000C257D"/>
    <w:rsid w:val="000C2F3B"/>
    <w:rsid w:val="000C55ED"/>
    <w:rsid w:val="000C7651"/>
    <w:rsid w:val="000C7CFE"/>
    <w:rsid w:val="000D1184"/>
    <w:rsid w:val="000D1DF1"/>
    <w:rsid w:val="000D2399"/>
    <w:rsid w:val="000D3B31"/>
    <w:rsid w:val="000D42A6"/>
    <w:rsid w:val="000D4468"/>
    <w:rsid w:val="000D4B46"/>
    <w:rsid w:val="000D51C2"/>
    <w:rsid w:val="000D6527"/>
    <w:rsid w:val="000E1FE3"/>
    <w:rsid w:val="000E47E7"/>
    <w:rsid w:val="000E49A5"/>
    <w:rsid w:val="000E5327"/>
    <w:rsid w:val="000E5339"/>
    <w:rsid w:val="000E63E3"/>
    <w:rsid w:val="000E6A1C"/>
    <w:rsid w:val="000F10CD"/>
    <w:rsid w:val="000F369D"/>
    <w:rsid w:val="000F4797"/>
    <w:rsid w:val="000F4CD4"/>
    <w:rsid w:val="000F5BCC"/>
    <w:rsid w:val="000F5F06"/>
    <w:rsid w:val="000F7001"/>
    <w:rsid w:val="000F7191"/>
    <w:rsid w:val="000F71F5"/>
    <w:rsid w:val="000F7814"/>
    <w:rsid w:val="00100731"/>
    <w:rsid w:val="001018BD"/>
    <w:rsid w:val="00101D74"/>
    <w:rsid w:val="00104F57"/>
    <w:rsid w:val="001074B7"/>
    <w:rsid w:val="00107DFD"/>
    <w:rsid w:val="00107EFA"/>
    <w:rsid w:val="00111C3A"/>
    <w:rsid w:val="0011329A"/>
    <w:rsid w:val="00113EE2"/>
    <w:rsid w:val="00114422"/>
    <w:rsid w:val="00114EE6"/>
    <w:rsid w:val="0011531C"/>
    <w:rsid w:val="00115893"/>
    <w:rsid w:val="00116657"/>
    <w:rsid w:val="00117CDA"/>
    <w:rsid w:val="00120527"/>
    <w:rsid w:val="00120DA7"/>
    <w:rsid w:val="00121A76"/>
    <w:rsid w:val="001220F5"/>
    <w:rsid w:val="001233B8"/>
    <w:rsid w:val="0012482D"/>
    <w:rsid w:val="0012583F"/>
    <w:rsid w:val="00127091"/>
    <w:rsid w:val="0013023C"/>
    <w:rsid w:val="0013593D"/>
    <w:rsid w:val="00136CC6"/>
    <w:rsid w:val="00136F23"/>
    <w:rsid w:val="00137575"/>
    <w:rsid w:val="00141236"/>
    <w:rsid w:val="00144F6A"/>
    <w:rsid w:val="00145724"/>
    <w:rsid w:val="00146FC2"/>
    <w:rsid w:val="0015221B"/>
    <w:rsid w:val="00152291"/>
    <w:rsid w:val="00152B2F"/>
    <w:rsid w:val="00152E11"/>
    <w:rsid w:val="00153F3F"/>
    <w:rsid w:val="00153FA5"/>
    <w:rsid w:val="00155E97"/>
    <w:rsid w:val="00157936"/>
    <w:rsid w:val="00157B06"/>
    <w:rsid w:val="001630D2"/>
    <w:rsid w:val="0016320C"/>
    <w:rsid w:val="001643D9"/>
    <w:rsid w:val="00164ED8"/>
    <w:rsid w:val="00165931"/>
    <w:rsid w:val="001670E3"/>
    <w:rsid w:val="00171A7F"/>
    <w:rsid w:val="00172910"/>
    <w:rsid w:val="00175168"/>
    <w:rsid w:val="00177272"/>
    <w:rsid w:val="00177AF9"/>
    <w:rsid w:val="00177C22"/>
    <w:rsid w:val="00177D70"/>
    <w:rsid w:val="001809DA"/>
    <w:rsid w:val="00180A87"/>
    <w:rsid w:val="0018167E"/>
    <w:rsid w:val="00182A5A"/>
    <w:rsid w:val="00183026"/>
    <w:rsid w:val="001833A3"/>
    <w:rsid w:val="00183C38"/>
    <w:rsid w:val="001842AB"/>
    <w:rsid w:val="0018785D"/>
    <w:rsid w:val="00187DCA"/>
    <w:rsid w:val="0019232F"/>
    <w:rsid w:val="0019233A"/>
    <w:rsid w:val="00192913"/>
    <w:rsid w:val="00193A0D"/>
    <w:rsid w:val="00194039"/>
    <w:rsid w:val="0019511E"/>
    <w:rsid w:val="0019567C"/>
    <w:rsid w:val="00195DDF"/>
    <w:rsid w:val="00196C7C"/>
    <w:rsid w:val="001A0603"/>
    <w:rsid w:val="001A0D0E"/>
    <w:rsid w:val="001A1A92"/>
    <w:rsid w:val="001A2008"/>
    <w:rsid w:val="001A5E5B"/>
    <w:rsid w:val="001A6711"/>
    <w:rsid w:val="001A692F"/>
    <w:rsid w:val="001A78EE"/>
    <w:rsid w:val="001B0598"/>
    <w:rsid w:val="001B1421"/>
    <w:rsid w:val="001B2DE2"/>
    <w:rsid w:val="001B60C9"/>
    <w:rsid w:val="001C00E5"/>
    <w:rsid w:val="001C0A6A"/>
    <w:rsid w:val="001C1069"/>
    <w:rsid w:val="001C15F3"/>
    <w:rsid w:val="001C5F4A"/>
    <w:rsid w:val="001D04A3"/>
    <w:rsid w:val="001D0683"/>
    <w:rsid w:val="001D23E8"/>
    <w:rsid w:val="001D26C1"/>
    <w:rsid w:val="001D2A47"/>
    <w:rsid w:val="001D2B80"/>
    <w:rsid w:val="001D30D7"/>
    <w:rsid w:val="001D3F25"/>
    <w:rsid w:val="001D71FF"/>
    <w:rsid w:val="001D7479"/>
    <w:rsid w:val="001D7A9B"/>
    <w:rsid w:val="001E14BE"/>
    <w:rsid w:val="001E2ED1"/>
    <w:rsid w:val="001E325A"/>
    <w:rsid w:val="001E333D"/>
    <w:rsid w:val="001E3F93"/>
    <w:rsid w:val="001E50AD"/>
    <w:rsid w:val="001E5C9F"/>
    <w:rsid w:val="001F1669"/>
    <w:rsid w:val="001F1D06"/>
    <w:rsid w:val="001F419D"/>
    <w:rsid w:val="001F4C26"/>
    <w:rsid w:val="001F630B"/>
    <w:rsid w:val="001F6342"/>
    <w:rsid w:val="001F6DF8"/>
    <w:rsid w:val="001F7F83"/>
    <w:rsid w:val="00200E45"/>
    <w:rsid w:val="0020318B"/>
    <w:rsid w:val="00205B24"/>
    <w:rsid w:val="00205EE0"/>
    <w:rsid w:val="002063F8"/>
    <w:rsid w:val="00206E08"/>
    <w:rsid w:val="002105B0"/>
    <w:rsid w:val="002105C7"/>
    <w:rsid w:val="002108AD"/>
    <w:rsid w:val="002113E2"/>
    <w:rsid w:val="00211A4C"/>
    <w:rsid w:val="002126DD"/>
    <w:rsid w:val="00212877"/>
    <w:rsid w:val="0021460F"/>
    <w:rsid w:val="0022170E"/>
    <w:rsid w:val="00221730"/>
    <w:rsid w:val="002219C6"/>
    <w:rsid w:val="00221B7D"/>
    <w:rsid w:val="002226BD"/>
    <w:rsid w:val="00222D65"/>
    <w:rsid w:val="00223585"/>
    <w:rsid w:val="002245D8"/>
    <w:rsid w:val="002272F3"/>
    <w:rsid w:val="0023060B"/>
    <w:rsid w:val="002308D4"/>
    <w:rsid w:val="002310AE"/>
    <w:rsid w:val="00233AF7"/>
    <w:rsid w:val="00234870"/>
    <w:rsid w:val="00234E5C"/>
    <w:rsid w:val="00235C7A"/>
    <w:rsid w:val="00237863"/>
    <w:rsid w:val="00237F05"/>
    <w:rsid w:val="002402CA"/>
    <w:rsid w:val="00241067"/>
    <w:rsid w:val="002414D1"/>
    <w:rsid w:val="00242D3E"/>
    <w:rsid w:val="00244C7E"/>
    <w:rsid w:val="002502BB"/>
    <w:rsid w:val="0025038D"/>
    <w:rsid w:val="002505B1"/>
    <w:rsid w:val="002524AF"/>
    <w:rsid w:val="002532D3"/>
    <w:rsid w:val="002557A8"/>
    <w:rsid w:val="00256511"/>
    <w:rsid w:val="0026177F"/>
    <w:rsid w:val="00263107"/>
    <w:rsid w:val="00263479"/>
    <w:rsid w:val="00263B27"/>
    <w:rsid w:val="00264BEB"/>
    <w:rsid w:val="00264EE0"/>
    <w:rsid w:val="00264FA4"/>
    <w:rsid w:val="0026697B"/>
    <w:rsid w:val="00271540"/>
    <w:rsid w:val="002724C5"/>
    <w:rsid w:val="00272931"/>
    <w:rsid w:val="002729E9"/>
    <w:rsid w:val="00273423"/>
    <w:rsid w:val="00273E85"/>
    <w:rsid w:val="0028043E"/>
    <w:rsid w:val="00281144"/>
    <w:rsid w:val="0028193A"/>
    <w:rsid w:val="00281B11"/>
    <w:rsid w:val="002822CB"/>
    <w:rsid w:val="002828AB"/>
    <w:rsid w:val="00283A85"/>
    <w:rsid w:val="00286BE7"/>
    <w:rsid w:val="00287353"/>
    <w:rsid w:val="00287D62"/>
    <w:rsid w:val="00287FA9"/>
    <w:rsid w:val="002905F8"/>
    <w:rsid w:val="0029110B"/>
    <w:rsid w:val="0029134C"/>
    <w:rsid w:val="00292076"/>
    <w:rsid w:val="002931D3"/>
    <w:rsid w:val="0029360D"/>
    <w:rsid w:val="0029471E"/>
    <w:rsid w:val="00295B16"/>
    <w:rsid w:val="0029739D"/>
    <w:rsid w:val="002A13BE"/>
    <w:rsid w:val="002A1E1F"/>
    <w:rsid w:val="002A2E5F"/>
    <w:rsid w:val="002A4776"/>
    <w:rsid w:val="002A47FF"/>
    <w:rsid w:val="002A56DB"/>
    <w:rsid w:val="002A5A3A"/>
    <w:rsid w:val="002A62FD"/>
    <w:rsid w:val="002A7BEF"/>
    <w:rsid w:val="002B12EE"/>
    <w:rsid w:val="002B473C"/>
    <w:rsid w:val="002B4A11"/>
    <w:rsid w:val="002B7167"/>
    <w:rsid w:val="002B7CAA"/>
    <w:rsid w:val="002C1ACD"/>
    <w:rsid w:val="002C479A"/>
    <w:rsid w:val="002C491D"/>
    <w:rsid w:val="002C5D0A"/>
    <w:rsid w:val="002C5FB0"/>
    <w:rsid w:val="002C68C2"/>
    <w:rsid w:val="002C6A8A"/>
    <w:rsid w:val="002D11EE"/>
    <w:rsid w:val="002D127A"/>
    <w:rsid w:val="002D158B"/>
    <w:rsid w:val="002D1B52"/>
    <w:rsid w:val="002D1FF2"/>
    <w:rsid w:val="002D41DB"/>
    <w:rsid w:val="002D4C11"/>
    <w:rsid w:val="002E092D"/>
    <w:rsid w:val="002E0C16"/>
    <w:rsid w:val="002E0E2A"/>
    <w:rsid w:val="002E22B2"/>
    <w:rsid w:val="002E2C84"/>
    <w:rsid w:val="002E2CC6"/>
    <w:rsid w:val="002E3B9E"/>
    <w:rsid w:val="002E6663"/>
    <w:rsid w:val="002E7DDC"/>
    <w:rsid w:val="002F1C39"/>
    <w:rsid w:val="002F4B20"/>
    <w:rsid w:val="002F6A90"/>
    <w:rsid w:val="002F75C4"/>
    <w:rsid w:val="002F7C0F"/>
    <w:rsid w:val="00301DA3"/>
    <w:rsid w:val="00302E92"/>
    <w:rsid w:val="00303E0B"/>
    <w:rsid w:val="00304F2B"/>
    <w:rsid w:val="00306FCB"/>
    <w:rsid w:val="00307249"/>
    <w:rsid w:val="00312566"/>
    <w:rsid w:val="0031699E"/>
    <w:rsid w:val="00317CEA"/>
    <w:rsid w:val="00317F2B"/>
    <w:rsid w:val="00323070"/>
    <w:rsid w:val="00324699"/>
    <w:rsid w:val="00324EB6"/>
    <w:rsid w:val="00326760"/>
    <w:rsid w:val="00327A96"/>
    <w:rsid w:val="00327F3A"/>
    <w:rsid w:val="00331995"/>
    <w:rsid w:val="00333C37"/>
    <w:rsid w:val="0033455E"/>
    <w:rsid w:val="00335D03"/>
    <w:rsid w:val="00336C10"/>
    <w:rsid w:val="00341CFB"/>
    <w:rsid w:val="00342373"/>
    <w:rsid w:val="00343B94"/>
    <w:rsid w:val="00344D57"/>
    <w:rsid w:val="00345436"/>
    <w:rsid w:val="00350BEE"/>
    <w:rsid w:val="00355A32"/>
    <w:rsid w:val="00357875"/>
    <w:rsid w:val="003612E9"/>
    <w:rsid w:val="00363B2A"/>
    <w:rsid w:val="00363CA4"/>
    <w:rsid w:val="003659D6"/>
    <w:rsid w:val="00365F2B"/>
    <w:rsid w:val="00365FF5"/>
    <w:rsid w:val="00367238"/>
    <w:rsid w:val="003674BB"/>
    <w:rsid w:val="00370270"/>
    <w:rsid w:val="0037185E"/>
    <w:rsid w:val="003740AB"/>
    <w:rsid w:val="0037645C"/>
    <w:rsid w:val="00376A70"/>
    <w:rsid w:val="0038293D"/>
    <w:rsid w:val="00385704"/>
    <w:rsid w:val="00385D46"/>
    <w:rsid w:val="00386415"/>
    <w:rsid w:val="003871E0"/>
    <w:rsid w:val="00393264"/>
    <w:rsid w:val="00393425"/>
    <w:rsid w:val="00393B61"/>
    <w:rsid w:val="00393D19"/>
    <w:rsid w:val="00394107"/>
    <w:rsid w:val="00396D5C"/>
    <w:rsid w:val="003A062D"/>
    <w:rsid w:val="003A08CF"/>
    <w:rsid w:val="003A1597"/>
    <w:rsid w:val="003A2F4E"/>
    <w:rsid w:val="003A3DC2"/>
    <w:rsid w:val="003A3EDB"/>
    <w:rsid w:val="003B007B"/>
    <w:rsid w:val="003B0BAD"/>
    <w:rsid w:val="003B414F"/>
    <w:rsid w:val="003B4E70"/>
    <w:rsid w:val="003B504A"/>
    <w:rsid w:val="003B54AF"/>
    <w:rsid w:val="003C1E7B"/>
    <w:rsid w:val="003C4B62"/>
    <w:rsid w:val="003C6816"/>
    <w:rsid w:val="003C6D05"/>
    <w:rsid w:val="003D0ECC"/>
    <w:rsid w:val="003D1B5A"/>
    <w:rsid w:val="003D2CB5"/>
    <w:rsid w:val="003D56D2"/>
    <w:rsid w:val="003D5742"/>
    <w:rsid w:val="003D750E"/>
    <w:rsid w:val="003E038E"/>
    <w:rsid w:val="003E0F5C"/>
    <w:rsid w:val="003E2156"/>
    <w:rsid w:val="003E4D97"/>
    <w:rsid w:val="003E60B0"/>
    <w:rsid w:val="003F09C7"/>
    <w:rsid w:val="003F0F0D"/>
    <w:rsid w:val="003F249F"/>
    <w:rsid w:val="003F2691"/>
    <w:rsid w:val="003F30ED"/>
    <w:rsid w:val="003F57BE"/>
    <w:rsid w:val="003F773F"/>
    <w:rsid w:val="0040082B"/>
    <w:rsid w:val="0040163A"/>
    <w:rsid w:val="00403823"/>
    <w:rsid w:val="0040410A"/>
    <w:rsid w:val="00411E96"/>
    <w:rsid w:val="0041220F"/>
    <w:rsid w:val="004155C3"/>
    <w:rsid w:val="0041647B"/>
    <w:rsid w:val="00416650"/>
    <w:rsid w:val="00417552"/>
    <w:rsid w:val="004205A8"/>
    <w:rsid w:val="0042294F"/>
    <w:rsid w:val="004241B4"/>
    <w:rsid w:val="0042562C"/>
    <w:rsid w:val="0042604C"/>
    <w:rsid w:val="00426B75"/>
    <w:rsid w:val="00426EEF"/>
    <w:rsid w:val="0043064A"/>
    <w:rsid w:val="00430773"/>
    <w:rsid w:val="00430D69"/>
    <w:rsid w:val="00431F3D"/>
    <w:rsid w:val="004326C4"/>
    <w:rsid w:val="00433E0B"/>
    <w:rsid w:val="0043447C"/>
    <w:rsid w:val="0043517F"/>
    <w:rsid w:val="004354AD"/>
    <w:rsid w:val="004359C3"/>
    <w:rsid w:val="00441825"/>
    <w:rsid w:val="004437D9"/>
    <w:rsid w:val="00443BDE"/>
    <w:rsid w:val="00446FA0"/>
    <w:rsid w:val="00451688"/>
    <w:rsid w:val="00452663"/>
    <w:rsid w:val="00454204"/>
    <w:rsid w:val="004577F6"/>
    <w:rsid w:val="004600E7"/>
    <w:rsid w:val="004612C3"/>
    <w:rsid w:val="00465A9C"/>
    <w:rsid w:val="00466E43"/>
    <w:rsid w:val="0046799C"/>
    <w:rsid w:val="004719F4"/>
    <w:rsid w:val="00474989"/>
    <w:rsid w:val="00474ED1"/>
    <w:rsid w:val="00475D02"/>
    <w:rsid w:val="00477D79"/>
    <w:rsid w:val="00481268"/>
    <w:rsid w:val="00482C15"/>
    <w:rsid w:val="00483945"/>
    <w:rsid w:val="0048487D"/>
    <w:rsid w:val="004874FC"/>
    <w:rsid w:val="00487586"/>
    <w:rsid w:val="0048783A"/>
    <w:rsid w:val="00491076"/>
    <w:rsid w:val="004912C8"/>
    <w:rsid w:val="00491768"/>
    <w:rsid w:val="00495E68"/>
    <w:rsid w:val="00497B23"/>
    <w:rsid w:val="004A06B9"/>
    <w:rsid w:val="004A447E"/>
    <w:rsid w:val="004A4F89"/>
    <w:rsid w:val="004A5816"/>
    <w:rsid w:val="004A59CC"/>
    <w:rsid w:val="004A65FC"/>
    <w:rsid w:val="004A6B41"/>
    <w:rsid w:val="004B509C"/>
    <w:rsid w:val="004B6EC9"/>
    <w:rsid w:val="004B734F"/>
    <w:rsid w:val="004C1400"/>
    <w:rsid w:val="004C1B86"/>
    <w:rsid w:val="004C2307"/>
    <w:rsid w:val="004C439A"/>
    <w:rsid w:val="004C4709"/>
    <w:rsid w:val="004D379B"/>
    <w:rsid w:val="004D394E"/>
    <w:rsid w:val="004D45EF"/>
    <w:rsid w:val="004D52D9"/>
    <w:rsid w:val="004E0499"/>
    <w:rsid w:val="004E12CD"/>
    <w:rsid w:val="004E164B"/>
    <w:rsid w:val="004E195D"/>
    <w:rsid w:val="004F1D91"/>
    <w:rsid w:val="004F23DC"/>
    <w:rsid w:val="004F2EE1"/>
    <w:rsid w:val="004F3344"/>
    <w:rsid w:val="004F33A8"/>
    <w:rsid w:val="004F3866"/>
    <w:rsid w:val="004F479E"/>
    <w:rsid w:val="004F61D7"/>
    <w:rsid w:val="004F733B"/>
    <w:rsid w:val="0050010B"/>
    <w:rsid w:val="00505C64"/>
    <w:rsid w:val="005103EF"/>
    <w:rsid w:val="00510555"/>
    <w:rsid w:val="00510AE3"/>
    <w:rsid w:val="00512424"/>
    <w:rsid w:val="00515E02"/>
    <w:rsid w:val="005161C7"/>
    <w:rsid w:val="00517D09"/>
    <w:rsid w:val="00522A2E"/>
    <w:rsid w:val="00522AFF"/>
    <w:rsid w:val="0052304F"/>
    <w:rsid w:val="00527017"/>
    <w:rsid w:val="00527BDB"/>
    <w:rsid w:val="00530735"/>
    <w:rsid w:val="00533484"/>
    <w:rsid w:val="0053594F"/>
    <w:rsid w:val="00535F1E"/>
    <w:rsid w:val="00536576"/>
    <w:rsid w:val="00536A6A"/>
    <w:rsid w:val="00537268"/>
    <w:rsid w:val="00537E90"/>
    <w:rsid w:val="005423FA"/>
    <w:rsid w:val="005429F3"/>
    <w:rsid w:val="005447C4"/>
    <w:rsid w:val="0054487A"/>
    <w:rsid w:val="00545614"/>
    <w:rsid w:val="00547101"/>
    <w:rsid w:val="0055069A"/>
    <w:rsid w:val="0055080E"/>
    <w:rsid w:val="005509FE"/>
    <w:rsid w:val="0055250B"/>
    <w:rsid w:val="00552D18"/>
    <w:rsid w:val="0055349D"/>
    <w:rsid w:val="00554292"/>
    <w:rsid w:val="00555D22"/>
    <w:rsid w:val="005577BD"/>
    <w:rsid w:val="00557A45"/>
    <w:rsid w:val="00563936"/>
    <w:rsid w:val="00563F81"/>
    <w:rsid w:val="0056465F"/>
    <w:rsid w:val="00565EFB"/>
    <w:rsid w:val="0056626D"/>
    <w:rsid w:val="00566C7D"/>
    <w:rsid w:val="00567A3A"/>
    <w:rsid w:val="00567E67"/>
    <w:rsid w:val="005703BE"/>
    <w:rsid w:val="005704DD"/>
    <w:rsid w:val="005709C8"/>
    <w:rsid w:val="00571010"/>
    <w:rsid w:val="0057122E"/>
    <w:rsid w:val="005727DE"/>
    <w:rsid w:val="00572C28"/>
    <w:rsid w:val="00573C5C"/>
    <w:rsid w:val="00575C1F"/>
    <w:rsid w:val="005762C6"/>
    <w:rsid w:val="005771AE"/>
    <w:rsid w:val="005812EC"/>
    <w:rsid w:val="00583824"/>
    <w:rsid w:val="00584713"/>
    <w:rsid w:val="00584A10"/>
    <w:rsid w:val="005867D4"/>
    <w:rsid w:val="0058693D"/>
    <w:rsid w:val="00586FD9"/>
    <w:rsid w:val="005901A2"/>
    <w:rsid w:val="005907B2"/>
    <w:rsid w:val="00591979"/>
    <w:rsid w:val="0059245A"/>
    <w:rsid w:val="00592D24"/>
    <w:rsid w:val="00593F2B"/>
    <w:rsid w:val="00595C29"/>
    <w:rsid w:val="00597832"/>
    <w:rsid w:val="00597BD0"/>
    <w:rsid w:val="005A19BB"/>
    <w:rsid w:val="005A1D1A"/>
    <w:rsid w:val="005A2367"/>
    <w:rsid w:val="005A43FD"/>
    <w:rsid w:val="005A5A6F"/>
    <w:rsid w:val="005A77EA"/>
    <w:rsid w:val="005B1093"/>
    <w:rsid w:val="005B1AA7"/>
    <w:rsid w:val="005B1C13"/>
    <w:rsid w:val="005B2219"/>
    <w:rsid w:val="005B23EF"/>
    <w:rsid w:val="005B3244"/>
    <w:rsid w:val="005B4FA0"/>
    <w:rsid w:val="005B58FD"/>
    <w:rsid w:val="005B5AEB"/>
    <w:rsid w:val="005C065F"/>
    <w:rsid w:val="005C0766"/>
    <w:rsid w:val="005C077C"/>
    <w:rsid w:val="005C09EB"/>
    <w:rsid w:val="005C22F5"/>
    <w:rsid w:val="005C2DF7"/>
    <w:rsid w:val="005C3828"/>
    <w:rsid w:val="005C45B9"/>
    <w:rsid w:val="005C52BE"/>
    <w:rsid w:val="005C5528"/>
    <w:rsid w:val="005C610A"/>
    <w:rsid w:val="005C6989"/>
    <w:rsid w:val="005D14B4"/>
    <w:rsid w:val="005D2164"/>
    <w:rsid w:val="005D2266"/>
    <w:rsid w:val="005D3170"/>
    <w:rsid w:val="005D411E"/>
    <w:rsid w:val="005D422B"/>
    <w:rsid w:val="005D5556"/>
    <w:rsid w:val="005D691B"/>
    <w:rsid w:val="005E2C4F"/>
    <w:rsid w:val="005E2D75"/>
    <w:rsid w:val="005E2EC0"/>
    <w:rsid w:val="005E5260"/>
    <w:rsid w:val="005E615F"/>
    <w:rsid w:val="005E656C"/>
    <w:rsid w:val="005E7946"/>
    <w:rsid w:val="005F098A"/>
    <w:rsid w:val="005F206D"/>
    <w:rsid w:val="005F3CE1"/>
    <w:rsid w:val="005F3EE2"/>
    <w:rsid w:val="005F5C84"/>
    <w:rsid w:val="005F5D05"/>
    <w:rsid w:val="005F66C8"/>
    <w:rsid w:val="005F71AF"/>
    <w:rsid w:val="00601333"/>
    <w:rsid w:val="00601825"/>
    <w:rsid w:val="00606081"/>
    <w:rsid w:val="00607600"/>
    <w:rsid w:val="00612262"/>
    <w:rsid w:val="00613DB2"/>
    <w:rsid w:val="006159A8"/>
    <w:rsid w:val="00616738"/>
    <w:rsid w:val="00616CDF"/>
    <w:rsid w:val="0061726E"/>
    <w:rsid w:val="006207AD"/>
    <w:rsid w:val="006220BA"/>
    <w:rsid w:val="006221DE"/>
    <w:rsid w:val="00624C32"/>
    <w:rsid w:val="00625F48"/>
    <w:rsid w:val="00630AD1"/>
    <w:rsid w:val="00635357"/>
    <w:rsid w:val="0063732E"/>
    <w:rsid w:val="00640CC6"/>
    <w:rsid w:val="00642072"/>
    <w:rsid w:val="00642EBB"/>
    <w:rsid w:val="0064472B"/>
    <w:rsid w:val="006525F3"/>
    <w:rsid w:val="00652AB8"/>
    <w:rsid w:val="00652B68"/>
    <w:rsid w:val="00652F4B"/>
    <w:rsid w:val="006532C6"/>
    <w:rsid w:val="00653DB5"/>
    <w:rsid w:val="00655B2C"/>
    <w:rsid w:val="00656BAC"/>
    <w:rsid w:val="00656DDB"/>
    <w:rsid w:val="00660A24"/>
    <w:rsid w:val="00661144"/>
    <w:rsid w:val="00661935"/>
    <w:rsid w:val="00661EF2"/>
    <w:rsid w:val="006640D3"/>
    <w:rsid w:val="006643D0"/>
    <w:rsid w:val="0066538E"/>
    <w:rsid w:val="00665F9D"/>
    <w:rsid w:val="00667EC6"/>
    <w:rsid w:val="00667FA5"/>
    <w:rsid w:val="00670682"/>
    <w:rsid w:val="00671BC4"/>
    <w:rsid w:val="00671C53"/>
    <w:rsid w:val="0067303F"/>
    <w:rsid w:val="00673FD3"/>
    <w:rsid w:val="00674D0A"/>
    <w:rsid w:val="00675EE5"/>
    <w:rsid w:val="006777B2"/>
    <w:rsid w:val="00681585"/>
    <w:rsid w:val="00682A12"/>
    <w:rsid w:val="0068453C"/>
    <w:rsid w:val="00684BEE"/>
    <w:rsid w:val="00684DB6"/>
    <w:rsid w:val="0068554C"/>
    <w:rsid w:val="00686500"/>
    <w:rsid w:val="00687372"/>
    <w:rsid w:val="00687915"/>
    <w:rsid w:val="00692060"/>
    <w:rsid w:val="006929F4"/>
    <w:rsid w:val="00692C8B"/>
    <w:rsid w:val="00696988"/>
    <w:rsid w:val="006A23B0"/>
    <w:rsid w:val="006A2FF9"/>
    <w:rsid w:val="006A35B7"/>
    <w:rsid w:val="006A6E7B"/>
    <w:rsid w:val="006B1695"/>
    <w:rsid w:val="006B16DE"/>
    <w:rsid w:val="006B17BA"/>
    <w:rsid w:val="006B2C5E"/>
    <w:rsid w:val="006B2CB6"/>
    <w:rsid w:val="006B3CD8"/>
    <w:rsid w:val="006C03C7"/>
    <w:rsid w:val="006C0F43"/>
    <w:rsid w:val="006C332E"/>
    <w:rsid w:val="006C3D2D"/>
    <w:rsid w:val="006C49D9"/>
    <w:rsid w:val="006C7F14"/>
    <w:rsid w:val="006D0425"/>
    <w:rsid w:val="006D1787"/>
    <w:rsid w:val="006D5677"/>
    <w:rsid w:val="006D5B05"/>
    <w:rsid w:val="006D678D"/>
    <w:rsid w:val="006D754C"/>
    <w:rsid w:val="006D783D"/>
    <w:rsid w:val="006D7C97"/>
    <w:rsid w:val="006E0E6B"/>
    <w:rsid w:val="006E1BAB"/>
    <w:rsid w:val="006E2365"/>
    <w:rsid w:val="006E2C73"/>
    <w:rsid w:val="006E32E8"/>
    <w:rsid w:val="006E39DB"/>
    <w:rsid w:val="006E461D"/>
    <w:rsid w:val="006E4697"/>
    <w:rsid w:val="006E5DC6"/>
    <w:rsid w:val="006E646E"/>
    <w:rsid w:val="006E666A"/>
    <w:rsid w:val="006E68E5"/>
    <w:rsid w:val="006E7D0F"/>
    <w:rsid w:val="006F0055"/>
    <w:rsid w:val="006F4040"/>
    <w:rsid w:val="006F47E0"/>
    <w:rsid w:val="006F55B0"/>
    <w:rsid w:val="00700989"/>
    <w:rsid w:val="007009F9"/>
    <w:rsid w:val="00702D34"/>
    <w:rsid w:val="00705951"/>
    <w:rsid w:val="00706802"/>
    <w:rsid w:val="00706CA9"/>
    <w:rsid w:val="0071144C"/>
    <w:rsid w:val="00711C48"/>
    <w:rsid w:val="00712346"/>
    <w:rsid w:val="00713D38"/>
    <w:rsid w:val="00714B46"/>
    <w:rsid w:val="00715345"/>
    <w:rsid w:val="0072079D"/>
    <w:rsid w:val="0072329C"/>
    <w:rsid w:val="007236A1"/>
    <w:rsid w:val="0072420E"/>
    <w:rsid w:val="00725D53"/>
    <w:rsid w:val="00726991"/>
    <w:rsid w:val="00731E25"/>
    <w:rsid w:val="007329B7"/>
    <w:rsid w:val="00732AFD"/>
    <w:rsid w:val="00733790"/>
    <w:rsid w:val="00735339"/>
    <w:rsid w:val="007360E2"/>
    <w:rsid w:val="007373AF"/>
    <w:rsid w:val="007400A7"/>
    <w:rsid w:val="00740E4D"/>
    <w:rsid w:val="0074376A"/>
    <w:rsid w:val="0074383C"/>
    <w:rsid w:val="00743950"/>
    <w:rsid w:val="0074403B"/>
    <w:rsid w:val="00745AA3"/>
    <w:rsid w:val="00745EAC"/>
    <w:rsid w:val="00746109"/>
    <w:rsid w:val="00746120"/>
    <w:rsid w:val="00750441"/>
    <w:rsid w:val="00751C93"/>
    <w:rsid w:val="007537AE"/>
    <w:rsid w:val="007539BF"/>
    <w:rsid w:val="007547A4"/>
    <w:rsid w:val="00754FCC"/>
    <w:rsid w:val="00756FFD"/>
    <w:rsid w:val="00761735"/>
    <w:rsid w:val="00762A2F"/>
    <w:rsid w:val="00764634"/>
    <w:rsid w:val="00765195"/>
    <w:rsid w:val="00766DD5"/>
    <w:rsid w:val="00767A24"/>
    <w:rsid w:val="00770DB1"/>
    <w:rsid w:val="00772E4A"/>
    <w:rsid w:val="00773BAE"/>
    <w:rsid w:val="0077454D"/>
    <w:rsid w:val="007805B8"/>
    <w:rsid w:val="00781139"/>
    <w:rsid w:val="00781AF7"/>
    <w:rsid w:val="00782C0D"/>
    <w:rsid w:val="00783CB0"/>
    <w:rsid w:val="0078516F"/>
    <w:rsid w:val="00786EEE"/>
    <w:rsid w:val="00790178"/>
    <w:rsid w:val="00792C8A"/>
    <w:rsid w:val="00792CC2"/>
    <w:rsid w:val="00792D4C"/>
    <w:rsid w:val="0079357F"/>
    <w:rsid w:val="007938B4"/>
    <w:rsid w:val="007943F0"/>
    <w:rsid w:val="00795FF8"/>
    <w:rsid w:val="007A12F5"/>
    <w:rsid w:val="007A42C0"/>
    <w:rsid w:val="007A7BF8"/>
    <w:rsid w:val="007B1412"/>
    <w:rsid w:val="007B20E3"/>
    <w:rsid w:val="007B4D36"/>
    <w:rsid w:val="007B4EC2"/>
    <w:rsid w:val="007B5055"/>
    <w:rsid w:val="007B5858"/>
    <w:rsid w:val="007B5A75"/>
    <w:rsid w:val="007B5E73"/>
    <w:rsid w:val="007B6689"/>
    <w:rsid w:val="007C08D5"/>
    <w:rsid w:val="007C1162"/>
    <w:rsid w:val="007C15F4"/>
    <w:rsid w:val="007C27FE"/>
    <w:rsid w:val="007C3B52"/>
    <w:rsid w:val="007C4A52"/>
    <w:rsid w:val="007C5E65"/>
    <w:rsid w:val="007C5E86"/>
    <w:rsid w:val="007C6B48"/>
    <w:rsid w:val="007D1223"/>
    <w:rsid w:val="007D3EF3"/>
    <w:rsid w:val="007D58F2"/>
    <w:rsid w:val="007D642E"/>
    <w:rsid w:val="007E067E"/>
    <w:rsid w:val="007E1A03"/>
    <w:rsid w:val="007E23A1"/>
    <w:rsid w:val="007E2F6A"/>
    <w:rsid w:val="007E533C"/>
    <w:rsid w:val="007E5DA3"/>
    <w:rsid w:val="007E5DBD"/>
    <w:rsid w:val="007E66EE"/>
    <w:rsid w:val="007E6E44"/>
    <w:rsid w:val="007F06E2"/>
    <w:rsid w:val="007F16F8"/>
    <w:rsid w:val="007F2CDB"/>
    <w:rsid w:val="007F3D4E"/>
    <w:rsid w:val="007F6F13"/>
    <w:rsid w:val="008013FB"/>
    <w:rsid w:val="00801823"/>
    <w:rsid w:val="00802F00"/>
    <w:rsid w:val="00806D4F"/>
    <w:rsid w:val="0080725A"/>
    <w:rsid w:val="008149F1"/>
    <w:rsid w:val="0081669D"/>
    <w:rsid w:val="008215AF"/>
    <w:rsid w:val="008218CD"/>
    <w:rsid w:val="0082387E"/>
    <w:rsid w:val="00824516"/>
    <w:rsid w:val="00825766"/>
    <w:rsid w:val="008259F8"/>
    <w:rsid w:val="00825A86"/>
    <w:rsid w:val="008271DB"/>
    <w:rsid w:val="00831420"/>
    <w:rsid w:val="0083375B"/>
    <w:rsid w:val="00835B68"/>
    <w:rsid w:val="008367F0"/>
    <w:rsid w:val="00840A7E"/>
    <w:rsid w:val="008411E9"/>
    <w:rsid w:val="00843805"/>
    <w:rsid w:val="00845643"/>
    <w:rsid w:val="00847727"/>
    <w:rsid w:val="0085106B"/>
    <w:rsid w:val="0085212C"/>
    <w:rsid w:val="0085372B"/>
    <w:rsid w:val="008537F4"/>
    <w:rsid w:val="00853805"/>
    <w:rsid w:val="00853D08"/>
    <w:rsid w:val="00856B1B"/>
    <w:rsid w:val="00860A9B"/>
    <w:rsid w:val="008664FD"/>
    <w:rsid w:val="008703F2"/>
    <w:rsid w:val="0087681E"/>
    <w:rsid w:val="00876C4F"/>
    <w:rsid w:val="00877A99"/>
    <w:rsid w:val="00877FA9"/>
    <w:rsid w:val="00877FAE"/>
    <w:rsid w:val="00883DFF"/>
    <w:rsid w:val="008843C0"/>
    <w:rsid w:val="00885604"/>
    <w:rsid w:val="0089006E"/>
    <w:rsid w:val="00890411"/>
    <w:rsid w:val="008908AB"/>
    <w:rsid w:val="008955D5"/>
    <w:rsid w:val="008962F9"/>
    <w:rsid w:val="00896633"/>
    <w:rsid w:val="00896EB3"/>
    <w:rsid w:val="008A04C1"/>
    <w:rsid w:val="008A579C"/>
    <w:rsid w:val="008A6E5B"/>
    <w:rsid w:val="008B024C"/>
    <w:rsid w:val="008B0467"/>
    <w:rsid w:val="008B1515"/>
    <w:rsid w:val="008B30B2"/>
    <w:rsid w:val="008B359E"/>
    <w:rsid w:val="008B6C86"/>
    <w:rsid w:val="008B766C"/>
    <w:rsid w:val="008B7A73"/>
    <w:rsid w:val="008B7AEC"/>
    <w:rsid w:val="008C4D93"/>
    <w:rsid w:val="008C7DE5"/>
    <w:rsid w:val="008D0871"/>
    <w:rsid w:val="008D0CBC"/>
    <w:rsid w:val="008D0E95"/>
    <w:rsid w:val="008D1E87"/>
    <w:rsid w:val="008D30F6"/>
    <w:rsid w:val="008D3A10"/>
    <w:rsid w:val="008D3FC5"/>
    <w:rsid w:val="008D5ECD"/>
    <w:rsid w:val="008D6199"/>
    <w:rsid w:val="008D6D5F"/>
    <w:rsid w:val="008E0182"/>
    <w:rsid w:val="008E06A2"/>
    <w:rsid w:val="008E0B26"/>
    <w:rsid w:val="008E1401"/>
    <w:rsid w:val="008E214C"/>
    <w:rsid w:val="008E300A"/>
    <w:rsid w:val="008E3559"/>
    <w:rsid w:val="008E3CCF"/>
    <w:rsid w:val="008E5769"/>
    <w:rsid w:val="008E6B41"/>
    <w:rsid w:val="008F14C2"/>
    <w:rsid w:val="008F2929"/>
    <w:rsid w:val="008F3012"/>
    <w:rsid w:val="008F3613"/>
    <w:rsid w:val="008F4D4F"/>
    <w:rsid w:val="008F7916"/>
    <w:rsid w:val="00900A37"/>
    <w:rsid w:val="0090102E"/>
    <w:rsid w:val="00901D35"/>
    <w:rsid w:val="0090201C"/>
    <w:rsid w:val="00902EF2"/>
    <w:rsid w:val="0090467C"/>
    <w:rsid w:val="00904E6F"/>
    <w:rsid w:val="00906160"/>
    <w:rsid w:val="00910DC2"/>
    <w:rsid w:val="00911A7F"/>
    <w:rsid w:val="00911B3D"/>
    <w:rsid w:val="00915E39"/>
    <w:rsid w:val="00916A12"/>
    <w:rsid w:val="009200F3"/>
    <w:rsid w:val="00920DF5"/>
    <w:rsid w:val="009213C1"/>
    <w:rsid w:val="009236A3"/>
    <w:rsid w:val="00923C8F"/>
    <w:rsid w:val="009246CF"/>
    <w:rsid w:val="0092470F"/>
    <w:rsid w:val="0092482C"/>
    <w:rsid w:val="0092597E"/>
    <w:rsid w:val="0092621E"/>
    <w:rsid w:val="009267C8"/>
    <w:rsid w:val="009267D6"/>
    <w:rsid w:val="00926CD2"/>
    <w:rsid w:val="00927B0A"/>
    <w:rsid w:val="00930D2B"/>
    <w:rsid w:val="009311AF"/>
    <w:rsid w:val="00932187"/>
    <w:rsid w:val="00932890"/>
    <w:rsid w:val="00935A2E"/>
    <w:rsid w:val="00936616"/>
    <w:rsid w:val="0093678B"/>
    <w:rsid w:val="00936F8C"/>
    <w:rsid w:val="00940558"/>
    <w:rsid w:val="00942A1A"/>
    <w:rsid w:val="00944EFB"/>
    <w:rsid w:val="00945270"/>
    <w:rsid w:val="00945DA6"/>
    <w:rsid w:val="00952F3C"/>
    <w:rsid w:val="009574CF"/>
    <w:rsid w:val="00960D0F"/>
    <w:rsid w:val="00961541"/>
    <w:rsid w:val="0096158C"/>
    <w:rsid w:val="00962346"/>
    <w:rsid w:val="009625B8"/>
    <w:rsid w:val="00962B02"/>
    <w:rsid w:val="00963E9A"/>
    <w:rsid w:val="0096411C"/>
    <w:rsid w:val="00967CB5"/>
    <w:rsid w:val="00970324"/>
    <w:rsid w:val="00970934"/>
    <w:rsid w:val="00971820"/>
    <w:rsid w:val="0097344F"/>
    <w:rsid w:val="00974897"/>
    <w:rsid w:val="009753F5"/>
    <w:rsid w:val="009760DF"/>
    <w:rsid w:val="00984D9D"/>
    <w:rsid w:val="009851B3"/>
    <w:rsid w:val="009857AA"/>
    <w:rsid w:val="00986E98"/>
    <w:rsid w:val="00990CBD"/>
    <w:rsid w:val="00990CD6"/>
    <w:rsid w:val="00991A60"/>
    <w:rsid w:val="00991ACB"/>
    <w:rsid w:val="00991EB5"/>
    <w:rsid w:val="00994286"/>
    <w:rsid w:val="00994540"/>
    <w:rsid w:val="009951DE"/>
    <w:rsid w:val="0099546E"/>
    <w:rsid w:val="00997730"/>
    <w:rsid w:val="009A0BA9"/>
    <w:rsid w:val="009A0D56"/>
    <w:rsid w:val="009A378B"/>
    <w:rsid w:val="009A3957"/>
    <w:rsid w:val="009A46DF"/>
    <w:rsid w:val="009A5DB3"/>
    <w:rsid w:val="009A7E87"/>
    <w:rsid w:val="009B035B"/>
    <w:rsid w:val="009B0647"/>
    <w:rsid w:val="009B3C85"/>
    <w:rsid w:val="009B3FDA"/>
    <w:rsid w:val="009B4931"/>
    <w:rsid w:val="009B4ABA"/>
    <w:rsid w:val="009B5BD6"/>
    <w:rsid w:val="009C0BD1"/>
    <w:rsid w:val="009C290F"/>
    <w:rsid w:val="009C2D33"/>
    <w:rsid w:val="009C4B8B"/>
    <w:rsid w:val="009C6424"/>
    <w:rsid w:val="009D0203"/>
    <w:rsid w:val="009D283D"/>
    <w:rsid w:val="009E00A4"/>
    <w:rsid w:val="009E2EBE"/>
    <w:rsid w:val="009E4306"/>
    <w:rsid w:val="009E4BFC"/>
    <w:rsid w:val="009F0886"/>
    <w:rsid w:val="009F0B97"/>
    <w:rsid w:val="009F1D10"/>
    <w:rsid w:val="009F46B5"/>
    <w:rsid w:val="009F526F"/>
    <w:rsid w:val="009F5691"/>
    <w:rsid w:val="009F56F6"/>
    <w:rsid w:val="009F5919"/>
    <w:rsid w:val="009F61A1"/>
    <w:rsid w:val="009F6F22"/>
    <w:rsid w:val="00A00695"/>
    <w:rsid w:val="00A00B44"/>
    <w:rsid w:val="00A03EB0"/>
    <w:rsid w:val="00A04790"/>
    <w:rsid w:val="00A05A77"/>
    <w:rsid w:val="00A06F38"/>
    <w:rsid w:val="00A10929"/>
    <w:rsid w:val="00A12349"/>
    <w:rsid w:val="00A15493"/>
    <w:rsid w:val="00A16DC4"/>
    <w:rsid w:val="00A16E22"/>
    <w:rsid w:val="00A17FB0"/>
    <w:rsid w:val="00A20932"/>
    <w:rsid w:val="00A2241B"/>
    <w:rsid w:val="00A233B9"/>
    <w:rsid w:val="00A25081"/>
    <w:rsid w:val="00A2550F"/>
    <w:rsid w:val="00A2685A"/>
    <w:rsid w:val="00A27136"/>
    <w:rsid w:val="00A27F07"/>
    <w:rsid w:val="00A30BB1"/>
    <w:rsid w:val="00A30C73"/>
    <w:rsid w:val="00A3455D"/>
    <w:rsid w:val="00A36098"/>
    <w:rsid w:val="00A37416"/>
    <w:rsid w:val="00A37419"/>
    <w:rsid w:val="00A44F3C"/>
    <w:rsid w:val="00A45023"/>
    <w:rsid w:val="00A459CF"/>
    <w:rsid w:val="00A50E1B"/>
    <w:rsid w:val="00A52FEB"/>
    <w:rsid w:val="00A53457"/>
    <w:rsid w:val="00A53B9A"/>
    <w:rsid w:val="00A575CC"/>
    <w:rsid w:val="00A604D2"/>
    <w:rsid w:val="00A6308C"/>
    <w:rsid w:val="00A65092"/>
    <w:rsid w:val="00A66562"/>
    <w:rsid w:val="00A67B07"/>
    <w:rsid w:val="00A761F4"/>
    <w:rsid w:val="00A76C6C"/>
    <w:rsid w:val="00A82B30"/>
    <w:rsid w:val="00A8356B"/>
    <w:rsid w:val="00A84E24"/>
    <w:rsid w:val="00A85B5B"/>
    <w:rsid w:val="00A878FA"/>
    <w:rsid w:val="00A87B1A"/>
    <w:rsid w:val="00A903B5"/>
    <w:rsid w:val="00A97CA1"/>
    <w:rsid w:val="00AA0D6C"/>
    <w:rsid w:val="00AA115D"/>
    <w:rsid w:val="00AA1214"/>
    <w:rsid w:val="00AA377D"/>
    <w:rsid w:val="00AA4145"/>
    <w:rsid w:val="00AA53B9"/>
    <w:rsid w:val="00AA5559"/>
    <w:rsid w:val="00AA55FD"/>
    <w:rsid w:val="00AA60B6"/>
    <w:rsid w:val="00AB44A6"/>
    <w:rsid w:val="00AB76A0"/>
    <w:rsid w:val="00AC198C"/>
    <w:rsid w:val="00AC1AD5"/>
    <w:rsid w:val="00AC2A50"/>
    <w:rsid w:val="00AC43DB"/>
    <w:rsid w:val="00AC4BBC"/>
    <w:rsid w:val="00AC62D8"/>
    <w:rsid w:val="00AC7EFD"/>
    <w:rsid w:val="00AD02B1"/>
    <w:rsid w:val="00AD07DC"/>
    <w:rsid w:val="00AD75E2"/>
    <w:rsid w:val="00AD7685"/>
    <w:rsid w:val="00AD786A"/>
    <w:rsid w:val="00AE03C1"/>
    <w:rsid w:val="00AE0C8C"/>
    <w:rsid w:val="00AE240C"/>
    <w:rsid w:val="00AE3665"/>
    <w:rsid w:val="00AE3687"/>
    <w:rsid w:val="00AE3ECA"/>
    <w:rsid w:val="00AF126B"/>
    <w:rsid w:val="00AF1711"/>
    <w:rsid w:val="00AF3399"/>
    <w:rsid w:val="00AF5570"/>
    <w:rsid w:val="00AF5812"/>
    <w:rsid w:val="00AF641E"/>
    <w:rsid w:val="00AF6874"/>
    <w:rsid w:val="00B00B86"/>
    <w:rsid w:val="00B01B84"/>
    <w:rsid w:val="00B05B6D"/>
    <w:rsid w:val="00B06E38"/>
    <w:rsid w:val="00B10817"/>
    <w:rsid w:val="00B10AD1"/>
    <w:rsid w:val="00B10CF5"/>
    <w:rsid w:val="00B1642D"/>
    <w:rsid w:val="00B207F2"/>
    <w:rsid w:val="00B20B6A"/>
    <w:rsid w:val="00B21052"/>
    <w:rsid w:val="00B215F8"/>
    <w:rsid w:val="00B23891"/>
    <w:rsid w:val="00B24AB6"/>
    <w:rsid w:val="00B2630C"/>
    <w:rsid w:val="00B31208"/>
    <w:rsid w:val="00B341F2"/>
    <w:rsid w:val="00B3508E"/>
    <w:rsid w:val="00B358D1"/>
    <w:rsid w:val="00B35CF8"/>
    <w:rsid w:val="00B35E35"/>
    <w:rsid w:val="00B35EED"/>
    <w:rsid w:val="00B41DF3"/>
    <w:rsid w:val="00B41E17"/>
    <w:rsid w:val="00B42210"/>
    <w:rsid w:val="00B5201C"/>
    <w:rsid w:val="00B5205E"/>
    <w:rsid w:val="00B52372"/>
    <w:rsid w:val="00B535E5"/>
    <w:rsid w:val="00B56330"/>
    <w:rsid w:val="00B601C7"/>
    <w:rsid w:val="00B61336"/>
    <w:rsid w:val="00B62BA9"/>
    <w:rsid w:val="00B6475E"/>
    <w:rsid w:val="00B649AF"/>
    <w:rsid w:val="00B64A71"/>
    <w:rsid w:val="00B65270"/>
    <w:rsid w:val="00B653EE"/>
    <w:rsid w:val="00B67BF6"/>
    <w:rsid w:val="00B70528"/>
    <w:rsid w:val="00B70598"/>
    <w:rsid w:val="00B715EA"/>
    <w:rsid w:val="00B746AD"/>
    <w:rsid w:val="00B775EA"/>
    <w:rsid w:val="00B77AE8"/>
    <w:rsid w:val="00B77AF4"/>
    <w:rsid w:val="00B77BD6"/>
    <w:rsid w:val="00B81E7B"/>
    <w:rsid w:val="00B82DAF"/>
    <w:rsid w:val="00B837E0"/>
    <w:rsid w:val="00B841A1"/>
    <w:rsid w:val="00B853DC"/>
    <w:rsid w:val="00B8671D"/>
    <w:rsid w:val="00B87E73"/>
    <w:rsid w:val="00B90A8D"/>
    <w:rsid w:val="00B913A1"/>
    <w:rsid w:val="00B92937"/>
    <w:rsid w:val="00B9499C"/>
    <w:rsid w:val="00B94CAC"/>
    <w:rsid w:val="00BA08B1"/>
    <w:rsid w:val="00BA1859"/>
    <w:rsid w:val="00BA1DC8"/>
    <w:rsid w:val="00BA2FDC"/>
    <w:rsid w:val="00BA5601"/>
    <w:rsid w:val="00BA68FF"/>
    <w:rsid w:val="00BA6D18"/>
    <w:rsid w:val="00BB0AD9"/>
    <w:rsid w:val="00BB456B"/>
    <w:rsid w:val="00BB4BF5"/>
    <w:rsid w:val="00BB5622"/>
    <w:rsid w:val="00BB5991"/>
    <w:rsid w:val="00BB6F96"/>
    <w:rsid w:val="00BC09A7"/>
    <w:rsid w:val="00BC1778"/>
    <w:rsid w:val="00BC22A3"/>
    <w:rsid w:val="00BC5354"/>
    <w:rsid w:val="00BC5D4E"/>
    <w:rsid w:val="00BC748E"/>
    <w:rsid w:val="00BD040B"/>
    <w:rsid w:val="00BD205E"/>
    <w:rsid w:val="00BD239E"/>
    <w:rsid w:val="00BD29B5"/>
    <w:rsid w:val="00BD3FBD"/>
    <w:rsid w:val="00BD477B"/>
    <w:rsid w:val="00BD59D3"/>
    <w:rsid w:val="00BD6726"/>
    <w:rsid w:val="00BD745D"/>
    <w:rsid w:val="00BD77DB"/>
    <w:rsid w:val="00BE0ECE"/>
    <w:rsid w:val="00BE2CAC"/>
    <w:rsid w:val="00BE3350"/>
    <w:rsid w:val="00BE3793"/>
    <w:rsid w:val="00BE387A"/>
    <w:rsid w:val="00BE38A1"/>
    <w:rsid w:val="00BE4E13"/>
    <w:rsid w:val="00BF1B4E"/>
    <w:rsid w:val="00BF1B9F"/>
    <w:rsid w:val="00BF240C"/>
    <w:rsid w:val="00BF3FC8"/>
    <w:rsid w:val="00BF557D"/>
    <w:rsid w:val="00BF6042"/>
    <w:rsid w:val="00BF7B8E"/>
    <w:rsid w:val="00C007EE"/>
    <w:rsid w:val="00C01861"/>
    <w:rsid w:val="00C03D05"/>
    <w:rsid w:val="00C04982"/>
    <w:rsid w:val="00C05287"/>
    <w:rsid w:val="00C055F4"/>
    <w:rsid w:val="00C05E79"/>
    <w:rsid w:val="00C148AE"/>
    <w:rsid w:val="00C15E72"/>
    <w:rsid w:val="00C2037A"/>
    <w:rsid w:val="00C20BE4"/>
    <w:rsid w:val="00C24336"/>
    <w:rsid w:val="00C25557"/>
    <w:rsid w:val="00C25C96"/>
    <w:rsid w:val="00C25D9D"/>
    <w:rsid w:val="00C2756C"/>
    <w:rsid w:val="00C3072A"/>
    <w:rsid w:val="00C307DB"/>
    <w:rsid w:val="00C32F94"/>
    <w:rsid w:val="00C33097"/>
    <w:rsid w:val="00C33104"/>
    <w:rsid w:val="00C371D6"/>
    <w:rsid w:val="00C4058E"/>
    <w:rsid w:val="00C42B65"/>
    <w:rsid w:val="00C45808"/>
    <w:rsid w:val="00C46DD6"/>
    <w:rsid w:val="00C47734"/>
    <w:rsid w:val="00C47963"/>
    <w:rsid w:val="00C502F6"/>
    <w:rsid w:val="00C50ADA"/>
    <w:rsid w:val="00C50D48"/>
    <w:rsid w:val="00C50EB5"/>
    <w:rsid w:val="00C54EA2"/>
    <w:rsid w:val="00C55AD6"/>
    <w:rsid w:val="00C56FEE"/>
    <w:rsid w:val="00C57BDC"/>
    <w:rsid w:val="00C62CDB"/>
    <w:rsid w:val="00C62DA5"/>
    <w:rsid w:val="00C66CE0"/>
    <w:rsid w:val="00C677BE"/>
    <w:rsid w:val="00C67E1D"/>
    <w:rsid w:val="00C7045D"/>
    <w:rsid w:val="00C7242D"/>
    <w:rsid w:val="00C7498D"/>
    <w:rsid w:val="00C74D57"/>
    <w:rsid w:val="00C75ABD"/>
    <w:rsid w:val="00C7773B"/>
    <w:rsid w:val="00C77AD1"/>
    <w:rsid w:val="00C77C56"/>
    <w:rsid w:val="00C84633"/>
    <w:rsid w:val="00C85861"/>
    <w:rsid w:val="00C86F36"/>
    <w:rsid w:val="00C876C2"/>
    <w:rsid w:val="00C87E54"/>
    <w:rsid w:val="00C91784"/>
    <w:rsid w:val="00C91980"/>
    <w:rsid w:val="00C91CD5"/>
    <w:rsid w:val="00C9248E"/>
    <w:rsid w:val="00C9287A"/>
    <w:rsid w:val="00C92C22"/>
    <w:rsid w:val="00C93FFA"/>
    <w:rsid w:val="00C94637"/>
    <w:rsid w:val="00CA153B"/>
    <w:rsid w:val="00CA47A7"/>
    <w:rsid w:val="00CA4D4D"/>
    <w:rsid w:val="00CA61E1"/>
    <w:rsid w:val="00CA65E6"/>
    <w:rsid w:val="00CA6EDD"/>
    <w:rsid w:val="00CA7AED"/>
    <w:rsid w:val="00CA7D0B"/>
    <w:rsid w:val="00CB3B77"/>
    <w:rsid w:val="00CB45C4"/>
    <w:rsid w:val="00CB664A"/>
    <w:rsid w:val="00CB7E03"/>
    <w:rsid w:val="00CC006A"/>
    <w:rsid w:val="00CC1013"/>
    <w:rsid w:val="00CC1E21"/>
    <w:rsid w:val="00CC2150"/>
    <w:rsid w:val="00CC785D"/>
    <w:rsid w:val="00CD07C0"/>
    <w:rsid w:val="00CD0D06"/>
    <w:rsid w:val="00CD14EE"/>
    <w:rsid w:val="00CD2773"/>
    <w:rsid w:val="00CD3577"/>
    <w:rsid w:val="00CD363D"/>
    <w:rsid w:val="00CD5132"/>
    <w:rsid w:val="00CD58CE"/>
    <w:rsid w:val="00CD70A8"/>
    <w:rsid w:val="00CE0816"/>
    <w:rsid w:val="00CE13AB"/>
    <w:rsid w:val="00CE1625"/>
    <w:rsid w:val="00CE187A"/>
    <w:rsid w:val="00CE4D2B"/>
    <w:rsid w:val="00CE5ACC"/>
    <w:rsid w:val="00CE7F8D"/>
    <w:rsid w:val="00CF2932"/>
    <w:rsid w:val="00CF5A34"/>
    <w:rsid w:val="00CF5B8D"/>
    <w:rsid w:val="00CF5FEA"/>
    <w:rsid w:val="00CF668C"/>
    <w:rsid w:val="00D003E9"/>
    <w:rsid w:val="00D00D92"/>
    <w:rsid w:val="00D00F8E"/>
    <w:rsid w:val="00D01A9A"/>
    <w:rsid w:val="00D01AAE"/>
    <w:rsid w:val="00D0380E"/>
    <w:rsid w:val="00D03B7E"/>
    <w:rsid w:val="00D03F80"/>
    <w:rsid w:val="00D06D22"/>
    <w:rsid w:val="00D06D31"/>
    <w:rsid w:val="00D07727"/>
    <w:rsid w:val="00D11715"/>
    <w:rsid w:val="00D119B2"/>
    <w:rsid w:val="00D136B3"/>
    <w:rsid w:val="00D13999"/>
    <w:rsid w:val="00D146C3"/>
    <w:rsid w:val="00D14D6D"/>
    <w:rsid w:val="00D1717F"/>
    <w:rsid w:val="00D175E9"/>
    <w:rsid w:val="00D176A3"/>
    <w:rsid w:val="00D2073C"/>
    <w:rsid w:val="00D20BDB"/>
    <w:rsid w:val="00D21AA6"/>
    <w:rsid w:val="00D228D3"/>
    <w:rsid w:val="00D23CE8"/>
    <w:rsid w:val="00D241E4"/>
    <w:rsid w:val="00D257F5"/>
    <w:rsid w:val="00D30046"/>
    <w:rsid w:val="00D306C7"/>
    <w:rsid w:val="00D30D07"/>
    <w:rsid w:val="00D31165"/>
    <w:rsid w:val="00D325D6"/>
    <w:rsid w:val="00D32F57"/>
    <w:rsid w:val="00D34F0D"/>
    <w:rsid w:val="00D36405"/>
    <w:rsid w:val="00D419D6"/>
    <w:rsid w:val="00D41DB1"/>
    <w:rsid w:val="00D41F6D"/>
    <w:rsid w:val="00D4429F"/>
    <w:rsid w:val="00D46221"/>
    <w:rsid w:val="00D46C01"/>
    <w:rsid w:val="00D46DC1"/>
    <w:rsid w:val="00D47503"/>
    <w:rsid w:val="00D50269"/>
    <w:rsid w:val="00D53F42"/>
    <w:rsid w:val="00D541DE"/>
    <w:rsid w:val="00D544DF"/>
    <w:rsid w:val="00D56A29"/>
    <w:rsid w:val="00D638DA"/>
    <w:rsid w:val="00D639D6"/>
    <w:rsid w:val="00D642D8"/>
    <w:rsid w:val="00D65F50"/>
    <w:rsid w:val="00D662EF"/>
    <w:rsid w:val="00D665AF"/>
    <w:rsid w:val="00D6678F"/>
    <w:rsid w:val="00D669A7"/>
    <w:rsid w:val="00D679E0"/>
    <w:rsid w:val="00D67F43"/>
    <w:rsid w:val="00D712E1"/>
    <w:rsid w:val="00D71E73"/>
    <w:rsid w:val="00D7647E"/>
    <w:rsid w:val="00D77F00"/>
    <w:rsid w:val="00D80D13"/>
    <w:rsid w:val="00D82B4E"/>
    <w:rsid w:val="00D8441B"/>
    <w:rsid w:val="00D855BF"/>
    <w:rsid w:val="00D907AB"/>
    <w:rsid w:val="00D90EC5"/>
    <w:rsid w:val="00D934AB"/>
    <w:rsid w:val="00D936A0"/>
    <w:rsid w:val="00D93793"/>
    <w:rsid w:val="00D9466C"/>
    <w:rsid w:val="00D972D9"/>
    <w:rsid w:val="00DA0767"/>
    <w:rsid w:val="00DA1D46"/>
    <w:rsid w:val="00DA2E34"/>
    <w:rsid w:val="00DA5E29"/>
    <w:rsid w:val="00DA62A8"/>
    <w:rsid w:val="00DA6458"/>
    <w:rsid w:val="00DA6C41"/>
    <w:rsid w:val="00DB262D"/>
    <w:rsid w:val="00DB4895"/>
    <w:rsid w:val="00DB4D2E"/>
    <w:rsid w:val="00DB6963"/>
    <w:rsid w:val="00DB6D73"/>
    <w:rsid w:val="00DC06D5"/>
    <w:rsid w:val="00DC1293"/>
    <w:rsid w:val="00DC1AAC"/>
    <w:rsid w:val="00DC1F45"/>
    <w:rsid w:val="00DC28D9"/>
    <w:rsid w:val="00DC2C77"/>
    <w:rsid w:val="00DC63D3"/>
    <w:rsid w:val="00DC7138"/>
    <w:rsid w:val="00DC7318"/>
    <w:rsid w:val="00DC7B63"/>
    <w:rsid w:val="00DC7EEB"/>
    <w:rsid w:val="00DD046A"/>
    <w:rsid w:val="00DD78E2"/>
    <w:rsid w:val="00DE2C72"/>
    <w:rsid w:val="00DE311B"/>
    <w:rsid w:val="00DE3896"/>
    <w:rsid w:val="00DE4901"/>
    <w:rsid w:val="00DE6091"/>
    <w:rsid w:val="00DE664E"/>
    <w:rsid w:val="00DE749C"/>
    <w:rsid w:val="00E01597"/>
    <w:rsid w:val="00E02324"/>
    <w:rsid w:val="00E035C7"/>
    <w:rsid w:val="00E05885"/>
    <w:rsid w:val="00E05E6F"/>
    <w:rsid w:val="00E06441"/>
    <w:rsid w:val="00E06F2C"/>
    <w:rsid w:val="00E100F7"/>
    <w:rsid w:val="00E10F16"/>
    <w:rsid w:val="00E11C87"/>
    <w:rsid w:val="00E1250F"/>
    <w:rsid w:val="00E14F2B"/>
    <w:rsid w:val="00E1586E"/>
    <w:rsid w:val="00E15DED"/>
    <w:rsid w:val="00E15FC9"/>
    <w:rsid w:val="00E16802"/>
    <w:rsid w:val="00E17768"/>
    <w:rsid w:val="00E233C2"/>
    <w:rsid w:val="00E23C5D"/>
    <w:rsid w:val="00E30C92"/>
    <w:rsid w:val="00E31EA6"/>
    <w:rsid w:val="00E330E6"/>
    <w:rsid w:val="00E334C2"/>
    <w:rsid w:val="00E33E72"/>
    <w:rsid w:val="00E362D2"/>
    <w:rsid w:val="00E365AA"/>
    <w:rsid w:val="00E36B44"/>
    <w:rsid w:val="00E43A3D"/>
    <w:rsid w:val="00E45825"/>
    <w:rsid w:val="00E513BC"/>
    <w:rsid w:val="00E5275D"/>
    <w:rsid w:val="00E53FF4"/>
    <w:rsid w:val="00E54C82"/>
    <w:rsid w:val="00E5635F"/>
    <w:rsid w:val="00E61637"/>
    <w:rsid w:val="00E61A76"/>
    <w:rsid w:val="00E62383"/>
    <w:rsid w:val="00E62744"/>
    <w:rsid w:val="00E639C4"/>
    <w:rsid w:val="00E63C0E"/>
    <w:rsid w:val="00E64C16"/>
    <w:rsid w:val="00E64CA5"/>
    <w:rsid w:val="00E66A1F"/>
    <w:rsid w:val="00E6743E"/>
    <w:rsid w:val="00E675C4"/>
    <w:rsid w:val="00E72194"/>
    <w:rsid w:val="00E7382D"/>
    <w:rsid w:val="00E74262"/>
    <w:rsid w:val="00E74846"/>
    <w:rsid w:val="00E75A9C"/>
    <w:rsid w:val="00E76588"/>
    <w:rsid w:val="00E76DA9"/>
    <w:rsid w:val="00E800D7"/>
    <w:rsid w:val="00E81F93"/>
    <w:rsid w:val="00E82D99"/>
    <w:rsid w:val="00E847E6"/>
    <w:rsid w:val="00E8505A"/>
    <w:rsid w:val="00E85FF1"/>
    <w:rsid w:val="00E86CDF"/>
    <w:rsid w:val="00E87772"/>
    <w:rsid w:val="00E90A2D"/>
    <w:rsid w:val="00E915E7"/>
    <w:rsid w:val="00E931CA"/>
    <w:rsid w:val="00E958E4"/>
    <w:rsid w:val="00EA182B"/>
    <w:rsid w:val="00EA2954"/>
    <w:rsid w:val="00EA2F16"/>
    <w:rsid w:val="00EB1389"/>
    <w:rsid w:val="00EB1DDB"/>
    <w:rsid w:val="00EB5CB1"/>
    <w:rsid w:val="00EB65BC"/>
    <w:rsid w:val="00EC028B"/>
    <w:rsid w:val="00EC061D"/>
    <w:rsid w:val="00EC36DE"/>
    <w:rsid w:val="00EC599D"/>
    <w:rsid w:val="00EC7278"/>
    <w:rsid w:val="00ED0C5E"/>
    <w:rsid w:val="00ED2CC8"/>
    <w:rsid w:val="00ED36A0"/>
    <w:rsid w:val="00ED5551"/>
    <w:rsid w:val="00ED5ED0"/>
    <w:rsid w:val="00ED7D22"/>
    <w:rsid w:val="00EE1870"/>
    <w:rsid w:val="00EE2F64"/>
    <w:rsid w:val="00EE34F7"/>
    <w:rsid w:val="00EE36FB"/>
    <w:rsid w:val="00EE4D77"/>
    <w:rsid w:val="00EE73F0"/>
    <w:rsid w:val="00EF19FA"/>
    <w:rsid w:val="00EF2691"/>
    <w:rsid w:val="00EF2F91"/>
    <w:rsid w:val="00EF3CA7"/>
    <w:rsid w:val="00EF3F17"/>
    <w:rsid w:val="00EF42A2"/>
    <w:rsid w:val="00EF43ED"/>
    <w:rsid w:val="00EF4EC0"/>
    <w:rsid w:val="00EF5132"/>
    <w:rsid w:val="00EF70E3"/>
    <w:rsid w:val="00F0025C"/>
    <w:rsid w:val="00F013D5"/>
    <w:rsid w:val="00F01D11"/>
    <w:rsid w:val="00F07D09"/>
    <w:rsid w:val="00F13AD0"/>
    <w:rsid w:val="00F20F9F"/>
    <w:rsid w:val="00F21126"/>
    <w:rsid w:val="00F24116"/>
    <w:rsid w:val="00F26E34"/>
    <w:rsid w:val="00F27CF8"/>
    <w:rsid w:val="00F303DE"/>
    <w:rsid w:val="00F30A29"/>
    <w:rsid w:val="00F30A8B"/>
    <w:rsid w:val="00F31E50"/>
    <w:rsid w:val="00F33121"/>
    <w:rsid w:val="00F3335F"/>
    <w:rsid w:val="00F33D4E"/>
    <w:rsid w:val="00F35EAF"/>
    <w:rsid w:val="00F361DE"/>
    <w:rsid w:val="00F368A9"/>
    <w:rsid w:val="00F36CA8"/>
    <w:rsid w:val="00F36D03"/>
    <w:rsid w:val="00F3795F"/>
    <w:rsid w:val="00F412D2"/>
    <w:rsid w:val="00F4252A"/>
    <w:rsid w:val="00F42A88"/>
    <w:rsid w:val="00F5080B"/>
    <w:rsid w:val="00F50C81"/>
    <w:rsid w:val="00F52DD4"/>
    <w:rsid w:val="00F539FF"/>
    <w:rsid w:val="00F54948"/>
    <w:rsid w:val="00F54F25"/>
    <w:rsid w:val="00F6135B"/>
    <w:rsid w:val="00F6575E"/>
    <w:rsid w:val="00F66C31"/>
    <w:rsid w:val="00F7024C"/>
    <w:rsid w:val="00F75A96"/>
    <w:rsid w:val="00F75CCD"/>
    <w:rsid w:val="00F75CDE"/>
    <w:rsid w:val="00F80FDC"/>
    <w:rsid w:val="00F828ED"/>
    <w:rsid w:val="00F83E54"/>
    <w:rsid w:val="00F86D74"/>
    <w:rsid w:val="00F8777D"/>
    <w:rsid w:val="00F8787B"/>
    <w:rsid w:val="00F924B9"/>
    <w:rsid w:val="00F95083"/>
    <w:rsid w:val="00F95382"/>
    <w:rsid w:val="00F956C2"/>
    <w:rsid w:val="00F97C93"/>
    <w:rsid w:val="00FA109C"/>
    <w:rsid w:val="00FA1FD4"/>
    <w:rsid w:val="00FA28B4"/>
    <w:rsid w:val="00FA6643"/>
    <w:rsid w:val="00FA7C0C"/>
    <w:rsid w:val="00FB0A1A"/>
    <w:rsid w:val="00FB1851"/>
    <w:rsid w:val="00FB1BA9"/>
    <w:rsid w:val="00FB2D31"/>
    <w:rsid w:val="00FB36F8"/>
    <w:rsid w:val="00FB44B4"/>
    <w:rsid w:val="00FB7038"/>
    <w:rsid w:val="00FB7DB2"/>
    <w:rsid w:val="00FC14D6"/>
    <w:rsid w:val="00FC2211"/>
    <w:rsid w:val="00FC2765"/>
    <w:rsid w:val="00FC2D62"/>
    <w:rsid w:val="00FC34D6"/>
    <w:rsid w:val="00FC3C64"/>
    <w:rsid w:val="00FC40AA"/>
    <w:rsid w:val="00FC450D"/>
    <w:rsid w:val="00FC4D5B"/>
    <w:rsid w:val="00FC4FCD"/>
    <w:rsid w:val="00FC70FA"/>
    <w:rsid w:val="00FC72D4"/>
    <w:rsid w:val="00FD157A"/>
    <w:rsid w:val="00FD31CF"/>
    <w:rsid w:val="00FD4959"/>
    <w:rsid w:val="00FE14A3"/>
    <w:rsid w:val="00FE269B"/>
    <w:rsid w:val="00FE2AA3"/>
    <w:rsid w:val="00FE5729"/>
    <w:rsid w:val="00FF0243"/>
    <w:rsid w:val="00FF088B"/>
    <w:rsid w:val="00FF11B4"/>
    <w:rsid w:val="00FF43C6"/>
    <w:rsid w:val="00FF6749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98BE3F"/>
  <w15:chartTrackingRefBased/>
  <w15:docId w15:val="{DAD71A67-C7F0-4FF3-95BB-B9A42029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F3613"/>
    <w:pPr>
      <w:widowControl w:val="0"/>
      <w:spacing w:line="288" w:lineRule="auto"/>
      <w:ind w:firstLineChars="200" w:firstLine="200"/>
      <w:jc w:val="both"/>
    </w:pPr>
    <w:rPr>
      <w:noProof/>
      <w:kern w:val="2"/>
      <w:sz w:val="24"/>
      <w:szCs w:val="21"/>
    </w:rPr>
  </w:style>
  <w:style w:type="paragraph" w:styleId="1">
    <w:name w:val="heading 1"/>
    <w:basedOn w:val="a0"/>
    <w:next w:val="a0"/>
    <w:qFormat/>
    <w:rsid w:val="00100731"/>
    <w:pPr>
      <w:keepNext/>
      <w:keepLines/>
      <w:numPr>
        <w:numId w:val="2"/>
      </w:numPr>
      <w:spacing w:beforeLines="300" w:before="300" w:afterLines="200" w:after="200"/>
      <w:ind w:left="0"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0"/>
    <w:autoRedefine/>
    <w:qFormat/>
    <w:rsid w:val="00194039"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0"/>
    <w:link w:val="30"/>
    <w:autoRedefine/>
    <w:qFormat/>
    <w:rsid w:val="000312D8"/>
    <w:pPr>
      <w:numPr>
        <w:ilvl w:val="2"/>
      </w:numPr>
      <w:spacing w:beforeLines="50" w:before="120" w:afterLines="0" w:after="0"/>
      <w:outlineLvl w:val="2"/>
    </w:pPr>
    <w:rPr>
      <w:bCs/>
      <w:sz w:val="28"/>
    </w:rPr>
  </w:style>
  <w:style w:type="paragraph" w:styleId="4">
    <w:name w:val="heading 4"/>
    <w:basedOn w:val="3"/>
    <w:next w:val="a0"/>
    <w:qFormat/>
    <w:rsid w:val="00443BDE"/>
    <w:pPr>
      <w:numPr>
        <w:ilvl w:val="3"/>
        <w:numId w:val="4"/>
      </w:numPr>
      <w:spacing w:beforeLines="0" w:before="0"/>
      <w:ind w:left="828" w:hanging="363"/>
      <w:outlineLvl w:val="3"/>
    </w:pPr>
    <w:rPr>
      <w:sz w:val="24"/>
    </w:rPr>
  </w:style>
  <w:style w:type="paragraph" w:styleId="5">
    <w:name w:val="heading 5"/>
    <w:basedOn w:val="4"/>
    <w:next w:val="a0"/>
    <w:qFormat/>
    <w:rsid w:val="00443BDE"/>
    <w:pPr>
      <w:numPr>
        <w:ilvl w:val="4"/>
        <w:numId w:val="3"/>
      </w:numPr>
      <w:ind w:left="1060" w:hanging="595"/>
      <w:outlineLvl w:val="4"/>
    </w:pPr>
    <w:rPr>
      <w:bCs w:val="0"/>
      <w:szCs w:val="28"/>
    </w:rPr>
  </w:style>
  <w:style w:type="paragraph" w:styleId="60">
    <w:name w:val="heading 6"/>
    <w:basedOn w:val="5"/>
    <w:next w:val="a0"/>
    <w:link w:val="61"/>
    <w:qFormat/>
    <w:rsid w:val="00416650"/>
    <w:pPr>
      <w:numPr>
        <w:ilvl w:val="5"/>
        <w:numId w:val="5"/>
      </w:numPr>
      <w:ind w:left="817" w:hanging="352"/>
      <w:outlineLvl w:val="5"/>
    </w:pPr>
  </w:style>
  <w:style w:type="paragraph" w:styleId="7">
    <w:name w:val="heading 7"/>
    <w:basedOn w:val="60"/>
    <w:next w:val="a0"/>
    <w:qFormat/>
    <w:rsid w:val="00A3455D"/>
    <w:pPr>
      <w:numPr>
        <w:ilvl w:val="6"/>
      </w:numPr>
      <w:ind w:left="1055" w:hanging="590"/>
      <w:outlineLvl w:val="6"/>
    </w:pPr>
  </w:style>
  <w:style w:type="paragraph" w:styleId="8">
    <w:name w:val="heading 8"/>
    <w:basedOn w:val="a0"/>
    <w:next w:val="a0"/>
    <w:qFormat/>
    <w:rsid w:val="00BD239E"/>
    <w:pPr>
      <w:keepNext/>
      <w:keepLines/>
      <w:numPr>
        <w:ilvl w:val="7"/>
        <w:numId w:val="2"/>
      </w:numPr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4"/>
    <w:next w:val="a0"/>
    <w:autoRedefine/>
    <w:qFormat/>
    <w:rsid w:val="00C876C2"/>
    <w:pPr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aliases w:val="学位论文页眉"/>
    <w:basedOn w:val="a0"/>
    <w:autoRedefine/>
    <w:rsid w:val="0019233A"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paragraph" w:customStyle="1" w:styleId="a">
    <w:name w:val="参考文献"/>
    <w:basedOn w:val="a0"/>
    <w:rsid w:val="000E47E7"/>
    <w:pPr>
      <w:numPr>
        <w:numId w:val="1"/>
      </w:numPr>
      <w:overflowPunct w:val="0"/>
      <w:autoSpaceDN w:val="0"/>
      <w:adjustRightInd w:val="0"/>
      <w:snapToGrid w:val="0"/>
      <w:ind w:firstLineChars="0" w:firstLine="0"/>
    </w:pPr>
    <w:rPr>
      <w:rFonts w:cs="Courier New"/>
      <w:snapToGrid w:val="0"/>
      <w:kern w:val="0"/>
      <w:sz w:val="21"/>
    </w:rPr>
  </w:style>
  <w:style w:type="paragraph" w:styleId="a5">
    <w:name w:val="footer"/>
    <w:basedOn w:val="a0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</w:style>
  <w:style w:type="paragraph" w:customStyle="1" w:styleId="a8">
    <w:name w:val="图表题注"/>
    <w:basedOn w:val="a0"/>
    <w:next w:val="a0"/>
    <w:rsid w:val="002219C6"/>
    <w:pPr>
      <w:spacing w:beforeLines="50" w:before="50" w:afterLines="50" w:after="50"/>
      <w:ind w:firstLineChars="0" w:firstLine="0"/>
      <w:jc w:val="center"/>
    </w:pPr>
    <w:rPr>
      <w:sz w:val="21"/>
    </w:rPr>
  </w:style>
  <w:style w:type="paragraph" w:styleId="a9">
    <w:name w:val="caption"/>
    <w:basedOn w:val="a0"/>
    <w:next w:val="a0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aa">
    <w:name w:val="Document Map"/>
    <w:basedOn w:val="a0"/>
    <w:semiHidden/>
    <w:rsid w:val="00DC28D9"/>
    <w:pPr>
      <w:shd w:val="clear" w:color="auto" w:fill="000080"/>
    </w:pPr>
  </w:style>
  <w:style w:type="paragraph" w:styleId="ab">
    <w:name w:val="Title"/>
    <w:basedOn w:val="a0"/>
    <w:qFormat/>
    <w:rsid w:val="00DE749C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c">
    <w:name w:val="Body Text"/>
    <w:basedOn w:val="a0"/>
    <w:rsid w:val="004D394E"/>
    <w:pPr>
      <w:spacing w:after="120"/>
      <w:ind w:firstLineChars="0" w:firstLine="0"/>
    </w:pPr>
    <w:rPr>
      <w:noProof w:val="0"/>
      <w:sz w:val="13"/>
      <w:szCs w:val="20"/>
    </w:rPr>
  </w:style>
  <w:style w:type="paragraph" w:styleId="ad">
    <w:name w:val="Date"/>
    <w:basedOn w:val="a0"/>
    <w:next w:val="a0"/>
    <w:rsid w:val="00D23CE8"/>
    <w:pPr>
      <w:ind w:firstLineChars="0" w:firstLine="0"/>
    </w:pPr>
    <w:rPr>
      <w:noProof w:val="0"/>
      <w:sz w:val="21"/>
      <w:szCs w:val="20"/>
    </w:rPr>
  </w:style>
  <w:style w:type="character" w:styleId="ae">
    <w:name w:val="Hyperlink"/>
    <w:uiPriority w:val="99"/>
    <w:rsid w:val="000933E9"/>
    <w:rPr>
      <w:color w:val="0000FF"/>
      <w:u w:val="single"/>
    </w:rPr>
  </w:style>
  <w:style w:type="paragraph" w:styleId="TOC1">
    <w:name w:val="toc 1"/>
    <w:basedOn w:val="a0"/>
    <w:next w:val="a0"/>
    <w:uiPriority w:val="39"/>
    <w:rsid w:val="003D2CB5"/>
    <w:pPr>
      <w:ind w:firstLineChars="0" w:firstLine="0"/>
    </w:pPr>
  </w:style>
  <w:style w:type="paragraph" w:styleId="TOC2">
    <w:name w:val="toc 2"/>
    <w:basedOn w:val="a0"/>
    <w:next w:val="a0"/>
    <w:uiPriority w:val="39"/>
    <w:rsid w:val="005C065F"/>
    <w:pPr>
      <w:ind w:leftChars="100" w:left="100" w:firstLineChars="0" w:firstLine="0"/>
    </w:pPr>
  </w:style>
  <w:style w:type="paragraph" w:styleId="TOC3">
    <w:name w:val="toc 3"/>
    <w:basedOn w:val="a0"/>
    <w:next w:val="a0"/>
    <w:uiPriority w:val="39"/>
    <w:rsid w:val="005C065F"/>
    <w:pPr>
      <w:ind w:leftChars="200" w:left="200" w:firstLineChars="0" w:firstLine="0"/>
    </w:pPr>
  </w:style>
  <w:style w:type="paragraph" w:styleId="af">
    <w:name w:val="Plain Text"/>
    <w:basedOn w:val="a0"/>
    <w:rsid w:val="00183C38"/>
    <w:pPr>
      <w:ind w:left="492" w:firstLineChars="0" w:firstLine="0"/>
      <w:outlineLvl w:val="0"/>
    </w:pPr>
    <w:rPr>
      <w:rFonts w:ascii="宋体" w:hAnsi="Courier New"/>
      <w:noProof w:val="0"/>
      <w:sz w:val="21"/>
      <w:szCs w:val="20"/>
    </w:rPr>
  </w:style>
  <w:style w:type="paragraph" w:styleId="af0">
    <w:name w:val="footnote text"/>
    <w:basedOn w:val="a0"/>
    <w:semiHidden/>
    <w:rsid w:val="00DA6458"/>
    <w:pPr>
      <w:snapToGrid w:val="0"/>
      <w:ind w:firstLineChars="0" w:firstLine="0"/>
      <w:jc w:val="left"/>
    </w:pPr>
    <w:rPr>
      <w:sz w:val="18"/>
      <w:szCs w:val="18"/>
    </w:rPr>
  </w:style>
  <w:style w:type="paragraph" w:customStyle="1" w:styleId="af1">
    <w:name w:val="公式"/>
    <w:basedOn w:val="a0"/>
    <w:next w:val="a0"/>
    <w:autoRedefine/>
    <w:rsid w:val="00DC1293"/>
    <w:pPr>
      <w:tabs>
        <w:tab w:val="right" w:pos="8971"/>
      </w:tabs>
      <w:spacing w:beforeLines="50" w:before="120" w:afterLines="50" w:after="120" w:line="240" w:lineRule="auto"/>
      <w:ind w:firstLine="480"/>
    </w:pPr>
  </w:style>
  <w:style w:type="character" w:customStyle="1" w:styleId="MTEquationSection">
    <w:name w:val="MTEquationSection"/>
    <w:rsid w:val="00343B94"/>
    <w:rPr>
      <w:b/>
      <w:vanish w:val="0"/>
      <w:color w:val="FF0000"/>
    </w:rPr>
  </w:style>
  <w:style w:type="paragraph" w:styleId="TOC4">
    <w:name w:val="toc 4"/>
    <w:basedOn w:val="a0"/>
    <w:next w:val="a0"/>
    <w:semiHidden/>
    <w:rsid w:val="002272F3"/>
    <w:pPr>
      <w:ind w:leftChars="400" w:left="400" w:firstLineChars="0" w:firstLine="0"/>
    </w:pPr>
  </w:style>
  <w:style w:type="paragraph" w:customStyle="1" w:styleId="CONTENTS">
    <w:name w:val="CONTENTS"/>
    <w:basedOn w:val="af1"/>
    <w:rsid w:val="000C1BEB"/>
    <w:pPr>
      <w:tabs>
        <w:tab w:val="right" w:leader="dot" w:pos="8971"/>
      </w:tabs>
      <w:spacing w:beforeLines="0" w:before="0" w:afterLines="0" w:after="0" w:line="288" w:lineRule="auto"/>
      <w:ind w:firstLineChars="0" w:firstLine="0"/>
    </w:pPr>
  </w:style>
  <w:style w:type="character" w:styleId="af2">
    <w:name w:val="footnote reference"/>
    <w:semiHidden/>
    <w:rsid w:val="003B007B"/>
    <w:rPr>
      <w:vertAlign w:val="superscript"/>
    </w:rPr>
  </w:style>
  <w:style w:type="table" w:styleId="af3">
    <w:name w:val="Table Grid"/>
    <w:basedOn w:val="a2"/>
    <w:rsid w:val="001A1A92"/>
    <w:pPr>
      <w:widowControl w:val="0"/>
      <w:spacing w:line="264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">
    <w:name w:val="标题6"/>
    <w:basedOn w:val="a0"/>
    <w:rsid w:val="00187DCA"/>
    <w:pPr>
      <w:numPr>
        <w:numId w:val="3"/>
      </w:numPr>
      <w:ind w:firstLineChars="0" w:firstLine="0"/>
    </w:pPr>
  </w:style>
  <w:style w:type="character" w:customStyle="1" w:styleId="contentnormal1">
    <w:name w:val="content_normal1"/>
    <w:rsid w:val="00840A7E"/>
    <w:rPr>
      <w:color w:val="000033"/>
      <w:sz w:val="17"/>
      <w:szCs w:val="17"/>
    </w:rPr>
  </w:style>
  <w:style w:type="paragraph" w:customStyle="1" w:styleId="af4">
    <w:name w:val="目录标题"/>
    <w:basedOn w:val="a0"/>
    <w:rsid w:val="00481268"/>
    <w:pPr>
      <w:spacing w:beforeLines="300" w:before="720" w:afterLines="200" w:after="480"/>
      <w:ind w:firstLineChars="0" w:firstLine="0"/>
      <w:jc w:val="center"/>
    </w:pPr>
    <w:rPr>
      <w:sz w:val="32"/>
      <w:szCs w:val="32"/>
    </w:rPr>
  </w:style>
  <w:style w:type="character" w:customStyle="1" w:styleId="a6">
    <w:name w:val="页脚 字符"/>
    <w:link w:val="a5"/>
    <w:uiPriority w:val="99"/>
    <w:rsid w:val="00782C0D"/>
    <w:rPr>
      <w:noProof/>
      <w:kern w:val="2"/>
      <w:sz w:val="18"/>
      <w:szCs w:val="18"/>
    </w:rPr>
  </w:style>
  <w:style w:type="paragraph" w:styleId="af5">
    <w:name w:val="Normal (Web)"/>
    <w:basedOn w:val="a0"/>
    <w:uiPriority w:val="99"/>
    <w:unhideWhenUsed/>
    <w:rsid w:val="001F1D06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noProof w:val="0"/>
      <w:kern w:val="0"/>
      <w:szCs w:val="24"/>
    </w:rPr>
  </w:style>
  <w:style w:type="character" w:styleId="af6">
    <w:name w:val="Strong"/>
    <w:uiPriority w:val="22"/>
    <w:qFormat/>
    <w:rsid w:val="00910DC2"/>
    <w:rPr>
      <w:b/>
      <w:bCs/>
    </w:rPr>
  </w:style>
  <w:style w:type="character" w:customStyle="1" w:styleId="61">
    <w:name w:val="标题 6 字符"/>
    <w:link w:val="60"/>
    <w:rsid w:val="000B39D4"/>
    <w:rPr>
      <w:noProof/>
      <w:snapToGrid w:val="0"/>
      <w:kern w:val="44"/>
      <w:sz w:val="24"/>
      <w:szCs w:val="28"/>
    </w:rPr>
  </w:style>
  <w:style w:type="character" w:customStyle="1" w:styleId="katex-mathml">
    <w:name w:val="katex-mathml"/>
    <w:basedOn w:val="a1"/>
    <w:rsid w:val="00C87E54"/>
  </w:style>
  <w:style w:type="character" w:customStyle="1" w:styleId="mord">
    <w:name w:val="mord"/>
    <w:basedOn w:val="a1"/>
    <w:rsid w:val="00C87E54"/>
  </w:style>
  <w:style w:type="character" w:customStyle="1" w:styleId="mrel">
    <w:name w:val="mrel"/>
    <w:basedOn w:val="a1"/>
    <w:rsid w:val="00C87E54"/>
  </w:style>
  <w:style w:type="character" w:customStyle="1" w:styleId="mbin">
    <w:name w:val="mbin"/>
    <w:basedOn w:val="a1"/>
    <w:rsid w:val="00C87E54"/>
  </w:style>
  <w:style w:type="character" w:customStyle="1" w:styleId="vlist-s">
    <w:name w:val="vlist-s"/>
    <w:basedOn w:val="a1"/>
    <w:rsid w:val="00C87E54"/>
  </w:style>
  <w:style w:type="character" w:customStyle="1" w:styleId="30">
    <w:name w:val="标题 3 字符"/>
    <w:link w:val="3"/>
    <w:rsid w:val="000312D8"/>
    <w:rPr>
      <w:bCs/>
      <w:noProof/>
      <w:snapToGrid w:val="0"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oleObject" Target="embeddings/oleObject4.bin"/><Relationship Id="rId39" Type="http://schemas.openxmlformats.org/officeDocument/2006/relationships/image" Target="media/image17.png"/><Relationship Id="rId21" Type="http://schemas.openxmlformats.org/officeDocument/2006/relationships/image" Target="media/image3.wmf"/><Relationship Id="rId34" Type="http://schemas.openxmlformats.org/officeDocument/2006/relationships/image" Target="media/image12.png"/><Relationship Id="rId42" Type="http://schemas.openxmlformats.org/officeDocument/2006/relationships/image" Target="media/image19.wmf"/><Relationship Id="rId47" Type="http://schemas.openxmlformats.org/officeDocument/2006/relationships/oleObject" Target="embeddings/oleObject8.bin"/><Relationship Id="rId50" Type="http://schemas.openxmlformats.org/officeDocument/2006/relationships/oleObject" Target="embeddings/oleObject10.bin"/><Relationship Id="rId55" Type="http://schemas.openxmlformats.org/officeDocument/2006/relationships/image" Target="media/image26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9" Type="http://schemas.openxmlformats.org/officeDocument/2006/relationships/image" Target="media/image7.png"/><Relationship Id="rId11" Type="http://schemas.openxmlformats.org/officeDocument/2006/relationships/footer" Target="footer1.xml"/><Relationship Id="rId24" Type="http://schemas.openxmlformats.org/officeDocument/2006/relationships/oleObject" Target="embeddings/oleObject3.bin"/><Relationship Id="rId32" Type="http://schemas.openxmlformats.org/officeDocument/2006/relationships/image" Target="media/image10.png"/><Relationship Id="rId37" Type="http://schemas.openxmlformats.org/officeDocument/2006/relationships/image" Target="media/image15.png"/><Relationship Id="rId40" Type="http://schemas.openxmlformats.org/officeDocument/2006/relationships/image" Target="media/image18.wmf"/><Relationship Id="rId45" Type="http://schemas.openxmlformats.org/officeDocument/2006/relationships/oleObject" Target="embeddings/oleObject7.bin"/><Relationship Id="rId53" Type="http://schemas.openxmlformats.org/officeDocument/2006/relationships/image" Target="media/image24.jpeg"/><Relationship Id="rId58" Type="http://schemas.openxmlformats.org/officeDocument/2006/relationships/header" Target="header9.xml"/><Relationship Id="rId5" Type="http://schemas.openxmlformats.org/officeDocument/2006/relationships/webSettings" Target="webSettings.xml"/><Relationship Id="rId61" Type="http://schemas.openxmlformats.org/officeDocument/2006/relationships/header" Target="header10.xml"/><Relationship Id="rId19" Type="http://schemas.openxmlformats.org/officeDocument/2006/relationships/image" Target="media/image2.wmf"/><Relationship Id="rId14" Type="http://schemas.openxmlformats.org/officeDocument/2006/relationships/footer" Target="footer3.xml"/><Relationship Id="rId22" Type="http://schemas.openxmlformats.org/officeDocument/2006/relationships/oleObject" Target="embeddings/oleObject2.bin"/><Relationship Id="rId27" Type="http://schemas.openxmlformats.org/officeDocument/2006/relationships/header" Target="header7.xml"/><Relationship Id="rId30" Type="http://schemas.openxmlformats.org/officeDocument/2006/relationships/image" Target="media/image8.png"/><Relationship Id="rId35" Type="http://schemas.openxmlformats.org/officeDocument/2006/relationships/image" Target="media/image13.png"/><Relationship Id="rId43" Type="http://schemas.openxmlformats.org/officeDocument/2006/relationships/oleObject" Target="embeddings/oleObject6.bin"/><Relationship Id="rId48" Type="http://schemas.openxmlformats.org/officeDocument/2006/relationships/image" Target="media/image22.wmf"/><Relationship Id="rId56" Type="http://schemas.openxmlformats.org/officeDocument/2006/relationships/image" Target="media/image27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image" Target="media/image5.wmf"/><Relationship Id="rId33" Type="http://schemas.openxmlformats.org/officeDocument/2006/relationships/image" Target="media/image11.png"/><Relationship Id="rId38" Type="http://schemas.openxmlformats.org/officeDocument/2006/relationships/image" Target="media/image16.png"/><Relationship Id="rId46" Type="http://schemas.openxmlformats.org/officeDocument/2006/relationships/image" Target="media/image21.wmf"/><Relationship Id="rId59" Type="http://schemas.openxmlformats.org/officeDocument/2006/relationships/footer" Target="footer5.xml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5.bin"/><Relationship Id="rId54" Type="http://schemas.openxmlformats.org/officeDocument/2006/relationships/image" Target="media/image25.png"/><Relationship Id="rId62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image" Target="media/image4.wmf"/><Relationship Id="rId28" Type="http://schemas.openxmlformats.org/officeDocument/2006/relationships/image" Target="media/image6.png"/><Relationship Id="rId36" Type="http://schemas.openxmlformats.org/officeDocument/2006/relationships/image" Target="media/image14.png"/><Relationship Id="rId49" Type="http://schemas.openxmlformats.org/officeDocument/2006/relationships/oleObject" Target="embeddings/oleObject9.bin"/><Relationship Id="rId57" Type="http://schemas.openxmlformats.org/officeDocument/2006/relationships/header" Target="header8.xml"/><Relationship Id="rId10" Type="http://schemas.openxmlformats.org/officeDocument/2006/relationships/header" Target="header2.xml"/><Relationship Id="rId31" Type="http://schemas.openxmlformats.org/officeDocument/2006/relationships/image" Target="media/image9.png"/><Relationship Id="rId44" Type="http://schemas.openxmlformats.org/officeDocument/2006/relationships/image" Target="media/image20.wmf"/><Relationship Id="rId52" Type="http://schemas.openxmlformats.org/officeDocument/2006/relationships/oleObject" Target="embeddings/oleObject11.bin"/><Relationship Id="rId60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01&#27169;&#25311;&#30005;&#23376;&#25216;&#26415;&#22522;&#30784;&#23454;&#39564;\04&#23454;&#39564;&#25253;&#21578;\&#35199;&#23433;&#20132;&#22823;&#30805;&#22763;&#23398;&#20301;&#35770;&#25991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78BE0-0403-40FC-A352-627975D3F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西安交大硕士学位论文模板.dot</Template>
  <TotalTime>1029</TotalTime>
  <Pages>66</Pages>
  <Words>9325</Words>
  <Characters>53153</Characters>
  <Application>Microsoft Office Word</Application>
  <DocSecurity>0</DocSecurity>
  <Lines>442</Lines>
  <Paragraphs>124</Paragraphs>
  <ScaleCrop>false</ScaleCrop>
  <Company>HKZJZ</Company>
  <LinksUpToDate>false</LinksUpToDate>
  <CharactersWithSpaces>62354</CharactersWithSpaces>
  <SharedDoc>false</SharedDoc>
  <HLinks>
    <vt:vector size="246" baseType="variant">
      <vt:variant>
        <vt:i4>6553717</vt:i4>
      </vt:variant>
      <vt:variant>
        <vt:i4>694</vt:i4>
      </vt:variant>
      <vt:variant>
        <vt:i4>0</vt:i4>
      </vt:variant>
      <vt:variant>
        <vt:i4>5</vt:i4>
      </vt:variant>
      <vt:variant>
        <vt:lpwstr>http://atsdrl/</vt:lpwstr>
      </vt:variant>
      <vt:variant>
        <vt:lpwstr/>
      </vt:variant>
      <vt:variant>
        <vt:i4>1507388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_Toc179470335</vt:lpwstr>
      </vt:variant>
      <vt:variant>
        <vt:i4>1507388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_Toc179470334</vt:lpwstr>
      </vt:variant>
      <vt:variant>
        <vt:i4>1507388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_Toc179470333</vt:lpwstr>
      </vt:variant>
      <vt:variant>
        <vt:i4>1507388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_Toc179470332</vt:lpwstr>
      </vt:variant>
      <vt:variant>
        <vt:i4>1507388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_Toc179470331</vt:lpwstr>
      </vt:variant>
      <vt:variant>
        <vt:i4>1507388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_Toc179470330</vt:lpwstr>
      </vt:variant>
      <vt:variant>
        <vt:i4>1441852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_Toc179470329</vt:lpwstr>
      </vt:variant>
      <vt:variant>
        <vt:i4>1441852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_Toc179470328</vt:lpwstr>
      </vt:variant>
      <vt:variant>
        <vt:i4>1441852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_Toc179470327</vt:lpwstr>
      </vt:variant>
      <vt:variant>
        <vt:i4>1441852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_Toc179470326</vt:lpwstr>
      </vt:variant>
      <vt:variant>
        <vt:i4>1441852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_Toc179470325</vt:lpwstr>
      </vt:variant>
      <vt:variant>
        <vt:i4>1441852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_Toc179470324</vt:lpwstr>
      </vt:variant>
      <vt:variant>
        <vt:i4>1441852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_Toc179470323</vt:lpwstr>
      </vt:variant>
      <vt:variant>
        <vt:i4>1441852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_Toc179470322</vt:lpwstr>
      </vt:variant>
      <vt:variant>
        <vt:i4>1441852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_Toc179470321</vt:lpwstr>
      </vt:variant>
      <vt:variant>
        <vt:i4>1441852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_Toc179470320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_Toc179470319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_Toc179470318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_Toc179470317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_Toc179470316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_Toc179470315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_Toc179470314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_Toc179470313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_Toc179470312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_Toc179470311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_Toc179470310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_Toc179470309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_Toc179470308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_Toc179470307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_Toc179470306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_Toc179470305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_Toc179470304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_Toc179470303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_Toc179470302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_Toc179470301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_Toc179470300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_Toc179470299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_Toc179470298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_Toc179470297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_Toc179470296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第1章 绪论</dc:title>
  <dc:subject/>
  <dc:creator>LENOVO</dc:creator>
  <cp:keywords/>
  <cp:lastModifiedBy>索定扬 索定扬</cp:lastModifiedBy>
  <cp:revision>29</cp:revision>
  <cp:lastPrinted>2024-06-05T12:09:00Z</cp:lastPrinted>
  <dcterms:created xsi:type="dcterms:W3CDTF">2021-11-10T02:01:00Z</dcterms:created>
  <dcterms:modified xsi:type="dcterms:W3CDTF">2024-06-05T12:12:00Z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（#C1-#E1）</vt:lpwstr>
  </property>
  <property fmtid="{D5CDD505-2E9C-101B-9397-08002B2CF9AE}" pid="4" name="MTCustomEquationNumber">
    <vt:lpwstr>1</vt:lpwstr>
  </property>
  <property fmtid="{D5CDD505-2E9C-101B-9397-08002B2CF9AE}" pid="5" name="MTEquationSection">
    <vt:lpwstr>1</vt:lpwstr>
  </property>
</Properties>
</file>